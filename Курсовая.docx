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rsidTr="00C37651">
        <w:trPr>
          <w:trHeight w:val="3468"/>
        </w:trPr>
        <w:tc>
          <w:tcPr>
            <w:tcW w:w="10477" w:type="dxa"/>
            <w:gridSpan w:val="7"/>
          </w:tcPr>
          <w:p w14:paraId="24A6ECD4" w14:textId="77777777" w:rsidR="00032146" w:rsidRDefault="00032146" w:rsidP="00C37651">
            <w:pPr>
              <w:pStyle w:val="a0"/>
              <w:spacing w:before="360" w:after="240"/>
              <w:ind w:firstLine="0"/>
              <w:jc w:val="center"/>
            </w:pPr>
            <w:r>
              <w:t>Министерство науки высшего образования Российской Федерации</w:t>
            </w:r>
          </w:p>
          <w:p w14:paraId="32D83C6F" w14:textId="77777777" w:rsidR="00032146" w:rsidRDefault="00032146" w:rsidP="00C37651">
            <w:pPr>
              <w:pStyle w:val="a0"/>
              <w:ind w:firstLine="0"/>
              <w:jc w:val="center"/>
            </w:pPr>
            <w:r>
              <w:t>ОРСКИЙ ГУМАНИТАРНО-ТЕХНОЛОГИЧЕСКИЙ ИНСТИТУТ (ФИЛИАЛ)</w:t>
            </w:r>
          </w:p>
          <w:p w14:paraId="2C9349BD" w14:textId="77777777" w:rsidR="00032146" w:rsidRDefault="00032146" w:rsidP="00C37651">
            <w:pPr>
              <w:pStyle w:val="a0"/>
              <w:ind w:firstLine="0"/>
              <w:jc w:val="center"/>
            </w:pPr>
            <w:r>
              <w:t>ФЕДЕРАЛЬНОГО ГОСУДАРСТВЕННОГО БЮДЖЕТНОГО</w:t>
            </w:r>
          </w:p>
          <w:p w14:paraId="2980A237" w14:textId="77777777" w:rsidR="00032146" w:rsidRDefault="00032146" w:rsidP="00C37651">
            <w:pPr>
              <w:pStyle w:val="a0"/>
              <w:ind w:firstLine="0"/>
              <w:jc w:val="center"/>
            </w:pPr>
            <w:r>
              <w:t>ОБРАЗОВАТЕЛЬНОГО УЧРЕЖДЕНИЯ ВЫСШЕГО ОБРАЗОВАНИЯ</w:t>
            </w:r>
          </w:p>
          <w:p w14:paraId="4F03D756" w14:textId="77777777" w:rsidR="00321496" w:rsidRDefault="00032146" w:rsidP="00C37651">
            <w:pPr>
              <w:pStyle w:val="a0"/>
              <w:ind w:firstLine="0"/>
              <w:jc w:val="center"/>
            </w:pPr>
            <w:r>
              <w:t>«ОРЕНБУРГСКИЙ ГОСУДАРСТВЕННЫЙ УНИВЕРСИТЕТ</w:t>
            </w:r>
          </w:p>
          <w:p w14:paraId="46DBE78E" w14:textId="3C88951F" w:rsidR="00032146" w:rsidRDefault="00321496" w:rsidP="00C37651">
            <w:pPr>
              <w:pStyle w:val="a0"/>
              <w:ind w:firstLine="0"/>
              <w:jc w:val="center"/>
            </w:pPr>
            <w:r>
              <w:t>ИМЕНИ В.А. БОНДАРЕНКО</w:t>
            </w:r>
            <w:r w:rsidR="00032146">
              <w:t>»</w:t>
            </w:r>
          </w:p>
          <w:p w14:paraId="7D4F08AD" w14:textId="77777777" w:rsidR="00032146" w:rsidRDefault="00032146" w:rsidP="00C37651">
            <w:pPr>
              <w:pStyle w:val="a0"/>
              <w:ind w:firstLine="0"/>
              <w:jc w:val="center"/>
            </w:pPr>
          </w:p>
          <w:p w14:paraId="5C0CC9BC" w14:textId="77777777" w:rsidR="00032146" w:rsidRDefault="00032146" w:rsidP="00C37651">
            <w:pPr>
              <w:pStyle w:val="a0"/>
              <w:ind w:firstLine="0"/>
              <w:jc w:val="center"/>
            </w:pPr>
          </w:p>
          <w:p w14:paraId="71A418EC" w14:textId="77777777" w:rsidR="00032146" w:rsidRDefault="00032146" w:rsidP="00C37651">
            <w:pPr>
              <w:pStyle w:val="a0"/>
              <w:ind w:firstLine="0"/>
              <w:jc w:val="center"/>
            </w:pPr>
            <w:r>
              <w:t>Факультет среднего профессионального образования</w:t>
            </w:r>
          </w:p>
          <w:p w14:paraId="3F5CF797" w14:textId="77777777" w:rsidR="00032146" w:rsidRDefault="00032146" w:rsidP="00C37651">
            <w:pPr>
              <w:pStyle w:val="a0"/>
              <w:ind w:firstLine="0"/>
              <w:jc w:val="center"/>
            </w:pPr>
          </w:p>
          <w:p w14:paraId="6C933E62" w14:textId="77777777" w:rsidR="00032146" w:rsidRDefault="00032146" w:rsidP="00C37651">
            <w:pPr>
              <w:pStyle w:val="a0"/>
              <w:ind w:firstLine="0"/>
              <w:jc w:val="center"/>
            </w:pPr>
          </w:p>
          <w:p w14:paraId="67CD3055" w14:textId="77777777" w:rsidR="00032146" w:rsidRDefault="00032146" w:rsidP="00C37651">
            <w:pPr>
              <w:pStyle w:val="a0"/>
              <w:ind w:firstLine="0"/>
              <w:jc w:val="center"/>
            </w:pPr>
          </w:p>
        </w:tc>
      </w:tr>
      <w:tr w:rsidR="00032146" w14:paraId="1BCC2D9B" w14:textId="77777777" w:rsidTr="00C37651">
        <w:trPr>
          <w:trHeight w:val="841"/>
        </w:trPr>
        <w:tc>
          <w:tcPr>
            <w:tcW w:w="10477" w:type="dxa"/>
            <w:gridSpan w:val="7"/>
          </w:tcPr>
          <w:p w14:paraId="0F506F58" w14:textId="64B53FCD" w:rsidR="00032146" w:rsidRPr="00342074" w:rsidRDefault="00032146" w:rsidP="00C37651">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rsidTr="00C37651">
        <w:trPr>
          <w:trHeight w:val="949"/>
        </w:trPr>
        <w:tc>
          <w:tcPr>
            <w:tcW w:w="10477" w:type="dxa"/>
            <w:gridSpan w:val="7"/>
          </w:tcPr>
          <w:p w14:paraId="1E7C63E8" w14:textId="6B8A0572" w:rsidR="00032146" w:rsidRPr="00A84CC8" w:rsidRDefault="00A84CC8" w:rsidP="00C37651">
            <w:pPr>
              <w:pStyle w:val="a0"/>
              <w:ind w:firstLine="0"/>
              <w:jc w:val="center"/>
              <w:rPr>
                <w:b/>
                <w:bCs/>
              </w:rPr>
            </w:pPr>
            <w:r w:rsidRPr="00A84CC8">
              <w:rPr>
                <w:b/>
                <w:bCs/>
              </w:rPr>
              <w:t>Разработка программного обеспечения для исследования методов сортировок</w:t>
            </w:r>
          </w:p>
        </w:tc>
      </w:tr>
      <w:tr w:rsidR="00032146" w14:paraId="6161CD7A" w14:textId="77777777" w:rsidTr="00C37651">
        <w:trPr>
          <w:trHeight w:val="673"/>
        </w:trPr>
        <w:tc>
          <w:tcPr>
            <w:tcW w:w="10477" w:type="dxa"/>
            <w:gridSpan w:val="7"/>
          </w:tcPr>
          <w:p w14:paraId="293495C1" w14:textId="77777777" w:rsidR="00032146" w:rsidRPr="004001FD" w:rsidRDefault="00032146" w:rsidP="00C37651">
            <w:pPr>
              <w:pStyle w:val="a0"/>
              <w:ind w:firstLine="0"/>
              <w:jc w:val="center"/>
              <w:rPr>
                <w:bCs/>
              </w:rPr>
            </w:pPr>
            <w:r w:rsidRPr="004001FD">
              <w:rPr>
                <w:bCs/>
              </w:rPr>
              <w:t>Пояснительная записка</w:t>
            </w:r>
          </w:p>
        </w:tc>
      </w:tr>
      <w:tr w:rsidR="00032146" w14:paraId="31BC63A1" w14:textId="77777777" w:rsidTr="00C37651">
        <w:trPr>
          <w:trHeight w:val="399"/>
        </w:trPr>
        <w:tc>
          <w:tcPr>
            <w:tcW w:w="10477" w:type="dxa"/>
            <w:gridSpan w:val="7"/>
          </w:tcPr>
          <w:p w14:paraId="00149C4A" w14:textId="7623528C" w:rsidR="00032146" w:rsidRPr="006F3777" w:rsidRDefault="00032146" w:rsidP="00C37651">
            <w:pPr>
              <w:pStyle w:val="a0"/>
              <w:ind w:firstLine="0"/>
              <w:jc w:val="center"/>
            </w:pPr>
            <w:r w:rsidRPr="00827B62">
              <w:t xml:space="preserve">ОГУ 09.02.07. </w:t>
            </w:r>
            <w:r w:rsidR="00062E24">
              <w:t>3</w:t>
            </w:r>
            <w:r w:rsidRPr="00827B62">
              <w:t>02</w:t>
            </w:r>
            <w:r w:rsidR="007F2368">
              <w:t>6</w:t>
            </w:r>
            <w:r w:rsidR="00A84CC8">
              <w:t>. 325</w:t>
            </w:r>
            <w:r w:rsidR="00827B62">
              <w:rPr>
                <w:color w:val="FF0000"/>
              </w:rPr>
              <w:t xml:space="preserve"> </w:t>
            </w:r>
            <w:r w:rsidR="00827B62" w:rsidRPr="00062E24">
              <w:t>ПЗ</w:t>
            </w:r>
            <w:r w:rsidRPr="00793EC3">
              <w:rPr>
                <w:color w:val="FF0000"/>
              </w:rPr>
              <w:t xml:space="preserve"> </w:t>
            </w:r>
          </w:p>
        </w:tc>
      </w:tr>
      <w:tr w:rsidR="00032146" w14:paraId="70100C14" w14:textId="77777777" w:rsidTr="00C37651">
        <w:trPr>
          <w:trHeight w:val="1093"/>
        </w:trPr>
        <w:tc>
          <w:tcPr>
            <w:tcW w:w="10477" w:type="dxa"/>
            <w:gridSpan w:val="7"/>
          </w:tcPr>
          <w:p w14:paraId="2346D96E" w14:textId="77777777" w:rsidR="00032146" w:rsidRPr="006F3777" w:rsidRDefault="00032146" w:rsidP="00C37651">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rsidP="00C37651">
            <w:pPr>
              <w:pStyle w:val="a0"/>
              <w:jc w:val="center"/>
              <w:rPr>
                <w:color w:val="FF0000"/>
              </w:rPr>
            </w:pPr>
          </w:p>
        </w:tc>
        <w:tc>
          <w:tcPr>
            <w:tcW w:w="2547" w:type="dxa"/>
          </w:tcPr>
          <w:p w14:paraId="154CE9A9" w14:textId="77777777" w:rsidR="00032146" w:rsidRPr="006F3777" w:rsidRDefault="00032146" w:rsidP="00C37651">
            <w:pPr>
              <w:pStyle w:val="a0"/>
              <w:jc w:val="center"/>
              <w:rPr>
                <w:color w:val="FF0000"/>
              </w:rPr>
            </w:pPr>
          </w:p>
        </w:tc>
        <w:tc>
          <w:tcPr>
            <w:tcW w:w="2928" w:type="dxa"/>
            <w:gridSpan w:val="3"/>
          </w:tcPr>
          <w:p w14:paraId="42ACC678" w14:textId="77777777" w:rsidR="00032146" w:rsidRPr="0085568A" w:rsidRDefault="00032146" w:rsidP="00C37651">
            <w:pPr>
              <w:pStyle w:val="a0"/>
              <w:ind w:firstLine="0"/>
            </w:pPr>
            <w:r>
              <w:t>Руководитель</w:t>
            </w:r>
          </w:p>
        </w:tc>
        <w:tc>
          <w:tcPr>
            <w:tcW w:w="2680" w:type="dxa"/>
            <w:gridSpan w:val="2"/>
          </w:tcPr>
          <w:p w14:paraId="7946CDC5" w14:textId="77777777" w:rsidR="00032146" w:rsidRPr="006F3777" w:rsidRDefault="00032146" w:rsidP="00C37651">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rsidP="00C37651">
            <w:pPr>
              <w:pStyle w:val="a0"/>
              <w:jc w:val="center"/>
              <w:rPr>
                <w:color w:val="FF0000"/>
              </w:rPr>
            </w:pPr>
          </w:p>
        </w:tc>
        <w:tc>
          <w:tcPr>
            <w:tcW w:w="2547" w:type="dxa"/>
          </w:tcPr>
          <w:p w14:paraId="0CDE00C1" w14:textId="77777777" w:rsidR="00032146" w:rsidRPr="006F3777" w:rsidRDefault="00032146" w:rsidP="00C37651">
            <w:pPr>
              <w:pStyle w:val="a0"/>
              <w:jc w:val="center"/>
              <w:rPr>
                <w:color w:val="FF0000"/>
              </w:rPr>
            </w:pPr>
          </w:p>
        </w:tc>
        <w:tc>
          <w:tcPr>
            <w:tcW w:w="5608" w:type="dxa"/>
            <w:gridSpan w:val="5"/>
          </w:tcPr>
          <w:p w14:paraId="3BCF9E3E" w14:textId="22A1F0BA" w:rsidR="00032146" w:rsidRPr="00827B62" w:rsidRDefault="00827B62" w:rsidP="00C37651">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rsidP="00C37651">
            <w:pPr>
              <w:pStyle w:val="a0"/>
              <w:jc w:val="center"/>
              <w:rPr>
                <w:color w:val="FF0000"/>
              </w:rPr>
            </w:pPr>
          </w:p>
        </w:tc>
        <w:tc>
          <w:tcPr>
            <w:tcW w:w="2547" w:type="dxa"/>
          </w:tcPr>
          <w:p w14:paraId="1800ADE7" w14:textId="77777777" w:rsidR="00032146" w:rsidRPr="006F3777" w:rsidRDefault="00032146" w:rsidP="00C37651">
            <w:pPr>
              <w:pStyle w:val="a0"/>
              <w:ind w:firstLine="0"/>
              <w:rPr>
                <w:color w:val="FF0000"/>
              </w:rPr>
            </w:pPr>
          </w:p>
        </w:tc>
        <w:tc>
          <w:tcPr>
            <w:tcW w:w="2786" w:type="dxa"/>
            <w:gridSpan w:val="2"/>
          </w:tcPr>
          <w:p w14:paraId="6D1C3555" w14:textId="77777777" w:rsidR="00032146" w:rsidRPr="00915235" w:rsidRDefault="00032146" w:rsidP="00C37651">
            <w:pPr>
              <w:pStyle w:val="a0"/>
              <w:ind w:firstLine="0"/>
            </w:pPr>
            <w:r>
              <w:t>_________________</w:t>
            </w:r>
          </w:p>
        </w:tc>
        <w:tc>
          <w:tcPr>
            <w:tcW w:w="2822" w:type="dxa"/>
            <w:gridSpan w:val="3"/>
          </w:tcPr>
          <w:p w14:paraId="6E36E37B" w14:textId="00EDCA17" w:rsidR="00032146" w:rsidRPr="00915235" w:rsidRDefault="00827B62" w:rsidP="00C37651">
            <w:pPr>
              <w:pStyle w:val="a0"/>
              <w:ind w:firstLine="0"/>
            </w:pPr>
            <w:r>
              <w:t>Ж.В. Михайличенко</w:t>
            </w:r>
          </w:p>
        </w:tc>
      </w:tr>
      <w:tr w:rsidR="00032146" w14:paraId="7604F768" w14:textId="77777777" w:rsidTr="00540A05">
        <w:trPr>
          <w:trHeight w:val="452"/>
        </w:trPr>
        <w:tc>
          <w:tcPr>
            <w:tcW w:w="2322" w:type="dxa"/>
          </w:tcPr>
          <w:p w14:paraId="079DB541" w14:textId="77777777" w:rsidR="00032146" w:rsidRPr="006F3777" w:rsidRDefault="00032146" w:rsidP="00C37651">
            <w:pPr>
              <w:pStyle w:val="a0"/>
              <w:jc w:val="center"/>
              <w:rPr>
                <w:color w:val="FF0000"/>
              </w:rPr>
            </w:pPr>
          </w:p>
        </w:tc>
        <w:tc>
          <w:tcPr>
            <w:tcW w:w="2547" w:type="dxa"/>
          </w:tcPr>
          <w:p w14:paraId="483F41E6" w14:textId="77777777" w:rsidR="00032146" w:rsidRPr="006F3777" w:rsidRDefault="00032146" w:rsidP="00C37651">
            <w:pPr>
              <w:pStyle w:val="a0"/>
              <w:jc w:val="center"/>
              <w:rPr>
                <w:color w:val="FF0000"/>
              </w:rPr>
            </w:pPr>
          </w:p>
        </w:tc>
        <w:tc>
          <w:tcPr>
            <w:tcW w:w="1495" w:type="dxa"/>
          </w:tcPr>
          <w:p w14:paraId="3DCFF2BD" w14:textId="77777777" w:rsidR="00032146" w:rsidRPr="00915235" w:rsidRDefault="00032146" w:rsidP="00C37651">
            <w:pPr>
              <w:pStyle w:val="a0"/>
              <w:ind w:firstLine="0"/>
            </w:pPr>
            <w:r>
              <w:t>«_____»</w:t>
            </w:r>
          </w:p>
        </w:tc>
        <w:tc>
          <w:tcPr>
            <w:tcW w:w="2717" w:type="dxa"/>
            <w:gridSpan w:val="3"/>
          </w:tcPr>
          <w:p w14:paraId="6DA022DC" w14:textId="77777777" w:rsidR="00032146" w:rsidRPr="00915235" w:rsidRDefault="00032146" w:rsidP="00C37651">
            <w:pPr>
              <w:pStyle w:val="a0"/>
              <w:ind w:firstLine="0"/>
            </w:pPr>
            <w:r w:rsidRPr="00915235">
              <w:t>________________</w:t>
            </w:r>
          </w:p>
        </w:tc>
        <w:tc>
          <w:tcPr>
            <w:tcW w:w="1396" w:type="dxa"/>
          </w:tcPr>
          <w:p w14:paraId="336648D6" w14:textId="74CC6557" w:rsidR="00032146" w:rsidRPr="00915235" w:rsidRDefault="00032146" w:rsidP="00C37651">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rsidP="00C37651">
            <w:pPr>
              <w:pStyle w:val="a0"/>
              <w:jc w:val="center"/>
              <w:rPr>
                <w:color w:val="FF0000"/>
              </w:rPr>
            </w:pPr>
          </w:p>
        </w:tc>
        <w:tc>
          <w:tcPr>
            <w:tcW w:w="2547" w:type="dxa"/>
          </w:tcPr>
          <w:p w14:paraId="4D05671F" w14:textId="77777777" w:rsidR="00032146" w:rsidRPr="006F3777" w:rsidRDefault="00032146" w:rsidP="00C37651">
            <w:pPr>
              <w:pStyle w:val="a0"/>
              <w:jc w:val="center"/>
              <w:rPr>
                <w:color w:val="FF0000"/>
              </w:rPr>
            </w:pPr>
          </w:p>
        </w:tc>
        <w:tc>
          <w:tcPr>
            <w:tcW w:w="5608" w:type="dxa"/>
            <w:gridSpan w:val="5"/>
          </w:tcPr>
          <w:p w14:paraId="6351F902" w14:textId="3FB465CB" w:rsidR="00032146" w:rsidRPr="00915235" w:rsidRDefault="00032146" w:rsidP="00C37651">
            <w:pPr>
              <w:pStyle w:val="a0"/>
              <w:ind w:firstLine="0"/>
            </w:pPr>
            <w:r>
              <w:t xml:space="preserve">Студент </w:t>
            </w:r>
            <w:r w:rsidR="0078247F">
              <w:t>группы 24</w:t>
            </w:r>
            <w:r w:rsidR="00062E24">
              <w:t>ИСП</w:t>
            </w:r>
            <w:r w:rsidR="00062E24" w:rsidRPr="00A84CC8">
              <w:t>-1</w:t>
            </w:r>
          </w:p>
        </w:tc>
      </w:tr>
      <w:tr w:rsidR="00032146" w14:paraId="71AB6F05" w14:textId="77777777" w:rsidTr="00540A05">
        <w:trPr>
          <w:trHeight w:val="431"/>
        </w:trPr>
        <w:tc>
          <w:tcPr>
            <w:tcW w:w="2322" w:type="dxa"/>
          </w:tcPr>
          <w:p w14:paraId="2F1CDD88" w14:textId="77777777" w:rsidR="00032146" w:rsidRPr="006F3777" w:rsidRDefault="00032146" w:rsidP="00C37651">
            <w:pPr>
              <w:pStyle w:val="a0"/>
              <w:jc w:val="center"/>
              <w:rPr>
                <w:color w:val="FF0000"/>
              </w:rPr>
            </w:pPr>
          </w:p>
        </w:tc>
        <w:tc>
          <w:tcPr>
            <w:tcW w:w="2547" w:type="dxa"/>
          </w:tcPr>
          <w:p w14:paraId="016B7676" w14:textId="77777777" w:rsidR="00032146" w:rsidRPr="006F3777" w:rsidRDefault="00032146" w:rsidP="00C37651">
            <w:pPr>
              <w:pStyle w:val="a0"/>
              <w:jc w:val="center"/>
              <w:rPr>
                <w:color w:val="FF0000"/>
              </w:rPr>
            </w:pPr>
          </w:p>
        </w:tc>
        <w:tc>
          <w:tcPr>
            <w:tcW w:w="2786" w:type="dxa"/>
            <w:gridSpan w:val="2"/>
          </w:tcPr>
          <w:p w14:paraId="12AC4E5C" w14:textId="3F62D3E1" w:rsidR="00032146" w:rsidRPr="006F3777" w:rsidRDefault="00032146" w:rsidP="00C37651">
            <w:pPr>
              <w:pStyle w:val="a0"/>
              <w:ind w:firstLine="0"/>
              <w:rPr>
                <w:color w:val="FF0000"/>
              </w:rPr>
            </w:pPr>
            <w:r w:rsidRPr="00915235">
              <w:t>__</w:t>
            </w:r>
            <w:r>
              <w:t>____</w:t>
            </w:r>
            <w:r w:rsidR="00062E24">
              <w:t>___________</w:t>
            </w:r>
          </w:p>
        </w:tc>
        <w:tc>
          <w:tcPr>
            <w:tcW w:w="2822" w:type="dxa"/>
            <w:gridSpan w:val="3"/>
          </w:tcPr>
          <w:p w14:paraId="7746C974" w14:textId="23ABE513" w:rsidR="00032146" w:rsidRPr="00F55492" w:rsidRDefault="00A84CC8" w:rsidP="00C37651">
            <w:pPr>
              <w:pStyle w:val="a0"/>
              <w:ind w:firstLine="0"/>
            </w:pPr>
            <w:r>
              <w:t>С.Д. Ильина</w:t>
            </w:r>
          </w:p>
        </w:tc>
      </w:tr>
      <w:tr w:rsidR="00032146" w14:paraId="4CE2887E" w14:textId="77777777" w:rsidTr="00540A05">
        <w:trPr>
          <w:trHeight w:val="423"/>
        </w:trPr>
        <w:tc>
          <w:tcPr>
            <w:tcW w:w="2322" w:type="dxa"/>
          </w:tcPr>
          <w:p w14:paraId="58CF0F6C" w14:textId="77777777" w:rsidR="00032146" w:rsidRPr="006F3777" w:rsidRDefault="00032146" w:rsidP="00C37651">
            <w:pPr>
              <w:pStyle w:val="a0"/>
              <w:jc w:val="center"/>
              <w:rPr>
                <w:color w:val="FF0000"/>
              </w:rPr>
            </w:pPr>
          </w:p>
        </w:tc>
        <w:tc>
          <w:tcPr>
            <w:tcW w:w="2547" w:type="dxa"/>
          </w:tcPr>
          <w:p w14:paraId="1A8F7EC6" w14:textId="77777777" w:rsidR="00032146" w:rsidRPr="006F3777" w:rsidRDefault="00032146" w:rsidP="00C37651">
            <w:pPr>
              <w:pStyle w:val="a0"/>
              <w:jc w:val="center"/>
              <w:rPr>
                <w:color w:val="FF0000"/>
              </w:rPr>
            </w:pPr>
          </w:p>
        </w:tc>
        <w:tc>
          <w:tcPr>
            <w:tcW w:w="1495" w:type="dxa"/>
          </w:tcPr>
          <w:p w14:paraId="0DFF31EC" w14:textId="77777777" w:rsidR="00032146" w:rsidRPr="00915235" w:rsidRDefault="00032146" w:rsidP="00C37651">
            <w:pPr>
              <w:pStyle w:val="a0"/>
              <w:ind w:firstLine="0"/>
            </w:pPr>
            <w:r>
              <w:t>«_____»</w:t>
            </w:r>
          </w:p>
        </w:tc>
        <w:tc>
          <w:tcPr>
            <w:tcW w:w="2717" w:type="dxa"/>
            <w:gridSpan w:val="3"/>
          </w:tcPr>
          <w:p w14:paraId="122AE2DC" w14:textId="77777777" w:rsidR="00032146" w:rsidRPr="00915235" w:rsidRDefault="00032146" w:rsidP="00C37651">
            <w:pPr>
              <w:pStyle w:val="a0"/>
              <w:ind w:firstLine="0"/>
            </w:pPr>
            <w:r>
              <w:t>________________</w:t>
            </w:r>
          </w:p>
        </w:tc>
        <w:tc>
          <w:tcPr>
            <w:tcW w:w="1396" w:type="dxa"/>
          </w:tcPr>
          <w:p w14:paraId="124DC746" w14:textId="6915108C" w:rsidR="00032146" w:rsidRPr="00915235" w:rsidRDefault="00032146" w:rsidP="00C37651">
            <w:pPr>
              <w:pStyle w:val="a0"/>
              <w:ind w:firstLine="0"/>
            </w:pPr>
            <w:r>
              <w:t>202</w:t>
            </w:r>
            <w:r w:rsidR="007F2368">
              <w:t>6</w:t>
            </w:r>
            <w:r w:rsidR="00827B62">
              <w:t xml:space="preserve"> </w:t>
            </w:r>
            <w:r>
              <w:t>г.</w:t>
            </w:r>
          </w:p>
        </w:tc>
      </w:tr>
      <w:tr w:rsidR="00032146" w14:paraId="416F9BA9" w14:textId="77777777" w:rsidTr="00C37651">
        <w:trPr>
          <w:trHeight w:val="3402"/>
        </w:trPr>
        <w:tc>
          <w:tcPr>
            <w:tcW w:w="10477" w:type="dxa"/>
            <w:gridSpan w:val="7"/>
            <w:vAlign w:val="bottom"/>
          </w:tcPr>
          <w:p w14:paraId="299B2F3A" w14:textId="1CA137E6" w:rsidR="00032146" w:rsidRPr="00793EC3" w:rsidRDefault="00032146" w:rsidP="00C37651">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tbl>
      <w:tblPr>
        <w:tblStyle w:val="1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379"/>
      </w:tblGrid>
      <w:tr w:rsidR="00934FB3" w:rsidRPr="00934FB3" w14:paraId="7782F2AF" w14:textId="77777777" w:rsidTr="003F4D44">
        <w:trPr>
          <w:trHeight w:val="837"/>
          <w:jc w:val="right"/>
        </w:trPr>
        <w:tc>
          <w:tcPr>
            <w:tcW w:w="4647" w:type="dxa"/>
            <w:gridSpan w:val="2"/>
          </w:tcPr>
          <w:p w14:paraId="27414879" w14:textId="77777777" w:rsidR="00934FB3" w:rsidRPr="00934FB3" w:rsidRDefault="00934FB3" w:rsidP="00934FB3">
            <w:pPr>
              <w:rPr>
                <w:sz w:val="24"/>
              </w:rPr>
            </w:pPr>
            <w:r w:rsidRPr="00934FB3">
              <w:rPr>
                <w:sz w:val="24"/>
              </w:rPr>
              <w:lastRenderedPageBreak/>
              <w:t xml:space="preserve">Утверждаю </w:t>
            </w:r>
          </w:p>
          <w:p w14:paraId="0E860694" w14:textId="77777777" w:rsidR="00934FB3" w:rsidRPr="00934FB3" w:rsidRDefault="00934FB3" w:rsidP="00934FB3">
            <w:pPr>
              <w:rPr>
                <w:sz w:val="24"/>
              </w:rPr>
            </w:pPr>
            <w:r w:rsidRPr="00934FB3">
              <w:rPr>
                <w:sz w:val="24"/>
              </w:rPr>
              <w:t xml:space="preserve">председатель ПЦК дисциплин профессионального цикла </w:t>
            </w:r>
          </w:p>
          <w:p w14:paraId="46B70D38" w14:textId="77777777" w:rsidR="00934FB3" w:rsidRPr="00934FB3" w:rsidRDefault="00934FB3" w:rsidP="00934FB3">
            <w:pPr>
              <w:tabs>
                <w:tab w:val="right" w:pos="5199"/>
              </w:tabs>
              <w:rPr>
                <w:sz w:val="16"/>
                <w:szCs w:val="16"/>
              </w:rPr>
            </w:pPr>
          </w:p>
        </w:tc>
      </w:tr>
      <w:tr w:rsidR="00934FB3" w:rsidRPr="00934FB3" w14:paraId="1CFAAB6E" w14:textId="77777777" w:rsidTr="003F4D44">
        <w:trPr>
          <w:trHeight w:val="535"/>
          <w:jc w:val="right"/>
        </w:trPr>
        <w:tc>
          <w:tcPr>
            <w:tcW w:w="2268" w:type="dxa"/>
            <w:hideMark/>
          </w:tcPr>
          <w:p w14:paraId="75A51F81" w14:textId="77777777" w:rsidR="00934FB3" w:rsidRPr="00934FB3" w:rsidRDefault="00934FB3" w:rsidP="00934FB3">
            <w:pPr>
              <w:tabs>
                <w:tab w:val="right" w:pos="2335"/>
              </w:tabs>
              <w:rPr>
                <w:sz w:val="24"/>
              </w:rPr>
            </w:pPr>
            <w:r w:rsidRPr="00934FB3">
              <w:rPr>
                <w:sz w:val="24"/>
              </w:rPr>
              <w:t>________________</w:t>
            </w:r>
            <w:r w:rsidRPr="00934FB3">
              <w:rPr>
                <w:sz w:val="24"/>
              </w:rPr>
              <w:tab/>
            </w:r>
          </w:p>
          <w:p w14:paraId="5AB6827C" w14:textId="77777777" w:rsidR="00934FB3" w:rsidRPr="00934FB3" w:rsidRDefault="00934FB3" w:rsidP="00934FB3">
            <w:pPr>
              <w:rPr>
                <w:sz w:val="24"/>
                <w:highlight w:val="yellow"/>
              </w:rPr>
            </w:pPr>
            <w:r w:rsidRPr="00934FB3">
              <w:rPr>
                <w:sz w:val="16"/>
                <w:szCs w:val="16"/>
              </w:rPr>
              <w:t xml:space="preserve">                        подпись</w:t>
            </w:r>
          </w:p>
        </w:tc>
        <w:tc>
          <w:tcPr>
            <w:tcW w:w="2379" w:type="dxa"/>
          </w:tcPr>
          <w:p w14:paraId="26B8BB2C" w14:textId="77777777" w:rsidR="00934FB3" w:rsidRPr="00934FB3" w:rsidRDefault="00934FB3" w:rsidP="00934FB3">
            <w:pPr>
              <w:rPr>
                <w:sz w:val="24"/>
                <w:u w:val="single"/>
              </w:rPr>
            </w:pPr>
            <w:r w:rsidRPr="00934FB3">
              <w:rPr>
                <w:sz w:val="24"/>
                <w:u w:val="single"/>
              </w:rPr>
              <w:t>А.Н. Макатаева</w:t>
            </w:r>
          </w:p>
          <w:p w14:paraId="17F13E95" w14:textId="77777777" w:rsidR="00934FB3" w:rsidRPr="00934FB3" w:rsidRDefault="00934FB3" w:rsidP="00934FB3">
            <w:pPr>
              <w:jc w:val="center"/>
              <w:rPr>
                <w:sz w:val="16"/>
                <w:szCs w:val="16"/>
              </w:rPr>
            </w:pPr>
          </w:p>
        </w:tc>
      </w:tr>
      <w:tr w:rsidR="00934FB3" w:rsidRPr="00934FB3" w14:paraId="3036CB0F" w14:textId="77777777" w:rsidTr="003F4D44">
        <w:trPr>
          <w:trHeight w:val="263"/>
          <w:jc w:val="right"/>
        </w:trPr>
        <w:tc>
          <w:tcPr>
            <w:tcW w:w="4647" w:type="dxa"/>
            <w:gridSpan w:val="2"/>
            <w:hideMark/>
          </w:tcPr>
          <w:p w14:paraId="578F5182" w14:textId="29551E0A" w:rsidR="00934FB3" w:rsidRPr="00934FB3" w:rsidRDefault="00934FB3" w:rsidP="00934FB3">
            <w:pPr>
              <w:spacing w:line="360" w:lineRule="auto"/>
              <w:rPr>
                <w:sz w:val="24"/>
                <w:highlight w:val="yellow"/>
              </w:rPr>
            </w:pPr>
            <w:r w:rsidRPr="00934FB3">
              <w:rPr>
                <w:sz w:val="24"/>
              </w:rPr>
              <w:t>«____» _________________    2026 г.</w:t>
            </w:r>
          </w:p>
        </w:tc>
      </w:tr>
    </w:tbl>
    <w:p w14:paraId="4118C854" w14:textId="77777777" w:rsidR="00934FB3" w:rsidRPr="00934FB3" w:rsidRDefault="00934FB3" w:rsidP="00934FB3">
      <w:pPr>
        <w:spacing w:after="0" w:line="360" w:lineRule="auto"/>
        <w:rPr>
          <w:rFonts w:eastAsia="Times New Roman" w:cs="Times New Roman"/>
          <w:sz w:val="24"/>
          <w:szCs w:val="20"/>
          <w:lang w:eastAsia="ru-RU"/>
        </w:rPr>
      </w:pPr>
      <w:r w:rsidRPr="00934FB3">
        <w:rPr>
          <w:rFonts w:eastAsia="Times New Roman" w:cs="Times New Roman"/>
          <w:sz w:val="24"/>
          <w:szCs w:val="20"/>
          <w:lang w:eastAsia="ru-RU"/>
        </w:rPr>
        <w:t xml:space="preserve"> </w:t>
      </w:r>
      <w:r w:rsidRPr="00934FB3">
        <w:rPr>
          <w:rFonts w:eastAsia="Times New Roman" w:cs="Times New Roman"/>
          <w:sz w:val="24"/>
          <w:szCs w:val="20"/>
          <w:lang w:eastAsia="ru-RU"/>
        </w:rPr>
        <w:tab/>
      </w:r>
      <w:r w:rsidRPr="00934FB3">
        <w:rPr>
          <w:rFonts w:eastAsia="Times New Roman" w:cs="Times New Roman"/>
          <w:sz w:val="24"/>
          <w:szCs w:val="20"/>
          <w:lang w:eastAsia="ru-RU"/>
        </w:rPr>
        <w:tab/>
      </w:r>
      <w:r w:rsidRPr="00934FB3">
        <w:rPr>
          <w:rFonts w:eastAsia="Times New Roman" w:cs="Times New Roman"/>
          <w:sz w:val="24"/>
          <w:szCs w:val="20"/>
          <w:lang w:eastAsia="ru-RU"/>
        </w:rPr>
        <w:tab/>
      </w:r>
      <w:r w:rsidRPr="00934FB3">
        <w:rPr>
          <w:rFonts w:eastAsia="Times New Roman" w:cs="Times New Roman"/>
          <w:sz w:val="24"/>
          <w:szCs w:val="20"/>
          <w:lang w:eastAsia="ru-RU"/>
        </w:rPr>
        <w:tab/>
        <w:t xml:space="preserve">                                   </w:t>
      </w:r>
      <w:r w:rsidRPr="00934FB3">
        <w:rPr>
          <w:rFonts w:eastAsia="Times New Roman" w:cs="Times New Roman"/>
          <w:sz w:val="24"/>
          <w:szCs w:val="20"/>
          <w:lang w:eastAsia="ru-RU"/>
        </w:rPr>
        <w:tab/>
      </w:r>
      <w:r w:rsidRPr="00934FB3">
        <w:rPr>
          <w:rFonts w:eastAsia="Times New Roman" w:cs="Times New Roman"/>
          <w:sz w:val="24"/>
          <w:szCs w:val="20"/>
          <w:lang w:eastAsia="ru-RU"/>
        </w:rPr>
        <w:tab/>
        <w:t xml:space="preserve">                 </w:t>
      </w:r>
    </w:p>
    <w:p w14:paraId="5AA4E643" w14:textId="6FF7A6C5" w:rsidR="00934FB3" w:rsidRPr="00527D72" w:rsidRDefault="00934FB3" w:rsidP="00527D72">
      <w:pPr>
        <w:jc w:val="center"/>
        <w:rPr>
          <w:b/>
          <w:bCs/>
          <w:sz w:val="32"/>
          <w:szCs w:val="24"/>
          <w:lang w:eastAsia="ru-RU"/>
        </w:rPr>
      </w:pPr>
      <w:r w:rsidRPr="00527D72">
        <w:rPr>
          <w:b/>
          <w:bCs/>
          <w:sz w:val="32"/>
          <w:szCs w:val="24"/>
          <w:lang w:eastAsia="ru-RU"/>
        </w:rPr>
        <w:t>ЗАДАНИЕ</w:t>
      </w:r>
    </w:p>
    <w:p w14:paraId="032289DC" w14:textId="53AEB236" w:rsidR="00934FB3" w:rsidRPr="00527D72" w:rsidRDefault="00934FB3" w:rsidP="00527D72">
      <w:pPr>
        <w:jc w:val="center"/>
        <w:rPr>
          <w:b/>
          <w:bCs/>
          <w:szCs w:val="28"/>
          <w:lang w:eastAsia="ru-RU"/>
        </w:rPr>
      </w:pPr>
      <w:r w:rsidRPr="00527D72">
        <w:rPr>
          <w:b/>
          <w:bCs/>
          <w:szCs w:val="28"/>
          <w:lang w:eastAsia="ru-RU"/>
        </w:rPr>
        <w:t>на выполнение курсовой работы</w:t>
      </w:r>
    </w:p>
    <w:p w14:paraId="5F0F7784" w14:textId="77777777" w:rsidR="00934FB3" w:rsidRPr="00934FB3" w:rsidRDefault="00934FB3" w:rsidP="00934FB3">
      <w:pPr>
        <w:spacing w:after="0" w:line="240" w:lineRule="auto"/>
        <w:rPr>
          <w:rFonts w:eastAsia="Times New Roman" w:cs="Times New Roman"/>
          <w:sz w:val="24"/>
          <w:szCs w:val="20"/>
          <w:lang w:eastAsia="ru-RU"/>
        </w:rPr>
      </w:pPr>
    </w:p>
    <w:p w14:paraId="6F68DE71" w14:textId="77777777" w:rsidR="00934FB3" w:rsidRPr="00934FB3" w:rsidRDefault="00934FB3" w:rsidP="00934FB3">
      <w:pPr>
        <w:spacing w:after="0" w:line="240" w:lineRule="auto"/>
        <w:jc w:val="both"/>
        <w:rPr>
          <w:rFonts w:eastAsia="Times New Roman" w:cs="Times New Roman"/>
          <w:sz w:val="24"/>
          <w:szCs w:val="20"/>
          <w:lang w:eastAsia="ru-RU"/>
        </w:rPr>
      </w:pPr>
      <w:r w:rsidRPr="00934FB3">
        <w:rPr>
          <w:rFonts w:eastAsia="Times New Roman" w:cs="Times New Roman"/>
          <w:sz w:val="24"/>
          <w:szCs w:val="20"/>
          <w:lang w:eastAsia="ru-RU"/>
        </w:rPr>
        <w:t>студентке _____</w:t>
      </w:r>
      <w:r w:rsidRPr="00934FB3">
        <w:rPr>
          <w:rFonts w:eastAsia="Times New Roman" w:cs="Times New Roman"/>
          <w:sz w:val="24"/>
          <w:szCs w:val="20"/>
          <w:u w:val="single"/>
          <w:lang w:eastAsia="ru-RU"/>
        </w:rPr>
        <w:t>Ильиной Софии Дмитриевне</w:t>
      </w:r>
      <w:r w:rsidRPr="00934FB3">
        <w:rPr>
          <w:rFonts w:eastAsia="Times New Roman" w:cs="Times New Roman"/>
          <w:sz w:val="24"/>
          <w:szCs w:val="20"/>
          <w:lang w:eastAsia="ru-RU"/>
        </w:rPr>
        <w:t>___________________________________________</w:t>
      </w:r>
    </w:p>
    <w:p w14:paraId="252A7D94" w14:textId="77777777" w:rsidR="00934FB3" w:rsidRPr="00934FB3" w:rsidRDefault="00934FB3" w:rsidP="00934FB3">
      <w:pPr>
        <w:spacing w:after="0" w:line="360" w:lineRule="auto"/>
        <w:jc w:val="center"/>
        <w:rPr>
          <w:rFonts w:eastAsia="Times New Roman" w:cs="Times New Roman"/>
          <w:sz w:val="14"/>
          <w:szCs w:val="14"/>
          <w:lang w:eastAsia="ru-RU"/>
        </w:rPr>
      </w:pPr>
      <w:r w:rsidRPr="00934FB3">
        <w:rPr>
          <w:rFonts w:eastAsia="Times New Roman" w:cs="Times New Roman"/>
          <w:sz w:val="14"/>
          <w:szCs w:val="14"/>
          <w:lang w:eastAsia="ru-RU"/>
        </w:rPr>
        <w:t>фамилия, имя, отчество</w:t>
      </w:r>
    </w:p>
    <w:p w14:paraId="6A20593A" w14:textId="77777777" w:rsidR="00934FB3" w:rsidRPr="00934FB3" w:rsidRDefault="00934FB3" w:rsidP="00934FB3">
      <w:pPr>
        <w:spacing w:after="0" w:line="360" w:lineRule="auto"/>
        <w:jc w:val="both"/>
        <w:rPr>
          <w:rFonts w:eastAsia="Times New Roman" w:cs="Times New Roman"/>
          <w:sz w:val="24"/>
          <w:szCs w:val="24"/>
          <w:lang w:eastAsia="ru-RU"/>
        </w:rPr>
      </w:pPr>
      <w:r w:rsidRPr="00934FB3">
        <w:rPr>
          <w:rFonts w:eastAsia="Times New Roman" w:cs="Times New Roman"/>
          <w:sz w:val="24"/>
          <w:szCs w:val="24"/>
          <w:lang w:eastAsia="ru-RU"/>
        </w:rPr>
        <w:t>по специальности ___</w:t>
      </w:r>
      <w:r w:rsidRPr="00934FB3">
        <w:rPr>
          <w:rFonts w:eastAsia="Times New Roman" w:cs="Times New Roman"/>
          <w:sz w:val="24"/>
          <w:szCs w:val="24"/>
          <w:u w:val="single"/>
          <w:lang w:eastAsia="ru-RU"/>
        </w:rPr>
        <w:t>09.02.07 Информационные системы и программирование</w:t>
      </w:r>
      <w:r w:rsidRPr="00934FB3">
        <w:rPr>
          <w:rFonts w:eastAsia="Times New Roman" w:cs="Times New Roman"/>
          <w:sz w:val="24"/>
          <w:szCs w:val="24"/>
          <w:lang w:eastAsia="ru-RU"/>
        </w:rPr>
        <w:t>______________</w:t>
      </w:r>
    </w:p>
    <w:p w14:paraId="760BE454" w14:textId="77777777" w:rsidR="00934FB3" w:rsidRPr="00934FB3" w:rsidRDefault="00934FB3" w:rsidP="00934FB3">
      <w:pPr>
        <w:spacing w:after="0" w:line="360" w:lineRule="auto"/>
        <w:jc w:val="both"/>
        <w:rPr>
          <w:rFonts w:eastAsia="Times New Roman" w:cs="Times New Roman"/>
          <w:sz w:val="24"/>
          <w:szCs w:val="24"/>
          <w:lang w:eastAsia="ru-RU"/>
        </w:rPr>
      </w:pPr>
      <w:r w:rsidRPr="00934FB3">
        <w:rPr>
          <w:rFonts w:eastAsia="Times New Roman" w:cs="Times New Roman"/>
          <w:sz w:val="24"/>
          <w:szCs w:val="24"/>
          <w:lang w:eastAsia="ru-RU"/>
        </w:rPr>
        <w:t>по междисциплинарному курсу __</w:t>
      </w:r>
      <w:r w:rsidRPr="00934FB3">
        <w:rPr>
          <w:rFonts w:eastAsia="Times New Roman" w:cs="Times New Roman"/>
          <w:sz w:val="24"/>
          <w:szCs w:val="24"/>
          <w:u w:val="single"/>
          <w:lang w:eastAsia="ru-RU"/>
        </w:rPr>
        <w:t>Технология разработки программного обеспечения</w:t>
      </w:r>
      <w:r w:rsidRPr="00934FB3">
        <w:rPr>
          <w:rFonts w:eastAsia="Times New Roman" w:cs="Times New Roman"/>
          <w:sz w:val="24"/>
          <w:szCs w:val="24"/>
          <w:lang w:eastAsia="ru-RU"/>
        </w:rPr>
        <w:t>________</w:t>
      </w:r>
    </w:p>
    <w:p w14:paraId="414357B0" w14:textId="77777777" w:rsidR="00934FB3" w:rsidRPr="00934FB3" w:rsidRDefault="00934FB3">
      <w:pPr>
        <w:numPr>
          <w:ilvl w:val="0"/>
          <w:numId w:val="1"/>
        </w:numPr>
        <w:tabs>
          <w:tab w:val="num" w:pos="360"/>
        </w:tabs>
        <w:spacing w:before="120" w:after="0" w:line="360" w:lineRule="auto"/>
        <w:ind w:left="0" w:firstLine="0"/>
        <w:jc w:val="both"/>
        <w:rPr>
          <w:rFonts w:eastAsia="Times New Roman" w:cs="Times New Roman"/>
          <w:sz w:val="24"/>
          <w:szCs w:val="20"/>
          <w:lang w:eastAsia="ru-RU"/>
        </w:rPr>
      </w:pPr>
      <w:r w:rsidRPr="00934FB3">
        <w:rPr>
          <w:rFonts w:eastAsia="Times New Roman" w:cs="Times New Roman"/>
          <w:sz w:val="24"/>
          <w:szCs w:val="20"/>
          <w:lang w:eastAsia="ru-RU"/>
        </w:rPr>
        <w:t>Тема работы: ___</w:t>
      </w:r>
      <w:r w:rsidRPr="00934FB3">
        <w:rPr>
          <w:rFonts w:eastAsia="Times New Roman" w:cs="Times New Roman"/>
          <w:sz w:val="24"/>
          <w:szCs w:val="20"/>
          <w:u w:val="single"/>
          <w:lang w:eastAsia="ru-RU"/>
        </w:rPr>
        <w:t>Разработка программного обеспечения для исследования методов сортировок</w:t>
      </w:r>
      <w:r w:rsidRPr="00934FB3">
        <w:rPr>
          <w:rFonts w:eastAsia="Times New Roman" w:cs="Times New Roman"/>
          <w:sz w:val="24"/>
          <w:szCs w:val="20"/>
          <w:lang w:eastAsia="ru-RU"/>
        </w:rPr>
        <w:t>________________________________________________________________________</w:t>
      </w:r>
    </w:p>
    <w:p w14:paraId="4F87C770" w14:textId="77777777" w:rsidR="00934FB3" w:rsidRPr="00934FB3" w:rsidRDefault="00934FB3">
      <w:pPr>
        <w:numPr>
          <w:ilvl w:val="0"/>
          <w:numId w:val="1"/>
        </w:numPr>
        <w:tabs>
          <w:tab w:val="num" w:pos="360"/>
        </w:tabs>
        <w:spacing w:before="120" w:after="0" w:line="360" w:lineRule="auto"/>
        <w:ind w:left="0" w:firstLine="0"/>
        <w:jc w:val="both"/>
        <w:rPr>
          <w:rFonts w:eastAsia="Times New Roman" w:cs="Times New Roman"/>
          <w:sz w:val="24"/>
          <w:szCs w:val="20"/>
          <w:lang w:eastAsia="ru-RU"/>
        </w:rPr>
      </w:pPr>
      <w:r w:rsidRPr="00934FB3">
        <w:rPr>
          <w:rFonts w:eastAsia="Times New Roman" w:cs="Times New Roman"/>
          <w:sz w:val="24"/>
          <w:szCs w:val="20"/>
          <w:lang w:eastAsia="ru-RU"/>
        </w:rPr>
        <w:t>Срок сдачи студентом работы «</w:t>
      </w:r>
      <w:r w:rsidRPr="00934FB3">
        <w:rPr>
          <w:rFonts w:eastAsia="Times New Roman" w:cs="Times New Roman"/>
          <w:sz w:val="24"/>
          <w:szCs w:val="20"/>
          <w:u w:val="single"/>
          <w:lang w:eastAsia="ru-RU"/>
        </w:rPr>
        <w:t>13</w:t>
      </w:r>
      <w:r w:rsidRPr="00934FB3">
        <w:rPr>
          <w:rFonts w:eastAsia="Times New Roman" w:cs="Times New Roman"/>
          <w:sz w:val="24"/>
          <w:szCs w:val="20"/>
          <w:lang w:eastAsia="ru-RU"/>
        </w:rPr>
        <w:t>» _</w:t>
      </w:r>
      <w:r w:rsidRPr="00934FB3">
        <w:rPr>
          <w:rFonts w:eastAsia="Times New Roman" w:cs="Times New Roman"/>
          <w:sz w:val="24"/>
          <w:szCs w:val="20"/>
          <w:u w:val="single"/>
          <w:lang w:eastAsia="ru-RU"/>
        </w:rPr>
        <w:t>июня</w:t>
      </w:r>
      <w:r w:rsidRPr="00934FB3">
        <w:rPr>
          <w:rFonts w:eastAsia="Times New Roman" w:cs="Times New Roman"/>
          <w:sz w:val="24"/>
          <w:szCs w:val="20"/>
          <w:lang w:eastAsia="ru-RU"/>
        </w:rPr>
        <w:t xml:space="preserve">_____ </w:t>
      </w:r>
      <w:r w:rsidRPr="00934FB3">
        <w:rPr>
          <w:rFonts w:eastAsia="Times New Roman" w:cs="Times New Roman"/>
          <w:sz w:val="24"/>
          <w:szCs w:val="20"/>
          <w:u w:val="single"/>
          <w:lang w:eastAsia="ru-RU"/>
        </w:rPr>
        <w:t>2026</w:t>
      </w:r>
      <w:r w:rsidRPr="00934FB3">
        <w:rPr>
          <w:rFonts w:eastAsia="Times New Roman" w:cs="Times New Roman"/>
          <w:sz w:val="24"/>
          <w:szCs w:val="20"/>
          <w:lang w:eastAsia="ru-RU"/>
        </w:rPr>
        <w:t xml:space="preserve"> г.</w:t>
      </w:r>
    </w:p>
    <w:p w14:paraId="26FAFEFD" w14:textId="77777777" w:rsidR="00934FB3" w:rsidRPr="00934FB3" w:rsidRDefault="00934FB3">
      <w:pPr>
        <w:numPr>
          <w:ilvl w:val="0"/>
          <w:numId w:val="1"/>
        </w:numPr>
        <w:tabs>
          <w:tab w:val="num" w:pos="360"/>
        </w:tabs>
        <w:spacing w:before="120" w:after="0" w:line="360" w:lineRule="auto"/>
        <w:ind w:left="0" w:firstLine="0"/>
        <w:jc w:val="both"/>
        <w:rPr>
          <w:rFonts w:eastAsia="Times New Roman" w:cs="Times New Roman"/>
          <w:sz w:val="24"/>
          <w:szCs w:val="20"/>
          <w:lang w:eastAsia="ru-RU"/>
        </w:rPr>
      </w:pPr>
      <w:r w:rsidRPr="00934FB3">
        <w:rPr>
          <w:rFonts w:eastAsia="Times New Roman" w:cs="Times New Roman"/>
          <w:sz w:val="24"/>
          <w:szCs w:val="20"/>
          <w:lang w:eastAsia="ru-RU"/>
        </w:rPr>
        <w:t>Цель и задачи работы __</w:t>
      </w:r>
      <w:r w:rsidRPr="00934FB3">
        <w:rPr>
          <w:rFonts w:eastAsia="Times New Roman" w:cs="Times New Roman"/>
          <w:sz w:val="24"/>
          <w:szCs w:val="20"/>
          <w:u w:val="single"/>
          <w:lang w:eastAsia="ru-RU"/>
        </w:rPr>
        <w:t xml:space="preserve">Разработать программное обеспечение, позволяющее применять и анализировать не менее пяти различных методов сортировок к одномерной совокупности данных  </w:t>
      </w:r>
    </w:p>
    <w:p w14:paraId="0614E796" w14:textId="77777777" w:rsidR="00934FB3" w:rsidRPr="00934FB3" w:rsidRDefault="00934FB3">
      <w:pPr>
        <w:numPr>
          <w:ilvl w:val="0"/>
          <w:numId w:val="1"/>
        </w:numPr>
        <w:tabs>
          <w:tab w:val="num" w:pos="360"/>
        </w:tabs>
        <w:spacing w:before="120" w:after="0" w:line="360" w:lineRule="auto"/>
        <w:ind w:left="0" w:firstLine="0"/>
        <w:jc w:val="both"/>
        <w:rPr>
          <w:rFonts w:eastAsia="Times New Roman" w:cs="Times New Roman"/>
          <w:sz w:val="24"/>
          <w:szCs w:val="20"/>
          <w:lang w:eastAsia="ru-RU"/>
        </w:rPr>
      </w:pPr>
      <w:r w:rsidRPr="00934FB3">
        <w:rPr>
          <w:rFonts w:eastAsia="Times New Roman" w:cs="Times New Roman"/>
          <w:sz w:val="24"/>
          <w:szCs w:val="20"/>
          <w:lang w:eastAsia="ru-RU"/>
        </w:rPr>
        <w:t>Исходные данные к работе: __</w:t>
      </w:r>
      <w:r w:rsidRPr="00934FB3">
        <w:rPr>
          <w:rFonts w:eastAsia="Times New Roman" w:cs="Times New Roman"/>
          <w:sz w:val="24"/>
          <w:szCs w:val="20"/>
          <w:u w:val="single"/>
          <w:lang w:eastAsia="ru-RU"/>
        </w:rPr>
        <w:t xml:space="preserve">Учебники и интернет-источники по технологии разработки программного обеспечения, алгоритмам сортировок и программированию на языке </w:t>
      </w:r>
      <w:r w:rsidRPr="00934FB3">
        <w:rPr>
          <w:rFonts w:eastAsia="Times New Roman" w:cs="Times New Roman"/>
          <w:sz w:val="24"/>
          <w:szCs w:val="20"/>
          <w:u w:val="single"/>
          <w:lang w:val="en-US" w:eastAsia="ru-RU"/>
        </w:rPr>
        <w:t>C</w:t>
      </w:r>
      <w:r w:rsidRPr="00934FB3">
        <w:rPr>
          <w:rFonts w:eastAsia="Times New Roman" w:cs="Times New Roman"/>
          <w:sz w:val="24"/>
          <w:szCs w:val="20"/>
          <w:u w:val="single"/>
          <w:lang w:eastAsia="ru-RU"/>
        </w:rPr>
        <w:t>#</w:t>
      </w:r>
      <w:r w:rsidRPr="00934FB3">
        <w:rPr>
          <w:rFonts w:eastAsia="Times New Roman" w:cs="Times New Roman"/>
          <w:sz w:val="24"/>
          <w:szCs w:val="20"/>
          <w:lang w:eastAsia="ru-RU"/>
        </w:rPr>
        <w:t>_________</w:t>
      </w:r>
    </w:p>
    <w:p w14:paraId="6B051764" w14:textId="77777777" w:rsidR="00934FB3" w:rsidRPr="00934FB3" w:rsidRDefault="00934FB3">
      <w:pPr>
        <w:numPr>
          <w:ilvl w:val="0"/>
          <w:numId w:val="1"/>
        </w:numPr>
        <w:tabs>
          <w:tab w:val="left" w:pos="284"/>
          <w:tab w:val="num" w:pos="851"/>
        </w:tabs>
        <w:spacing w:before="120" w:after="0" w:line="360" w:lineRule="auto"/>
        <w:ind w:left="0" w:firstLine="0"/>
        <w:jc w:val="both"/>
        <w:rPr>
          <w:rFonts w:eastAsia="Times New Roman" w:cs="Times New Roman"/>
          <w:sz w:val="24"/>
          <w:szCs w:val="24"/>
          <w:u w:val="single"/>
          <w:lang w:eastAsia="ru-RU"/>
        </w:rPr>
      </w:pPr>
      <w:r w:rsidRPr="00934FB3">
        <w:rPr>
          <w:rFonts w:eastAsia="Times New Roman" w:cs="Times New Roman"/>
          <w:sz w:val="24"/>
          <w:szCs w:val="24"/>
          <w:lang w:eastAsia="ru-RU"/>
        </w:rPr>
        <w:t>Перечень вопросов, подлежащих разработке: _</w:t>
      </w:r>
      <w:r w:rsidRPr="00934FB3">
        <w:rPr>
          <w:rFonts w:eastAsia="Times New Roman" w:cs="Times New Roman"/>
          <w:sz w:val="24"/>
          <w:szCs w:val="24"/>
          <w:u w:val="single"/>
          <w:lang w:eastAsia="ru-RU"/>
        </w:rPr>
        <w:t xml:space="preserve"> а) изучить предметную область, выполнить анализ требований к программному обеспечению, составить техническое задание на разработку; б) выполнить проектирование системы с помощью </w:t>
      </w:r>
      <w:r w:rsidRPr="00934FB3">
        <w:rPr>
          <w:rFonts w:eastAsia="Times New Roman" w:cs="Times New Roman"/>
          <w:sz w:val="24"/>
          <w:szCs w:val="24"/>
          <w:u w:val="single"/>
          <w:lang w:val="en-US" w:eastAsia="ru-RU"/>
        </w:rPr>
        <w:t>CASE</w:t>
      </w:r>
      <w:r w:rsidRPr="00934FB3">
        <w:rPr>
          <w:rFonts w:eastAsia="Times New Roman" w:cs="Times New Roman"/>
          <w:sz w:val="24"/>
          <w:szCs w:val="24"/>
          <w:u w:val="single"/>
          <w:lang w:eastAsia="ru-RU"/>
        </w:rPr>
        <w:t xml:space="preserve">-средств; в) для решения поставленной задачи реализовать оконное приложение на языке </w:t>
      </w:r>
      <w:r w:rsidRPr="00934FB3">
        <w:rPr>
          <w:rFonts w:eastAsia="Times New Roman" w:cs="Times New Roman"/>
          <w:sz w:val="24"/>
          <w:szCs w:val="24"/>
          <w:u w:val="single"/>
          <w:lang w:val="en-US" w:eastAsia="ru-RU"/>
        </w:rPr>
        <w:t>C</w:t>
      </w:r>
      <w:r w:rsidRPr="00934FB3">
        <w:rPr>
          <w:rFonts w:eastAsia="Times New Roman" w:cs="Times New Roman"/>
          <w:sz w:val="24"/>
          <w:szCs w:val="24"/>
          <w:u w:val="single"/>
          <w:lang w:eastAsia="ru-RU"/>
        </w:rPr>
        <w:t xml:space="preserve"># и протестировать его; г) сформулировать предложения по внедрению, эксплуатации и сопровождению разработанного программного обеспечения.  Сделать выводы по результатам проделанной работы </w:t>
      </w:r>
      <w:r w:rsidRPr="00934FB3">
        <w:rPr>
          <w:rFonts w:eastAsia="Times New Roman" w:cs="Times New Roman"/>
          <w:sz w:val="24"/>
          <w:szCs w:val="24"/>
          <w:lang w:eastAsia="ru-RU"/>
        </w:rPr>
        <w:t>_________________________</w:t>
      </w:r>
    </w:p>
    <w:p w14:paraId="0D858FF8" w14:textId="7D2CD2C0" w:rsidR="00934FB3" w:rsidRPr="00934FB3" w:rsidRDefault="00934FB3">
      <w:pPr>
        <w:numPr>
          <w:ilvl w:val="0"/>
          <w:numId w:val="1"/>
        </w:numPr>
        <w:tabs>
          <w:tab w:val="left" w:pos="284"/>
        </w:tabs>
        <w:spacing w:before="120" w:after="0" w:line="360" w:lineRule="auto"/>
        <w:ind w:left="0" w:firstLine="0"/>
        <w:contextualSpacing/>
        <w:jc w:val="both"/>
        <w:rPr>
          <w:rFonts w:eastAsia="Times New Roman" w:cs="Times New Roman"/>
          <w:sz w:val="24"/>
          <w:szCs w:val="28"/>
          <w:lang w:eastAsia="ru-RU"/>
        </w:rPr>
      </w:pPr>
      <w:r w:rsidRPr="00934FB3">
        <w:rPr>
          <w:rFonts w:eastAsia="Times New Roman" w:cs="Times New Roman"/>
          <w:sz w:val="24"/>
          <w:szCs w:val="20"/>
          <w:lang w:eastAsia="ru-RU"/>
        </w:rPr>
        <w:t xml:space="preserve">Перечень графического (иллюстративного) материала: </w:t>
      </w:r>
      <w:r w:rsidRPr="00934FB3">
        <w:rPr>
          <w:rFonts w:eastAsia="Times New Roman" w:cs="Times New Roman"/>
          <w:sz w:val="24"/>
          <w:szCs w:val="28"/>
          <w:u w:val="single"/>
          <w:lang w:eastAsia="ru-RU"/>
        </w:rPr>
        <w:t>таблицы, графики, рисунки, схемы, отражающие теоретический материал и программную реализацию поставленной задачи</w:t>
      </w:r>
      <w:r w:rsidRPr="00934FB3">
        <w:rPr>
          <w:rFonts w:eastAsia="Times New Roman" w:cs="Times New Roman"/>
          <w:sz w:val="24"/>
          <w:szCs w:val="28"/>
          <w:lang w:eastAsia="ru-RU"/>
        </w:rPr>
        <w:t>____</w:t>
      </w:r>
    </w:p>
    <w:p w14:paraId="4A9E384F" w14:textId="77777777" w:rsidR="00934FB3" w:rsidRPr="00934FB3" w:rsidRDefault="00934FB3" w:rsidP="00934FB3">
      <w:pPr>
        <w:spacing w:after="0" w:line="360" w:lineRule="auto"/>
        <w:jc w:val="both"/>
        <w:rPr>
          <w:rFonts w:eastAsia="Times New Roman" w:cs="Times New Roman"/>
          <w:sz w:val="24"/>
          <w:szCs w:val="20"/>
          <w:lang w:eastAsia="ru-RU"/>
        </w:rPr>
      </w:pPr>
    </w:p>
    <w:p w14:paraId="32E305C4" w14:textId="77777777" w:rsidR="00934FB3" w:rsidRPr="00934FB3" w:rsidRDefault="00934FB3" w:rsidP="00934FB3">
      <w:pPr>
        <w:spacing w:after="0" w:line="360" w:lineRule="auto"/>
        <w:jc w:val="both"/>
        <w:rPr>
          <w:rFonts w:eastAsia="Times New Roman" w:cs="Times New Roman"/>
          <w:sz w:val="24"/>
          <w:szCs w:val="20"/>
          <w:lang w:eastAsia="ru-RU"/>
        </w:rPr>
      </w:pPr>
      <w:r w:rsidRPr="00934FB3">
        <w:rPr>
          <w:rFonts w:eastAsia="Times New Roman" w:cs="Times New Roman"/>
          <w:sz w:val="24"/>
          <w:szCs w:val="20"/>
          <w:lang w:eastAsia="ru-RU"/>
        </w:rPr>
        <w:t>Дата выдачи и получения задания</w:t>
      </w:r>
    </w:p>
    <w:p w14:paraId="4A610C97" w14:textId="77777777" w:rsidR="00934FB3" w:rsidRPr="00934FB3" w:rsidRDefault="00934FB3" w:rsidP="00934FB3">
      <w:pPr>
        <w:spacing w:after="0" w:line="240" w:lineRule="auto"/>
        <w:jc w:val="both"/>
        <w:rPr>
          <w:rFonts w:eastAsia="Times New Roman" w:cs="Times New Roman"/>
          <w:sz w:val="24"/>
          <w:szCs w:val="20"/>
          <w:lang w:eastAsia="ru-RU"/>
        </w:rPr>
      </w:pPr>
      <w:r w:rsidRPr="00934FB3">
        <w:rPr>
          <w:rFonts w:eastAsia="Times New Roman" w:cs="Times New Roman"/>
          <w:sz w:val="24"/>
          <w:szCs w:val="20"/>
          <w:lang w:eastAsia="ru-RU"/>
        </w:rPr>
        <w:t>Руководитель «</w:t>
      </w:r>
      <w:r w:rsidRPr="00934FB3">
        <w:rPr>
          <w:rFonts w:eastAsia="Times New Roman" w:cs="Times New Roman"/>
          <w:sz w:val="24"/>
          <w:szCs w:val="20"/>
          <w:u w:val="single"/>
          <w:lang w:eastAsia="ru-RU"/>
        </w:rPr>
        <w:t>10</w:t>
      </w:r>
      <w:r w:rsidRPr="00934FB3">
        <w:rPr>
          <w:rFonts w:eastAsia="Times New Roman" w:cs="Times New Roman"/>
          <w:sz w:val="24"/>
          <w:szCs w:val="20"/>
          <w:lang w:eastAsia="ru-RU"/>
        </w:rPr>
        <w:t>» _</w:t>
      </w:r>
      <w:r w:rsidRPr="00934FB3">
        <w:rPr>
          <w:rFonts w:eastAsia="Times New Roman" w:cs="Times New Roman"/>
          <w:sz w:val="24"/>
          <w:szCs w:val="20"/>
          <w:u w:val="single"/>
          <w:lang w:eastAsia="ru-RU"/>
        </w:rPr>
        <w:t>февраля</w:t>
      </w:r>
      <w:r w:rsidRPr="00934FB3">
        <w:rPr>
          <w:rFonts w:eastAsia="Times New Roman" w:cs="Times New Roman"/>
          <w:sz w:val="24"/>
          <w:szCs w:val="20"/>
          <w:lang w:eastAsia="ru-RU"/>
        </w:rPr>
        <w:t xml:space="preserve">_____   </w:t>
      </w:r>
      <w:r w:rsidRPr="00934FB3">
        <w:rPr>
          <w:rFonts w:eastAsia="Times New Roman" w:cs="Times New Roman"/>
          <w:sz w:val="24"/>
          <w:szCs w:val="20"/>
          <w:u w:val="single"/>
          <w:lang w:eastAsia="ru-RU"/>
        </w:rPr>
        <w:t>2026</w:t>
      </w:r>
      <w:r w:rsidRPr="00934FB3">
        <w:rPr>
          <w:rFonts w:eastAsia="Times New Roman" w:cs="Times New Roman"/>
          <w:sz w:val="24"/>
          <w:szCs w:val="20"/>
          <w:lang w:eastAsia="ru-RU"/>
        </w:rPr>
        <w:t xml:space="preserve"> г.  _______________    ____</w:t>
      </w:r>
      <w:r w:rsidRPr="00934FB3">
        <w:rPr>
          <w:rFonts w:eastAsia="Times New Roman" w:cs="Times New Roman"/>
          <w:sz w:val="24"/>
          <w:szCs w:val="20"/>
          <w:u w:val="single"/>
          <w:lang w:eastAsia="ru-RU"/>
        </w:rPr>
        <w:t>Ж.В. Михайличенко</w:t>
      </w:r>
      <w:r w:rsidRPr="00934FB3">
        <w:rPr>
          <w:rFonts w:eastAsia="Times New Roman" w:cs="Times New Roman"/>
          <w:sz w:val="24"/>
          <w:szCs w:val="20"/>
          <w:lang w:eastAsia="ru-RU"/>
        </w:rPr>
        <w:t>___</w:t>
      </w:r>
    </w:p>
    <w:p w14:paraId="082CD546" w14:textId="77777777" w:rsidR="00934FB3" w:rsidRPr="00934FB3" w:rsidRDefault="00934FB3" w:rsidP="00934FB3">
      <w:pPr>
        <w:spacing w:after="0" w:line="240" w:lineRule="auto"/>
        <w:jc w:val="both"/>
        <w:rPr>
          <w:rFonts w:eastAsia="Times New Roman" w:cs="Times New Roman"/>
          <w:sz w:val="16"/>
          <w:szCs w:val="16"/>
          <w:lang w:eastAsia="ru-RU"/>
        </w:rPr>
      </w:pPr>
      <w:r w:rsidRPr="00934FB3">
        <w:rPr>
          <w:rFonts w:eastAsia="Times New Roman" w:cs="Times New Roman"/>
          <w:sz w:val="16"/>
          <w:szCs w:val="16"/>
          <w:lang w:eastAsia="ru-RU"/>
        </w:rPr>
        <w:t xml:space="preserve">                                                                                                                            подпись                                 инициалы, фамилия</w:t>
      </w:r>
    </w:p>
    <w:p w14:paraId="3AFE9ECB" w14:textId="77777777" w:rsidR="00934FB3" w:rsidRPr="00934FB3" w:rsidRDefault="00934FB3" w:rsidP="00934FB3">
      <w:pPr>
        <w:spacing w:after="0" w:line="240" w:lineRule="auto"/>
        <w:jc w:val="both"/>
        <w:rPr>
          <w:rFonts w:eastAsia="Times New Roman" w:cs="Times New Roman"/>
          <w:sz w:val="24"/>
          <w:szCs w:val="20"/>
          <w:lang w:eastAsia="ru-RU"/>
        </w:rPr>
      </w:pPr>
    </w:p>
    <w:p w14:paraId="551EACB5" w14:textId="77777777" w:rsidR="00934FB3" w:rsidRPr="00934FB3" w:rsidRDefault="00934FB3" w:rsidP="00934FB3">
      <w:pPr>
        <w:spacing w:after="0" w:line="240" w:lineRule="auto"/>
        <w:jc w:val="both"/>
        <w:rPr>
          <w:rFonts w:eastAsia="Times New Roman" w:cs="Times New Roman"/>
          <w:sz w:val="24"/>
          <w:szCs w:val="20"/>
          <w:lang w:eastAsia="ru-RU"/>
        </w:rPr>
      </w:pPr>
      <w:r w:rsidRPr="00934FB3">
        <w:rPr>
          <w:rFonts w:eastAsia="Times New Roman" w:cs="Times New Roman"/>
          <w:sz w:val="24"/>
          <w:szCs w:val="20"/>
          <w:lang w:eastAsia="ru-RU"/>
        </w:rPr>
        <w:t>Студент           «</w:t>
      </w:r>
      <w:r w:rsidRPr="00934FB3">
        <w:rPr>
          <w:rFonts w:eastAsia="Times New Roman" w:cs="Times New Roman"/>
          <w:sz w:val="24"/>
          <w:szCs w:val="20"/>
          <w:u w:val="single"/>
          <w:lang w:eastAsia="ru-RU"/>
        </w:rPr>
        <w:t>10</w:t>
      </w:r>
      <w:r w:rsidRPr="00934FB3">
        <w:rPr>
          <w:rFonts w:eastAsia="Times New Roman" w:cs="Times New Roman"/>
          <w:sz w:val="24"/>
          <w:szCs w:val="20"/>
          <w:lang w:eastAsia="ru-RU"/>
        </w:rPr>
        <w:t>» _</w:t>
      </w:r>
      <w:r w:rsidRPr="00934FB3">
        <w:rPr>
          <w:rFonts w:eastAsia="Times New Roman" w:cs="Times New Roman"/>
          <w:sz w:val="24"/>
          <w:szCs w:val="20"/>
          <w:u w:val="single"/>
          <w:lang w:eastAsia="ru-RU"/>
        </w:rPr>
        <w:t>февраля</w:t>
      </w:r>
      <w:r w:rsidRPr="00934FB3">
        <w:rPr>
          <w:rFonts w:eastAsia="Times New Roman" w:cs="Times New Roman"/>
          <w:sz w:val="24"/>
          <w:szCs w:val="20"/>
          <w:lang w:eastAsia="ru-RU"/>
        </w:rPr>
        <w:t xml:space="preserve">_____   </w:t>
      </w:r>
      <w:r w:rsidRPr="00934FB3">
        <w:rPr>
          <w:rFonts w:eastAsia="Times New Roman" w:cs="Times New Roman"/>
          <w:sz w:val="24"/>
          <w:szCs w:val="20"/>
          <w:u w:val="single"/>
          <w:lang w:eastAsia="ru-RU"/>
        </w:rPr>
        <w:t>2026</w:t>
      </w:r>
      <w:r w:rsidRPr="00934FB3">
        <w:rPr>
          <w:rFonts w:eastAsia="Times New Roman" w:cs="Times New Roman"/>
          <w:sz w:val="24"/>
          <w:szCs w:val="20"/>
          <w:lang w:eastAsia="ru-RU"/>
        </w:rPr>
        <w:t xml:space="preserve"> г.  _______________     ____</w:t>
      </w:r>
      <w:r w:rsidRPr="00934FB3">
        <w:rPr>
          <w:rFonts w:eastAsia="Times New Roman" w:cs="Times New Roman"/>
          <w:sz w:val="24"/>
          <w:szCs w:val="20"/>
          <w:u w:val="single"/>
          <w:lang w:eastAsia="ru-RU"/>
        </w:rPr>
        <w:t>С.Д. Ильина</w:t>
      </w:r>
      <w:r w:rsidRPr="00934FB3">
        <w:rPr>
          <w:rFonts w:eastAsia="Times New Roman" w:cs="Times New Roman"/>
          <w:sz w:val="24"/>
          <w:szCs w:val="20"/>
          <w:lang w:eastAsia="ru-RU"/>
        </w:rPr>
        <w:t>_________</w:t>
      </w:r>
    </w:p>
    <w:p w14:paraId="14D4893A" w14:textId="77777777" w:rsidR="00934FB3" w:rsidRPr="00934FB3" w:rsidRDefault="00934FB3" w:rsidP="00934FB3">
      <w:pPr>
        <w:spacing w:after="0" w:line="240" w:lineRule="auto"/>
        <w:jc w:val="both"/>
        <w:rPr>
          <w:rFonts w:eastAsia="Times New Roman" w:cs="Times New Roman"/>
          <w:sz w:val="16"/>
          <w:szCs w:val="16"/>
          <w:lang w:eastAsia="ru-RU"/>
        </w:rPr>
      </w:pPr>
      <w:r w:rsidRPr="00934FB3">
        <w:rPr>
          <w:rFonts w:eastAsia="Times New Roman" w:cs="Times New Roman"/>
          <w:sz w:val="16"/>
          <w:szCs w:val="16"/>
          <w:lang w:eastAsia="ru-RU"/>
        </w:rPr>
        <w:t xml:space="preserve">                                                                                                                            подпись                                  инициалы, фамилия</w:t>
      </w:r>
    </w:p>
    <w:p w14:paraId="5950D469" w14:textId="713BE270" w:rsidR="004E7B7C" w:rsidRDefault="004E7B7C" w:rsidP="004E7B7C">
      <w:pPr>
        <w:pStyle w:val="a0"/>
        <w:sectPr w:rsidR="004E7B7C" w:rsidSect="00C90116">
          <w:headerReference w:type="default" r:id="rId9"/>
          <w:footerReference w:type="default" r:id="rId10"/>
          <w:pgSz w:w="11906" w:h="16838"/>
          <w:pgMar w:top="851" w:right="454" w:bottom="1701" w:left="1304" w:header="284" w:footer="1134" w:gutter="0"/>
          <w:cols w:space="708"/>
          <w:docGrid w:linePitch="381"/>
        </w:sectPr>
      </w:pPr>
    </w:p>
    <w:p w14:paraId="0CF19B09" w14:textId="509EA565" w:rsidR="004E7B7C" w:rsidRPr="00FE682D" w:rsidRDefault="00FF27E5" w:rsidP="00650E61">
      <w:pPr>
        <w:spacing w:after="0" w:line="240" w:lineRule="auto"/>
        <w:jc w:val="center"/>
        <w:rPr>
          <w:b/>
          <w:bCs/>
          <w:sz w:val="32"/>
          <w:szCs w:val="32"/>
        </w:rPr>
      </w:pPr>
      <w:bookmarkStart w:id="0" w:name="_Toc191391133"/>
      <w:r w:rsidRPr="00FE682D">
        <w:rPr>
          <w:b/>
          <w:bCs/>
          <w:sz w:val="32"/>
          <w:szCs w:val="32"/>
        </w:rPr>
        <w:lastRenderedPageBreak/>
        <w:t>Аннотация</w:t>
      </w:r>
      <w:bookmarkEnd w:id="0"/>
    </w:p>
    <w:p w14:paraId="2BD56869" w14:textId="77777777" w:rsidR="00FF27E5" w:rsidRDefault="00FF27E5" w:rsidP="00650E61">
      <w:pPr>
        <w:pStyle w:val="a0"/>
      </w:pPr>
    </w:p>
    <w:p w14:paraId="35134A34" w14:textId="77777777" w:rsidR="00793EC3" w:rsidRDefault="00793EC3" w:rsidP="00650E61">
      <w:pPr>
        <w:pStyle w:val="a0"/>
      </w:pPr>
    </w:p>
    <w:p w14:paraId="4012805C" w14:textId="2881D649" w:rsidR="00793EC3" w:rsidRPr="00FF27E5" w:rsidRDefault="00650E61" w:rsidP="00650E61">
      <w:pPr>
        <w:pStyle w:val="a0"/>
      </w:pPr>
      <w:r>
        <w:t xml:space="preserve">Курсовая работа посвящена </w:t>
      </w:r>
      <w:r w:rsidRPr="00650E61">
        <w:rPr>
          <w:color w:val="FF0000"/>
        </w:rPr>
        <w:t>….</w:t>
      </w:r>
    </w:p>
    <w:p w14:paraId="20D3309A" w14:textId="1373CA9D" w:rsidR="00FF27E5" w:rsidRDefault="00650E61" w:rsidP="00650E61">
      <w:pPr>
        <w:pStyle w:val="a0"/>
      </w:pPr>
      <w:r>
        <w:t>Пояснительная записка к курсовой работе состоит из двух глав. В первой главе</w:t>
      </w:r>
      <w:r w:rsidRPr="00650E61">
        <w:rPr>
          <w:color w:val="FF0000"/>
        </w:rPr>
        <w:t>………..</w:t>
      </w:r>
    </w:p>
    <w:p w14:paraId="5C30A1D4" w14:textId="09192619" w:rsidR="00650E61" w:rsidRDefault="00650E61" w:rsidP="00FF27E5">
      <w:pPr>
        <w:pStyle w:val="a0"/>
      </w:pPr>
      <w:r>
        <w:t xml:space="preserve">Во второй главе </w:t>
      </w:r>
      <w:r w:rsidRPr="00650E61">
        <w:rPr>
          <w:color w:val="FF0000"/>
        </w:rPr>
        <w:t>……..</w:t>
      </w:r>
    </w:p>
    <w:p w14:paraId="24D73A7E" w14:textId="2F903E12" w:rsidR="00650E61" w:rsidRDefault="00650E61" w:rsidP="00FF27E5">
      <w:pPr>
        <w:pStyle w:val="a0"/>
      </w:pPr>
      <w:r>
        <w:t xml:space="preserve">Работа содержит </w:t>
      </w:r>
      <w:r w:rsidRPr="00650E61">
        <w:rPr>
          <w:color w:val="FF0000"/>
        </w:rPr>
        <w:t xml:space="preserve">?? </w:t>
      </w:r>
      <w:r>
        <w:t xml:space="preserve">листов текста, </w:t>
      </w:r>
      <w:r w:rsidRPr="00650E61">
        <w:rPr>
          <w:color w:val="FF0000"/>
        </w:rPr>
        <w:t xml:space="preserve">?? </w:t>
      </w:r>
      <w:r>
        <w:t xml:space="preserve">рисунков, </w:t>
      </w:r>
      <w:r w:rsidRPr="00650E61">
        <w:rPr>
          <w:color w:val="FF0000"/>
        </w:rPr>
        <w:t xml:space="preserve">?? </w:t>
      </w:r>
      <w:r>
        <w:t>таблиц, 1 приложение.</w:t>
      </w:r>
    </w:p>
    <w:p w14:paraId="48F868AF" w14:textId="7CD4EC45" w:rsidR="00B66A60" w:rsidRDefault="00B66A60" w:rsidP="00FF27E5">
      <w:pPr>
        <w:pStyle w:val="a0"/>
      </w:pPr>
    </w:p>
    <w:p w14:paraId="0F790616" w14:textId="30EB2693" w:rsidR="00B66A60" w:rsidRDefault="00B66A60" w:rsidP="00FF27E5">
      <w:pPr>
        <w:pStyle w:val="a0"/>
      </w:pPr>
    </w:p>
    <w:p w14:paraId="4833B22A" w14:textId="0246CA28" w:rsidR="00B66A60" w:rsidRDefault="00B66A60" w:rsidP="00FF27E5">
      <w:pPr>
        <w:pStyle w:val="a0"/>
      </w:pPr>
    </w:p>
    <w:p w14:paraId="70C60C49" w14:textId="78D24FB8" w:rsidR="00B66A60" w:rsidRDefault="00B66A60" w:rsidP="00FF27E5">
      <w:pPr>
        <w:pStyle w:val="a0"/>
      </w:pPr>
    </w:p>
    <w:p w14:paraId="374938B6" w14:textId="0F116321" w:rsidR="00B66A60" w:rsidRDefault="00B66A60" w:rsidP="00FF27E5">
      <w:pPr>
        <w:pStyle w:val="a0"/>
      </w:pPr>
    </w:p>
    <w:p w14:paraId="2914A7A1" w14:textId="186F9FA3" w:rsidR="00B66A60" w:rsidRDefault="00B66A60" w:rsidP="00FF27E5">
      <w:pPr>
        <w:pStyle w:val="a0"/>
      </w:pPr>
    </w:p>
    <w:p w14:paraId="0D4BE305" w14:textId="3350F023" w:rsidR="00B66A60" w:rsidRDefault="00B66A60" w:rsidP="00FF27E5">
      <w:pPr>
        <w:pStyle w:val="a0"/>
      </w:pPr>
    </w:p>
    <w:p w14:paraId="431946D5" w14:textId="3BBF243C" w:rsidR="00B66A60" w:rsidRDefault="00B66A60" w:rsidP="00FF27E5">
      <w:pPr>
        <w:pStyle w:val="a0"/>
      </w:pPr>
    </w:p>
    <w:p w14:paraId="2EDDD6E2" w14:textId="0F8961B7" w:rsidR="00B66A60" w:rsidRDefault="00B66A60" w:rsidP="00FF27E5">
      <w:pPr>
        <w:pStyle w:val="a0"/>
      </w:pPr>
    </w:p>
    <w:p w14:paraId="24765325" w14:textId="6A60659D" w:rsidR="00B66A60" w:rsidRDefault="00B66A60" w:rsidP="00FF27E5">
      <w:pPr>
        <w:pStyle w:val="a0"/>
      </w:pPr>
    </w:p>
    <w:p w14:paraId="0F273A90" w14:textId="6EFE69D2" w:rsidR="00B66A60" w:rsidRDefault="00B66A60" w:rsidP="00FF27E5">
      <w:pPr>
        <w:pStyle w:val="a0"/>
      </w:pPr>
    </w:p>
    <w:p w14:paraId="312E9061" w14:textId="6265B313" w:rsidR="00B66A60" w:rsidRDefault="00B66A60" w:rsidP="00FF27E5">
      <w:pPr>
        <w:pStyle w:val="a0"/>
      </w:pPr>
    </w:p>
    <w:p w14:paraId="7293D7EF" w14:textId="77777777" w:rsidR="00B66A60" w:rsidRPr="00FF27E5" w:rsidRDefault="00B66A60" w:rsidP="00FF27E5">
      <w:pPr>
        <w:pStyle w:val="a0"/>
      </w:pPr>
    </w:p>
    <w:p w14:paraId="60FC3BFD" w14:textId="77777777" w:rsidR="00FF27E5" w:rsidRDefault="00FF27E5" w:rsidP="00FF27E5">
      <w:pPr>
        <w:pStyle w:val="a0"/>
        <w:sectPr w:rsidR="00FF27E5" w:rsidSect="00793EC3">
          <w:headerReference w:type="default" r:id="rId11"/>
          <w:footerReference w:type="default" r:id="rId12"/>
          <w:pgSz w:w="11906" w:h="16838"/>
          <w:pgMar w:top="851" w:right="454" w:bottom="2835" w:left="1304" w:header="284" w:footer="244" w:gutter="0"/>
          <w:cols w:space="708"/>
          <w:docGrid w:linePitch="381"/>
        </w:sectPr>
      </w:pPr>
    </w:p>
    <w:p w14:paraId="2667ED59" w14:textId="77777777" w:rsidR="005C6467" w:rsidRDefault="005C6467" w:rsidP="005C6467">
      <w:pPr>
        <w:pStyle w:val="a0"/>
        <w:ind w:firstLine="0"/>
      </w:pPr>
      <w:bookmarkStart w:id="1" w:name="_Toc115102442"/>
      <w:bookmarkStart w:id="2" w:name="_Toc191391134"/>
    </w:p>
    <w:p w14:paraId="7C092C2C" w14:textId="77777777" w:rsidR="005C6467" w:rsidRDefault="005C6467" w:rsidP="005C6467">
      <w:pPr>
        <w:spacing w:after="0" w:line="240" w:lineRule="auto"/>
        <w:jc w:val="center"/>
        <w:rPr>
          <w:rFonts w:cs="Times New Roman"/>
          <w:b/>
          <w:bCs/>
          <w:sz w:val="32"/>
          <w:szCs w:val="32"/>
        </w:rPr>
      </w:pPr>
      <w:r>
        <w:rPr>
          <w:rFonts w:cs="Times New Roman"/>
          <w:b/>
          <w:bCs/>
          <w:sz w:val="32"/>
          <w:szCs w:val="32"/>
        </w:rPr>
        <w:t>Содержание</w:t>
      </w:r>
    </w:p>
    <w:p w14:paraId="2293D028" w14:textId="5CB2CCF5" w:rsidR="00463FA0" w:rsidRDefault="005C6467" w:rsidP="00463FA0">
      <w:pPr>
        <w:pStyle w:val="11"/>
        <w:framePr w:w="9637" w:wrap="around" w:hAnchor="page" w:x="1360" w:y="401"/>
        <w:rPr>
          <w:rFonts w:asciiTheme="minorHAnsi" w:eastAsiaTheme="minorEastAsia" w:hAnsiTheme="minorHAnsi"/>
          <w:noProof/>
          <w:kern w:val="2"/>
          <w:sz w:val="24"/>
          <w:szCs w:val="24"/>
          <w:lang w:eastAsia="ru-RU"/>
          <w14:ligatures w14:val="standardContextual"/>
        </w:rPr>
      </w:pPr>
      <w:r>
        <w:rPr>
          <w:rFonts w:cs="Times New Roman"/>
          <w:szCs w:val="28"/>
        </w:rPr>
        <w:fldChar w:fldCharType="begin"/>
      </w:r>
      <w:r>
        <w:rPr>
          <w:rFonts w:cs="Times New Roman"/>
          <w:szCs w:val="28"/>
        </w:rPr>
        <w:instrText xml:space="preserve"> TOC \o "1-2" \h \z \u </w:instrText>
      </w:r>
      <w:r>
        <w:rPr>
          <w:rFonts w:cs="Times New Roman"/>
          <w:szCs w:val="28"/>
        </w:rPr>
        <w:fldChar w:fldCharType="separate"/>
      </w:r>
      <w:hyperlink w:anchor="_Toc230128730" w:history="1">
        <w:r w:rsidR="00463FA0" w:rsidRPr="004242D7">
          <w:rPr>
            <w:rStyle w:val="ae"/>
            <w:noProof/>
          </w:rPr>
          <w:t>Введение</w:t>
        </w:r>
        <w:r w:rsidR="00463FA0">
          <w:rPr>
            <w:noProof/>
            <w:webHidden/>
          </w:rPr>
          <w:tab/>
        </w:r>
        <w:r w:rsidR="00463FA0">
          <w:rPr>
            <w:noProof/>
            <w:webHidden/>
          </w:rPr>
          <w:fldChar w:fldCharType="begin"/>
        </w:r>
        <w:r w:rsidR="00463FA0">
          <w:rPr>
            <w:noProof/>
            <w:webHidden/>
          </w:rPr>
          <w:instrText xml:space="preserve"> PAGEREF _Toc230128730 \h </w:instrText>
        </w:r>
        <w:r w:rsidR="00463FA0">
          <w:rPr>
            <w:noProof/>
            <w:webHidden/>
          </w:rPr>
        </w:r>
        <w:r w:rsidR="00463FA0">
          <w:rPr>
            <w:noProof/>
            <w:webHidden/>
          </w:rPr>
          <w:fldChar w:fldCharType="separate"/>
        </w:r>
        <w:r w:rsidR="00463FA0">
          <w:rPr>
            <w:noProof/>
            <w:webHidden/>
          </w:rPr>
          <w:t>5</w:t>
        </w:r>
        <w:r w:rsidR="00463FA0">
          <w:rPr>
            <w:noProof/>
            <w:webHidden/>
          </w:rPr>
          <w:fldChar w:fldCharType="end"/>
        </w:r>
      </w:hyperlink>
    </w:p>
    <w:p w14:paraId="1BA5586A" w14:textId="566CB68B" w:rsidR="00463FA0" w:rsidRDefault="00463FA0" w:rsidP="00463FA0">
      <w:pPr>
        <w:pStyle w:val="11"/>
        <w:framePr w:w="9637" w:wrap="around" w:hAnchor="page" w:x="1360" w:y="401"/>
        <w:rPr>
          <w:rFonts w:asciiTheme="minorHAnsi" w:eastAsiaTheme="minorEastAsia" w:hAnsiTheme="minorHAnsi"/>
          <w:noProof/>
          <w:kern w:val="2"/>
          <w:sz w:val="24"/>
          <w:szCs w:val="24"/>
          <w:lang w:eastAsia="ru-RU"/>
          <w14:ligatures w14:val="standardContextual"/>
        </w:rPr>
      </w:pPr>
      <w:hyperlink w:anchor="_Toc230128731" w:history="1">
        <w:r w:rsidRPr="004242D7">
          <w:rPr>
            <w:rStyle w:val="ae"/>
            <w:noProof/>
          </w:rPr>
          <w:t>1 Анализ требований и проектирование программного проекта</w:t>
        </w:r>
        <w:r>
          <w:rPr>
            <w:noProof/>
            <w:webHidden/>
          </w:rPr>
          <w:tab/>
        </w:r>
        <w:r>
          <w:rPr>
            <w:noProof/>
            <w:webHidden/>
          </w:rPr>
          <w:fldChar w:fldCharType="begin"/>
        </w:r>
        <w:r>
          <w:rPr>
            <w:noProof/>
            <w:webHidden/>
          </w:rPr>
          <w:instrText xml:space="preserve"> PAGEREF _Toc230128731 \h </w:instrText>
        </w:r>
        <w:r>
          <w:rPr>
            <w:noProof/>
            <w:webHidden/>
          </w:rPr>
        </w:r>
        <w:r>
          <w:rPr>
            <w:noProof/>
            <w:webHidden/>
          </w:rPr>
          <w:fldChar w:fldCharType="separate"/>
        </w:r>
        <w:r>
          <w:rPr>
            <w:noProof/>
            <w:webHidden/>
          </w:rPr>
          <w:t>6</w:t>
        </w:r>
        <w:r>
          <w:rPr>
            <w:noProof/>
            <w:webHidden/>
          </w:rPr>
          <w:fldChar w:fldCharType="end"/>
        </w:r>
      </w:hyperlink>
    </w:p>
    <w:p w14:paraId="313D91BB" w14:textId="5E2AADAE" w:rsidR="00463FA0" w:rsidRDefault="00463FA0" w:rsidP="00463FA0">
      <w:pPr>
        <w:pStyle w:val="21"/>
        <w:framePr w:w="9637" w:hSpace="180" w:wrap="around" w:vAnchor="text" w:hAnchor="page" w:x="1360" w:y="401"/>
        <w:tabs>
          <w:tab w:val="left" w:pos="960"/>
          <w:tab w:val="right" w:leader="dot" w:pos="9627"/>
        </w:tabs>
        <w:rPr>
          <w:rFonts w:asciiTheme="minorHAnsi" w:eastAsiaTheme="minorEastAsia" w:hAnsiTheme="minorHAnsi"/>
          <w:noProof/>
          <w:kern w:val="2"/>
          <w:sz w:val="24"/>
          <w:szCs w:val="24"/>
          <w:lang w:eastAsia="ru-RU"/>
          <w14:ligatures w14:val="standardContextual"/>
        </w:rPr>
      </w:pPr>
      <w:hyperlink w:anchor="_Toc230128732" w:history="1">
        <w:r w:rsidRPr="004242D7">
          <w:rPr>
            <w:rStyle w:val="ae"/>
            <w:noProof/>
          </w:rPr>
          <w:t>1.1</w:t>
        </w:r>
        <w:r>
          <w:rPr>
            <w:rFonts w:asciiTheme="minorHAnsi" w:eastAsiaTheme="minorEastAsia" w:hAnsiTheme="minorHAnsi"/>
            <w:noProof/>
            <w:kern w:val="2"/>
            <w:sz w:val="24"/>
            <w:szCs w:val="24"/>
            <w:lang w:eastAsia="ru-RU"/>
            <w14:ligatures w14:val="standardContextual"/>
          </w:rPr>
          <w:tab/>
        </w:r>
        <w:r w:rsidRPr="004242D7">
          <w:rPr>
            <w:rStyle w:val="ae"/>
            <w:noProof/>
          </w:rPr>
          <w:t>Анализ предметной области</w:t>
        </w:r>
        <w:r>
          <w:rPr>
            <w:noProof/>
            <w:webHidden/>
          </w:rPr>
          <w:tab/>
        </w:r>
        <w:r>
          <w:rPr>
            <w:noProof/>
            <w:webHidden/>
          </w:rPr>
          <w:fldChar w:fldCharType="begin"/>
        </w:r>
        <w:r>
          <w:rPr>
            <w:noProof/>
            <w:webHidden/>
          </w:rPr>
          <w:instrText xml:space="preserve"> PAGEREF _Toc230128732 \h </w:instrText>
        </w:r>
        <w:r>
          <w:rPr>
            <w:noProof/>
            <w:webHidden/>
          </w:rPr>
        </w:r>
        <w:r>
          <w:rPr>
            <w:noProof/>
            <w:webHidden/>
          </w:rPr>
          <w:fldChar w:fldCharType="separate"/>
        </w:r>
        <w:r>
          <w:rPr>
            <w:noProof/>
            <w:webHidden/>
          </w:rPr>
          <w:t>6</w:t>
        </w:r>
        <w:r>
          <w:rPr>
            <w:noProof/>
            <w:webHidden/>
          </w:rPr>
          <w:fldChar w:fldCharType="end"/>
        </w:r>
      </w:hyperlink>
    </w:p>
    <w:p w14:paraId="220C87C1" w14:textId="45593E59" w:rsidR="00463FA0" w:rsidRDefault="00463FA0" w:rsidP="00463FA0">
      <w:pPr>
        <w:pStyle w:val="21"/>
        <w:framePr w:w="9637" w:hSpace="180" w:wrap="around" w:vAnchor="text" w:hAnchor="page" w:x="1360" w:y="401"/>
        <w:tabs>
          <w:tab w:val="right" w:leader="dot" w:pos="9627"/>
        </w:tabs>
        <w:rPr>
          <w:rFonts w:asciiTheme="minorHAnsi" w:eastAsiaTheme="minorEastAsia" w:hAnsiTheme="minorHAnsi"/>
          <w:noProof/>
          <w:kern w:val="2"/>
          <w:sz w:val="24"/>
          <w:szCs w:val="24"/>
          <w:lang w:eastAsia="ru-RU"/>
          <w14:ligatures w14:val="standardContextual"/>
        </w:rPr>
      </w:pPr>
      <w:hyperlink w:anchor="_Toc230128733" w:history="1">
        <w:r w:rsidRPr="004242D7">
          <w:rPr>
            <w:rStyle w:val="ae"/>
            <w:noProof/>
          </w:rPr>
          <w:t>1.2 Техническое задание</w:t>
        </w:r>
        <w:r>
          <w:rPr>
            <w:noProof/>
            <w:webHidden/>
          </w:rPr>
          <w:tab/>
        </w:r>
        <w:r>
          <w:rPr>
            <w:noProof/>
            <w:webHidden/>
          </w:rPr>
          <w:fldChar w:fldCharType="begin"/>
        </w:r>
        <w:r>
          <w:rPr>
            <w:noProof/>
            <w:webHidden/>
          </w:rPr>
          <w:instrText xml:space="preserve"> PAGEREF _Toc230128733 \h </w:instrText>
        </w:r>
        <w:r>
          <w:rPr>
            <w:noProof/>
            <w:webHidden/>
          </w:rPr>
        </w:r>
        <w:r>
          <w:rPr>
            <w:noProof/>
            <w:webHidden/>
          </w:rPr>
          <w:fldChar w:fldCharType="separate"/>
        </w:r>
        <w:r>
          <w:rPr>
            <w:noProof/>
            <w:webHidden/>
          </w:rPr>
          <w:t>7</w:t>
        </w:r>
        <w:r>
          <w:rPr>
            <w:noProof/>
            <w:webHidden/>
          </w:rPr>
          <w:fldChar w:fldCharType="end"/>
        </w:r>
      </w:hyperlink>
    </w:p>
    <w:p w14:paraId="55C0C244" w14:textId="707FD148" w:rsidR="00463FA0" w:rsidRDefault="00463FA0" w:rsidP="00463FA0">
      <w:pPr>
        <w:pStyle w:val="21"/>
        <w:framePr w:w="9637" w:hSpace="180" w:wrap="around" w:vAnchor="text" w:hAnchor="page" w:x="1360" w:y="401"/>
        <w:tabs>
          <w:tab w:val="right" w:leader="dot" w:pos="9627"/>
        </w:tabs>
        <w:rPr>
          <w:rFonts w:asciiTheme="minorHAnsi" w:eastAsiaTheme="minorEastAsia" w:hAnsiTheme="minorHAnsi"/>
          <w:noProof/>
          <w:kern w:val="2"/>
          <w:sz w:val="24"/>
          <w:szCs w:val="24"/>
          <w:lang w:eastAsia="ru-RU"/>
          <w14:ligatures w14:val="standardContextual"/>
        </w:rPr>
      </w:pPr>
      <w:hyperlink w:anchor="_Toc230128734" w:history="1">
        <w:r w:rsidRPr="004242D7">
          <w:rPr>
            <w:rStyle w:val="ae"/>
            <w:noProof/>
          </w:rPr>
          <w:t>1.3 Функциональное проектирование</w:t>
        </w:r>
        <w:r>
          <w:rPr>
            <w:noProof/>
            <w:webHidden/>
          </w:rPr>
          <w:tab/>
        </w:r>
        <w:r>
          <w:rPr>
            <w:noProof/>
            <w:webHidden/>
          </w:rPr>
          <w:fldChar w:fldCharType="begin"/>
        </w:r>
        <w:r>
          <w:rPr>
            <w:noProof/>
            <w:webHidden/>
          </w:rPr>
          <w:instrText xml:space="preserve"> PAGEREF _Toc230128734 \h </w:instrText>
        </w:r>
        <w:r>
          <w:rPr>
            <w:noProof/>
            <w:webHidden/>
          </w:rPr>
        </w:r>
        <w:r>
          <w:rPr>
            <w:noProof/>
            <w:webHidden/>
          </w:rPr>
          <w:fldChar w:fldCharType="separate"/>
        </w:r>
        <w:r>
          <w:rPr>
            <w:noProof/>
            <w:webHidden/>
          </w:rPr>
          <w:t>13</w:t>
        </w:r>
        <w:r>
          <w:rPr>
            <w:noProof/>
            <w:webHidden/>
          </w:rPr>
          <w:fldChar w:fldCharType="end"/>
        </w:r>
      </w:hyperlink>
    </w:p>
    <w:p w14:paraId="5EE98BA9" w14:textId="17F65DB1" w:rsidR="00463FA0" w:rsidRDefault="00463FA0" w:rsidP="00463FA0">
      <w:pPr>
        <w:pStyle w:val="21"/>
        <w:framePr w:w="9637" w:hSpace="180" w:wrap="around" w:vAnchor="text" w:hAnchor="page" w:x="1360" w:y="401"/>
        <w:tabs>
          <w:tab w:val="right" w:leader="dot" w:pos="9627"/>
        </w:tabs>
        <w:rPr>
          <w:rFonts w:asciiTheme="minorHAnsi" w:eastAsiaTheme="minorEastAsia" w:hAnsiTheme="minorHAnsi"/>
          <w:noProof/>
          <w:kern w:val="2"/>
          <w:sz w:val="24"/>
          <w:szCs w:val="24"/>
          <w:lang w:eastAsia="ru-RU"/>
          <w14:ligatures w14:val="standardContextual"/>
        </w:rPr>
      </w:pPr>
      <w:hyperlink w:anchor="_Toc230128735" w:history="1">
        <w:r w:rsidRPr="004242D7">
          <w:rPr>
            <w:rStyle w:val="ae"/>
            <w:noProof/>
          </w:rPr>
          <w:t>1.4 Проектирование пользовательского интерфейса</w:t>
        </w:r>
        <w:r>
          <w:rPr>
            <w:noProof/>
            <w:webHidden/>
          </w:rPr>
          <w:tab/>
        </w:r>
        <w:r>
          <w:rPr>
            <w:noProof/>
            <w:webHidden/>
          </w:rPr>
          <w:fldChar w:fldCharType="begin"/>
        </w:r>
        <w:r>
          <w:rPr>
            <w:noProof/>
            <w:webHidden/>
          </w:rPr>
          <w:instrText xml:space="preserve"> PAGEREF _Toc230128735 \h </w:instrText>
        </w:r>
        <w:r>
          <w:rPr>
            <w:noProof/>
            <w:webHidden/>
          </w:rPr>
        </w:r>
        <w:r>
          <w:rPr>
            <w:noProof/>
            <w:webHidden/>
          </w:rPr>
          <w:fldChar w:fldCharType="separate"/>
        </w:r>
        <w:r>
          <w:rPr>
            <w:noProof/>
            <w:webHidden/>
          </w:rPr>
          <w:t>17</w:t>
        </w:r>
        <w:r>
          <w:rPr>
            <w:noProof/>
            <w:webHidden/>
          </w:rPr>
          <w:fldChar w:fldCharType="end"/>
        </w:r>
      </w:hyperlink>
    </w:p>
    <w:p w14:paraId="409FADE2" w14:textId="61A4D634" w:rsidR="00463FA0" w:rsidRDefault="00463FA0" w:rsidP="00463FA0">
      <w:pPr>
        <w:pStyle w:val="11"/>
        <w:framePr w:w="9637" w:wrap="around" w:hAnchor="page" w:x="1360" w:y="401"/>
        <w:rPr>
          <w:rFonts w:asciiTheme="minorHAnsi" w:eastAsiaTheme="minorEastAsia" w:hAnsiTheme="minorHAnsi"/>
          <w:noProof/>
          <w:kern w:val="2"/>
          <w:sz w:val="24"/>
          <w:szCs w:val="24"/>
          <w:lang w:eastAsia="ru-RU"/>
          <w14:ligatures w14:val="standardContextual"/>
        </w:rPr>
      </w:pPr>
      <w:hyperlink w:anchor="_Toc230128736" w:history="1">
        <w:r w:rsidRPr="004242D7">
          <w:rPr>
            <w:rStyle w:val="ae"/>
            <w:noProof/>
          </w:rPr>
          <w:t>2 Программная реализация и тестирование системы для исследования методов сортировок</w:t>
        </w:r>
        <w:r>
          <w:rPr>
            <w:noProof/>
            <w:webHidden/>
          </w:rPr>
          <w:tab/>
        </w:r>
        <w:r>
          <w:rPr>
            <w:noProof/>
            <w:webHidden/>
          </w:rPr>
          <w:fldChar w:fldCharType="begin"/>
        </w:r>
        <w:r>
          <w:rPr>
            <w:noProof/>
            <w:webHidden/>
          </w:rPr>
          <w:instrText xml:space="preserve"> PAGEREF _Toc230128736 \h </w:instrText>
        </w:r>
        <w:r>
          <w:rPr>
            <w:noProof/>
            <w:webHidden/>
          </w:rPr>
        </w:r>
        <w:r>
          <w:rPr>
            <w:noProof/>
            <w:webHidden/>
          </w:rPr>
          <w:fldChar w:fldCharType="separate"/>
        </w:r>
        <w:r>
          <w:rPr>
            <w:noProof/>
            <w:webHidden/>
          </w:rPr>
          <w:t>19</w:t>
        </w:r>
        <w:r>
          <w:rPr>
            <w:noProof/>
            <w:webHidden/>
          </w:rPr>
          <w:fldChar w:fldCharType="end"/>
        </w:r>
      </w:hyperlink>
    </w:p>
    <w:p w14:paraId="48DE88A0" w14:textId="0B898DA8" w:rsidR="00463FA0" w:rsidRDefault="00463FA0" w:rsidP="00463FA0">
      <w:pPr>
        <w:pStyle w:val="21"/>
        <w:framePr w:w="9637" w:hSpace="180" w:wrap="around" w:vAnchor="text" w:hAnchor="page" w:x="1360" w:y="401"/>
        <w:tabs>
          <w:tab w:val="right" w:leader="dot" w:pos="9627"/>
        </w:tabs>
        <w:rPr>
          <w:rFonts w:asciiTheme="minorHAnsi" w:eastAsiaTheme="minorEastAsia" w:hAnsiTheme="minorHAnsi"/>
          <w:noProof/>
          <w:kern w:val="2"/>
          <w:sz w:val="24"/>
          <w:szCs w:val="24"/>
          <w:lang w:eastAsia="ru-RU"/>
          <w14:ligatures w14:val="standardContextual"/>
        </w:rPr>
      </w:pPr>
      <w:hyperlink w:anchor="_Toc230128737" w:history="1">
        <w:r w:rsidRPr="004242D7">
          <w:rPr>
            <w:rStyle w:val="ae"/>
            <w:noProof/>
          </w:rPr>
          <w:t>2.1 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_Toc230128737 \h </w:instrText>
        </w:r>
        <w:r>
          <w:rPr>
            <w:noProof/>
            <w:webHidden/>
          </w:rPr>
        </w:r>
        <w:r>
          <w:rPr>
            <w:noProof/>
            <w:webHidden/>
          </w:rPr>
          <w:fldChar w:fldCharType="separate"/>
        </w:r>
        <w:r>
          <w:rPr>
            <w:noProof/>
            <w:webHidden/>
          </w:rPr>
          <w:t>19</w:t>
        </w:r>
        <w:r>
          <w:rPr>
            <w:noProof/>
            <w:webHidden/>
          </w:rPr>
          <w:fldChar w:fldCharType="end"/>
        </w:r>
      </w:hyperlink>
    </w:p>
    <w:p w14:paraId="1C2C2D95" w14:textId="66F3599F" w:rsidR="00463FA0" w:rsidRDefault="00463FA0" w:rsidP="00463FA0">
      <w:pPr>
        <w:pStyle w:val="21"/>
        <w:framePr w:w="9637" w:hSpace="180" w:wrap="around" w:vAnchor="text" w:hAnchor="page" w:x="1360" w:y="401"/>
        <w:tabs>
          <w:tab w:val="right" w:leader="dot" w:pos="9627"/>
        </w:tabs>
        <w:rPr>
          <w:rFonts w:asciiTheme="minorHAnsi" w:eastAsiaTheme="minorEastAsia" w:hAnsiTheme="minorHAnsi"/>
          <w:noProof/>
          <w:kern w:val="2"/>
          <w:sz w:val="24"/>
          <w:szCs w:val="24"/>
          <w:lang w:eastAsia="ru-RU"/>
          <w14:ligatures w14:val="standardContextual"/>
        </w:rPr>
      </w:pPr>
      <w:hyperlink w:anchor="_Toc230128738" w:history="1">
        <w:r w:rsidRPr="004242D7">
          <w:rPr>
            <w:rStyle w:val="ae"/>
            <w:noProof/>
          </w:rPr>
          <w:t>2.2 Алгоритмизация и программирование</w:t>
        </w:r>
        <w:r>
          <w:rPr>
            <w:noProof/>
            <w:webHidden/>
          </w:rPr>
          <w:tab/>
        </w:r>
        <w:r>
          <w:rPr>
            <w:noProof/>
            <w:webHidden/>
          </w:rPr>
          <w:fldChar w:fldCharType="begin"/>
        </w:r>
        <w:r>
          <w:rPr>
            <w:noProof/>
            <w:webHidden/>
          </w:rPr>
          <w:instrText xml:space="preserve"> PAGEREF _Toc230128738 \h </w:instrText>
        </w:r>
        <w:r>
          <w:rPr>
            <w:noProof/>
            <w:webHidden/>
          </w:rPr>
        </w:r>
        <w:r>
          <w:rPr>
            <w:noProof/>
            <w:webHidden/>
          </w:rPr>
          <w:fldChar w:fldCharType="separate"/>
        </w:r>
        <w:r>
          <w:rPr>
            <w:noProof/>
            <w:webHidden/>
          </w:rPr>
          <w:t>20</w:t>
        </w:r>
        <w:r>
          <w:rPr>
            <w:noProof/>
            <w:webHidden/>
          </w:rPr>
          <w:fldChar w:fldCharType="end"/>
        </w:r>
      </w:hyperlink>
    </w:p>
    <w:p w14:paraId="65DD5D3B" w14:textId="4E91581E" w:rsidR="00463FA0" w:rsidRDefault="00463FA0" w:rsidP="00463FA0">
      <w:pPr>
        <w:pStyle w:val="21"/>
        <w:framePr w:w="9637" w:hSpace="180" w:wrap="around" w:vAnchor="text" w:hAnchor="page" w:x="1360" w:y="401"/>
        <w:tabs>
          <w:tab w:val="right" w:leader="dot" w:pos="9627"/>
        </w:tabs>
        <w:rPr>
          <w:rFonts w:asciiTheme="minorHAnsi" w:eastAsiaTheme="minorEastAsia" w:hAnsiTheme="minorHAnsi"/>
          <w:noProof/>
          <w:kern w:val="2"/>
          <w:sz w:val="24"/>
          <w:szCs w:val="24"/>
          <w:lang w:eastAsia="ru-RU"/>
          <w14:ligatures w14:val="standardContextual"/>
        </w:rPr>
      </w:pPr>
      <w:hyperlink w:anchor="_Toc230128739" w:history="1">
        <w:r w:rsidRPr="004242D7">
          <w:rPr>
            <w:rStyle w:val="ae"/>
            <w:noProof/>
          </w:rPr>
          <w:t>2.3 Тести</w:t>
        </w:r>
        <w:r w:rsidRPr="004242D7">
          <w:rPr>
            <w:rStyle w:val="ae"/>
            <w:noProof/>
          </w:rPr>
          <w:t>р</w:t>
        </w:r>
        <w:r w:rsidRPr="004242D7">
          <w:rPr>
            <w:rStyle w:val="ae"/>
            <w:noProof/>
          </w:rPr>
          <w:t>ование</w:t>
        </w:r>
        <w:r>
          <w:rPr>
            <w:noProof/>
            <w:webHidden/>
          </w:rPr>
          <w:tab/>
        </w:r>
        <w:r>
          <w:rPr>
            <w:noProof/>
            <w:webHidden/>
          </w:rPr>
          <w:fldChar w:fldCharType="begin"/>
        </w:r>
        <w:r>
          <w:rPr>
            <w:noProof/>
            <w:webHidden/>
          </w:rPr>
          <w:instrText xml:space="preserve"> PAGEREF _Toc230128739 \h </w:instrText>
        </w:r>
        <w:r>
          <w:rPr>
            <w:noProof/>
            <w:webHidden/>
          </w:rPr>
        </w:r>
        <w:r>
          <w:rPr>
            <w:noProof/>
            <w:webHidden/>
          </w:rPr>
          <w:fldChar w:fldCharType="separate"/>
        </w:r>
        <w:r>
          <w:rPr>
            <w:noProof/>
            <w:webHidden/>
          </w:rPr>
          <w:t>22</w:t>
        </w:r>
        <w:r>
          <w:rPr>
            <w:noProof/>
            <w:webHidden/>
          </w:rPr>
          <w:fldChar w:fldCharType="end"/>
        </w:r>
      </w:hyperlink>
    </w:p>
    <w:p w14:paraId="784E91CC" w14:textId="2837C45F" w:rsidR="00463FA0" w:rsidRDefault="00463FA0" w:rsidP="00463FA0">
      <w:pPr>
        <w:pStyle w:val="21"/>
        <w:framePr w:w="9637" w:hSpace="180" w:wrap="around" w:vAnchor="text" w:hAnchor="page" w:x="1360" w:y="401"/>
        <w:tabs>
          <w:tab w:val="right" w:leader="dot" w:pos="9627"/>
        </w:tabs>
        <w:rPr>
          <w:rFonts w:asciiTheme="minorHAnsi" w:eastAsiaTheme="minorEastAsia" w:hAnsiTheme="minorHAnsi"/>
          <w:noProof/>
          <w:kern w:val="2"/>
          <w:sz w:val="24"/>
          <w:szCs w:val="24"/>
          <w:lang w:eastAsia="ru-RU"/>
          <w14:ligatures w14:val="standardContextual"/>
        </w:rPr>
      </w:pPr>
      <w:hyperlink w:anchor="_Toc230128740" w:history="1">
        <w:r w:rsidRPr="004242D7">
          <w:rPr>
            <w:rStyle w:val="ae"/>
            <w:noProof/>
          </w:rPr>
          <w:t>2.4 Руководство пользователя</w:t>
        </w:r>
        <w:r>
          <w:rPr>
            <w:noProof/>
            <w:webHidden/>
          </w:rPr>
          <w:tab/>
        </w:r>
        <w:r>
          <w:rPr>
            <w:noProof/>
            <w:webHidden/>
          </w:rPr>
          <w:fldChar w:fldCharType="begin"/>
        </w:r>
        <w:r>
          <w:rPr>
            <w:noProof/>
            <w:webHidden/>
          </w:rPr>
          <w:instrText xml:space="preserve"> PAGEREF _Toc230128740 \h </w:instrText>
        </w:r>
        <w:r>
          <w:rPr>
            <w:noProof/>
            <w:webHidden/>
          </w:rPr>
        </w:r>
        <w:r>
          <w:rPr>
            <w:noProof/>
            <w:webHidden/>
          </w:rPr>
          <w:fldChar w:fldCharType="separate"/>
        </w:r>
        <w:r>
          <w:rPr>
            <w:noProof/>
            <w:webHidden/>
          </w:rPr>
          <w:t>22</w:t>
        </w:r>
        <w:r>
          <w:rPr>
            <w:noProof/>
            <w:webHidden/>
          </w:rPr>
          <w:fldChar w:fldCharType="end"/>
        </w:r>
      </w:hyperlink>
    </w:p>
    <w:p w14:paraId="793C387D" w14:textId="70B89E25" w:rsidR="00463FA0" w:rsidRDefault="00463FA0" w:rsidP="00463FA0">
      <w:pPr>
        <w:pStyle w:val="21"/>
        <w:framePr w:w="9637" w:hSpace="180" w:wrap="around" w:vAnchor="text" w:hAnchor="page" w:x="1360" w:y="401"/>
        <w:tabs>
          <w:tab w:val="right" w:leader="dot" w:pos="9627"/>
        </w:tabs>
        <w:rPr>
          <w:rFonts w:asciiTheme="minorHAnsi" w:eastAsiaTheme="minorEastAsia" w:hAnsiTheme="minorHAnsi"/>
          <w:noProof/>
          <w:kern w:val="2"/>
          <w:sz w:val="24"/>
          <w:szCs w:val="24"/>
          <w:lang w:eastAsia="ru-RU"/>
          <w14:ligatures w14:val="standardContextual"/>
        </w:rPr>
      </w:pPr>
      <w:hyperlink w:anchor="_Toc230128741" w:history="1">
        <w:r w:rsidRPr="004242D7">
          <w:rPr>
            <w:rStyle w:val="ae"/>
            <w:noProof/>
          </w:rPr>
          <w:t>2.5 Рекомендации по внедрению и сопровождению</w:t>
        </w:r>
        <w:r>
          <w:rPr>
            <w:noProof/>
            <w:webHidden/>
          </w:rPr>
          <w:tab/>
        </w:r>
        <w:r>
          <w:rPr>
            <w:noProof/>
            <w:webHidden/>
          </w:rPr>
          <w:fldChar w:fldCharType="begin"/>
        </w:r>
        <w:r>
          <w:rPr>
            <w:noProof/>
            <w:webHidden/>
          </w:rPr>
          <w:instrText xml:space="preserve"> PAGEREF _Toc230128741 \h </w:instrText>
        </w:r>
        <w:r>
          <w:rPr>
            <w:noProof/>
            <w:webHidden/>
          </w:rPr>
        </w:r>
        <w:r>
          <w:rPr>
            <w:noProof/>
            <w:webHidden/>
          </w:rPr>
          <w:fldChar w:fldCharType="separate"/>
        </w:r>
        <w:r>
          <w:rPr>
            <w:noProof/>
            <w:webHidden/>
          </w:rPr>
          <w:t>22</w:t>
        </w:r>
        <w:r>
          <w:rPr>
            <w:noProof/>
            <w:webHidden/>
          </w:rPr>
          <w:fldChar w:fldCharType="end"/>
        </w:r>
      </w:hyperlink>
    </w:p>
    <w:p w14:paraId="16501D82" w14:textId="613517A7" w:rsidR="00463FA0" w:rsidRDefault="00463FA0" w:rsidP="00463FA0">
      <w:pPr>
        <w:pStyle w:val="11"/>
        <w:framePr w:w="9637" w:wrap="around" w:hAnchor="page" w:x="1360" w:y="401"/>
        <w:rPr>
          <w:rFonts w:asciiTheme="minorHAnsi" w:eastAsiaTheme="minorEastAsia" w:hAnsiTheme="minorHAnsi"/>
          <w:noProof/>
          <w:kern w:val="2"/>
          <w:sz w:val="24"/>
          <w:szCs w:val="24"/>
          <w:lang w:eastAsia="ru-RU"/>
          <w14:ligatures w14:val="standardContextual"/>
        </w:rPr>
      </w:pPr>
      <w:hyperlink w:anchor="_Toc230128742" w:history="1">
        <w:r w:rsidRPr="004242D7">
          <w:rPr>
            <w:rStyle w:val="ae"/>
            <w:noProof/>
          </w:rPr>
          <w:t>Заключение</w:t>
        </w:r>
        <w:r>
          <w:rPr>
            <w:noProof/>
            <w:webHidden/>
          </w:rPr>
          <w:tab/>
        </w:r>
        <w:r>
          <w:rPr>
            <w:noProof/>
            <w:webHidden/>
          </w:rPr>
          <w:fldChar w:fldCharType="begin"/>
        </w:r>
        <w:r>
          <w:rPr>
            <w:noProof/>
            <w:webHidden/>
          </w:rPr>
          <w:instrText xml:space="preserve"> PAGEREF _Toc230128742 \h </w:instrText>
        </w:r>
        <w:r>
          <w:rPr>
            <w:noProof/>
            <w:webHidden/>
          </w:rPr>
        </w:r>
        <w:r>
          <w:rPr>
            <w:noProof/>
            <w:webHidden/>
          </w:rPr>
          <w:fldChar w:fldCharType="separate"/>
        </w:r>
        <w:r>
          <w:rPr>
            <w:noProof/>
            <w:webHidden/>
          </w:rPr>
          <w:t>24</w:t>
        </w:r>
        <w:r>
          <w:rPr>
            <w:noProof/>
            <w:webHidden/>
          </w:rPr>
          <w:fldChar w:fldCharType="end"/>
        </w:r>
      </w:hyperlink>
    </w:p>
    <w:p w14:paraId="1A88AEB7" w14:textId="4698A735" w:rsidR="00463FA0" w:rsidRDefault="00463FA0" w:rsidP="00463FA0">
      <w:pPr>
        <w:pStyle w:val="11"/>
        <w:framePr w:w="9637" w:wrap="around" w:hAnchor="page" w:x="1360" w:y="401"/>
        <w:rPr>
          <w:rFonts w:asciiTheme="minorHAnsi" w:eastAsiaTheme="minorEastAsia" w:hAnsiTheme="minorHAnsi"/>
          <w:noProof/>
          <w:kern w:val="2"/>
          <w:sz w:val="24"/>
          <w:szCs w:val="24"/>
          <w:lang w:eastAsia="ru-RU"/>
          <w14:ligatures w14:val="standardContextual"/>
        </w:rPr>
      </w:pPr>
      <w:hyperlink w:anchor="_Toc230128743" w:history="1">
        <w:r w:rsidRPr="004242D7">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_Toc230128743 \h </w:instrText>
        </w:r>
        <w:r>
          <w:rPr>
            <w:noProof/>
            <w:webHidden/>
          </w:rPr>
        </w:r>
        <w:r>
          <w:rPr>
            <w:noProof/>
            <w:webHidden/>
          </w:rPr>
          <w:fldChar w:fldCharType="separate"/>
        </w:r>
        <w:r>
          <w:rPr>
            <w:noProof/>
            <w:webHidden/>
          </w:rPr>
          <w:t>25</w:t>
        </w:r>
        <w:r>
          <w:rPr>
            <w:noProof/>
            <w:webHidden/>
          </w:rPr>
          <w:fldChar w:fldCharType="end"/>
        </w:r>
      </w:hyperlink>
    </w:p>
    <w:p w14:paraId="08A35596" w14:textId="40C11595" w:rsidR="00463FA0" w:rsidRDefault="00463FA0" w:rsidP="00463FA0">
      <w:pPr>
        <w:pStyle w:val="11"/>
        <w:framePr w:w="9637" w:wrap="around" w:hAnchor="page" w:x="1360" w:y="401"/>
        <w:rPr>
          <w:rFonts w:asciiTheme="minorHAnsi" w:eastAsiaTheme="minorEastAsia" w:hAnsiTheme="minorHAnsi"/>
          <w:noProof/>
          <w:kern w:val="2"/>
          <w:sz w:val="24"/>
          <w:szCs w:val="24"/>
          <w:lang w:eastAsia="ru-RU"/>
          <w14:ligatures w14:val="standardContextual"/>
        </w:rPr>
      </w:pPr>
      <w:hyperlink w:anchor="_Toc230128744" w:history="1">
        <w:r w:rsidRPr="004242D7">
          <w:rPr>
            <w:rStyle w:val="ae"/>
            <w:noProof/>
          </w:rPr>
          <w:t>Приложение</w:t>
        </w:r>
        <w:r>
          <w:rPr>
            <w:noProof/>
            <w:webHidden/>
          </w:rPr>
          <w:tab/>
        </w:r>
        <w:r>
          <w:rPr>
            <w:noProof/>
            <w:webHidden/>
          </w:rPr>
          <w:fldChar w:fldCharType="begin"/>
        </w:r>
        <w:r>
          <w:rPr>
            <w:noProof/>
            <w:webHidden/>
          </w:rPr>
          <w:instrText xml:space="preserve"> PAGEREF _Toc230128744 \h </w:instrText>
        </w:r>
        <w:r>
          <w:rPr>
            <w:noProof/>
            <w:webHidden/>
          </w:rPr>
        </w:r>
        <w:r>
          <w:rPr>
            <w:noProof/>
            <w:webHidden/>
          </w:rPr>
          <w:fldChar w:fldCharType="separate"/>
        </w:r>
        <w:r>
          <w:rPr>
            <w:noProof/>
            <w:webHidden/>
          </w:rPr>
          <w:t>27</w:t>
        </w:r>
        <w:r>
          <w:rPr>
            <w:noProof/>
            <w:webHidden/>
          </w:rPr>
          <w:fldChar w:fldCharType="end"/>
        </w:r>
      </w:hyperlink>
    </w:p>
    <w:p w14:paraId="4085679A" w14:textId="7D170A52" w:rsidR="005C6467" w:rsidRDefault="005C6467" w:rsidP="005C6467">
      <w:pPr>
        <w:spacing w:after="0" w:line="240" w:lineRule="auto"/>
        <w:jc w:val="center"/>
        <w:rPr>
          <w:rFonts w:cs="Times New Roman"/>
          <w:szCs w:val="28"/>
        </w:rPr>
      </w:pPr>
      <w:r>
        <w:rPr>
          <w:rFonts w:cs="Times New Roman"/>
          <w:szCs w:val="28"/>
        </w:rPr>
        <w:fldChar w:fldCharType="end"/>
      </w:r>
    </w:p>
    <w:p w14:paraId="479D868C" w14:textId="19B741E7" w:rsidR="00FE682D" w:rsidRPr="004B177B" w:rsidRDefault="00FE682D" w:rsidP="004B177B">
      <w:pPr>
        <w:spacing w:after="0" w:line="240" w:lineRule="auto"/>
        <w:jc w:val="center"/>
        <w:rPr>
          <w:rFonts w:cs="Times New Roman"/>
          <w:szCs w:val="28"/>
        </w:rPr>
      </w:pPr>
    </w:p>
    <w:p w14:paraId="0B6CFBC6" w14:textId="77777777" w:rsidR="004B177B" w:rsidRPr="004B177B" w:rsidRDefault="004B177B" w:rsidP="004B177B">
      <w:pPr>
        <w:spacing w:after="0" w:line="240" w:lineRule="auto"/>
        <w:jc w:val="center"/>
        <w:rPr>
          <w:rFonts w:cs="Times New Roman"/>
          <w:szCs w:val="28"/>
        </w:rPr>
      </w:pPr>
    </w:p>
    <w:p w14:paraId="76B47ADD" w14:textId="77777777" w:rsidR="004B177B" w:rsidRPr="004B177B" w:rsidRDefault="004B177B" w:rsidP="004B177B">
      <w:pPr>
        <w:spacing w:after="0" w:line="240" w:lineRule="auto"/>
        <w:jc w:val="center"/>
        <w:rPr>
          <w:rFonts w:cs="Times New Roman"/>
          <w:szCs w:val="28"/>
        </w:rPr>
      </w:pPr>
    </w:p>
    <w:p w14:paraId="4A344781" w14:textId="77777777" w:rsidR="004B177B" w:rsidRPr="004B177B" w:rsidRDefault="004B177B" w:rsidP="004B177B">
      <w:pPr>
        <w:spacing w:after="0" w:line="240" w:lineRule="auto"/>
        <w:jc w:val="center"/>
        <w:rPr>
          <w:rFonts w:cs="Times New Roman"/>
          <w:szCs w:val="28"/>
        </w:rPr>
      </w:pPr>
    </w:p>
    <w:p w14:paraId="0FC76FB7" w14:textId="77777777" w:rsidR="004B177B" w:rsidRPr="004B177B" w:rsidRDefault="004B177B" w:rsidP="004B177B">
      <w:pPr>
        <w:spacing w:after="0" w:line="240" w:lineRule="auto"/>
        <w:jc w:val="center"/>
        <w:rPr>
          <w:rFonts w:cs="Times New Roman"/>
          <w:szCs w:val="28"/>
        </w:rPr>
      </w:pPr>
    </w:p>
    <w:p w14:paraId="5ED3D394" w14:textId="2FE7A791" w:rsidR="004B177B" w:rsidRPr="004B177B" w:rsidRDefault="00B07880" w:rsidP="00B07880">
      <w:pPr>
        <w:tabs>
          <w:tab w:val="left" w:pos="2475"/>
        </w:tabs>
        <w:spacing w:after="0" w:line="240" w:lineRule="auto"/>
        <w:rPr>
          <w:rFonts w:cs="Times New Roman"/>
          <w:szCs w:val="28"/>
        </w:rPr>
      </w:pPr>
      <w:r>
        <w:rPr>
          <w:rFonts w:cs="Times New Roman"/>
          <w:szCs w:val="28"/>
        </w:rPr>
        <w:tab/>
      </w:r>
    </w:p>
    <w:p w14:paraId="724390D5" w14:textId="77777777" w:rsidR="004B177B" w:rsidRPr="004B177B" w:rsidRDefault="004B177B" w:rsidP="004B177B">
      <w:pPr>
        <w:spacing w:after="0" w:line="240" w:lineRule="auto"/>
        <w:jc w:val="center"/>
        <w:rPr>
          <w:rFonts w:cs="Times New Roman"/>
          <w:szCs w:val="28"/>
        </w:rPr>
      </w:pPr>
    </w:p>
    <w:p w14:paraId="2EAF897F" w14:textId="77777777" w:rsidR="004B177B" w:rsidRPr="004B177B" w:rsidRDefault="004B177B" w:rsidP="004B177B">
      <w:pPr>
        <w:spacing w:after="0" w:line="240" w:lineRule="auto"/>
        <w:jc w:val="center"/>
        <w:rPr>
          <w:rFonts w:cs="Times New Roman"/>
          <w:szCs w:val="28"/>
        </w:rPr>
      </w:pPr>
    </w:p>
    <w:p w14:paraId="2683C93F" w14:textId="77777777" w:rsidR="004B177B" w:rsidRPr="004B177B" w:rsidRDefault="004B177B" w:rsidP="004B177B">
      <w:pPr>
        <w:spacing w:after="0" w:line="240" w:lineRule="auto"/>
        <w:jc w:val="center"/>
        <w:rPr>
          <w:rFonts w:cs="Times New Roman"/>
          <w:szCs w:val="28"/>
        </w:rPr>
      </w:pPr>
    </w:p>
    <w:p w14:paraId="3E9A6115" w14:textId="77777777" w:rsidR="004B177B" w:rsidRPr="004B177B" w:rsidRDefault="004B177B" w:rsidP="004B177B">
      <w:pPr>
        <w:spacing w:after="0" w:line="240" w:lineRule="auto"/>
        <w:jc w:val="center"/>
        <w:rPr>
          <w:rFonts w:cs="Times New Roman"/>
          <w:szCs w:val="28"/>
        </w:rPr>
      </w:pPr>
    </w:p>
    <w:p w14:paraId="4F483D04" w14:textId="77777777" w:rsidR="004B177B" w:rsidRPr="004B177B" w:rsidRDefault="004B177B" w:rsidP="004B177B">
      <w:pPr>
        <w:spacing w:after="0" w:line="240" w:lineRule="auto"/>
        <w:jc w:val="center"/>
        <w:rPr>
          <w:rFonts w:cs="Times New Roman"/>
          <w:szCs w:val="28"/>
        </w:rPr>
      </w:pPr>
    </w:p>
    <w:p w14:paraId="06661411" w14:textId="77777777" w:rsidR="004B177B" w:rsidRPr="004B177B" w:rsidRDefault="004B177B" w:rsidP="004B177B">
      <w:pPr>
        <w:spacing w:after="0" w:line="240" w:lineRule="auto"/>
        <w:jc w:val="center"/>
        <w:rPr>
          <w:rFonts w:cs="Times New Roman"/>
          <w:szCs w:val="28"/>
        </w:rPr>
      </w:pPr>
    </w:p>
    <w:p w14:paraId="03A57BD1" w14:textId="77777777" w:rsidR="004B177B" w:rsidRPr="004B177B" w:rsidRDefault="004B177B" w:rsidP="004B177B">
      <w:pPr>
        <w:spacing w:after="0" w:line="240" w:lineRule="auto"/>
        <w:jc w:val="center"/>
        <w:rPr>
          <w:rFonts w:cs="Times New Roman"/>
          <w:szCs w:val="28"/>
        </w:rPr>
      </w:pPr>
    </w:p>
    <w:p w14:paraId="4F3E947B" w14:textId="2771F803" w:rsidR="004B177B" w:rsidRDefault="004B177B" w:rsidP="004B177B">
      <w:pPr>
        <w:spacing w:after="0" w:line="240" w:lineRule="auto"/>
        <w:jc w:val="center"/>
        <w:rPr>
          <w:rFonts w:cs="Times New Roman"/>
          <w:b/>
          <w:bCs/>
          <w:sz w:val="32"/>
          <w:szCs w:val="32"/>
        </w:rPr>
      </w:pPr>
    </w:p>
    <w:p w14:paraId="5A4441B6" w14:textId="0799CCEB" w:rsidR="004B177B" w:rsidRDefault="004B177B" w:rsidP="004B177B">
      <w:pPr>
        <w:spacing w:after="0" w:line="240" w:lineRule="auto"/>
        <w:jc w:val="center"/>
        <w:rPr>
          <w:rFonts w:cs="Times New Roman"/>
          <w:b/>
          <w:bCs/>
          <w:sz w:val="32"/>
          <w:szCs w:val="32"/>
        </w:rPr>
      </w:pPr>
    </w:p>
    <w:p w14:paraId="32571921" w14:textId="526BE4F3" w:rsidR="004B177B" w:rsidRDefault="004B177B" w:rsidP="004B177B">
      <w:pPr>
        <w:spacing w:after="0" w:line="240" w:lineRule="auto"/>
        <w:jc w:val="center"/>
        <w:rPr>
          <w:rFonts w:cs="Times New Roman"/>
          <w:b/>
          <w:bCs/>
          <w:sz w:val="32"/>
          <w:szCs w:val="32"/>
        </w:rPr>
      </w:pPr>
    </w:p>
    <w:p w14:paraId="103B0F94" w14:textId="44D15750" w:rsidR="004B177B" w:rsidRDefault="004B177B" w:rsidP="004B177B">
      <w:pPr>
        <w:spacing w:after="0" w:line="240" w:lineRule="auto"/>
        <w:jc w:val="center"/>
        <w:rPr>
          <w:rFonts w:cs="Times New Roman"/>
          <w:b/>
          <w:bCs/>
          <w:sz w:val="32"/>
          <w:szCs w:val="32"/>
        </w:rPr>
      </w:pPr>
    </w:p>
    <w:p w14:paraId="2E0F7AE5" w14:textId="22EA6D13" w:rsidR="004B177B" w:rsidRDefault="004B177B" w:rsidP="004B177B">
      <w:pPr>
        <w:spacing w:after="0" w:line="240" w:lineRule="auto"/>
        <w:jc w:val="center"/>
        <w:rPr>
          <w:rFonts w:cs="Times New Roman"/>
          <w:b/>
          <w:bCs/>
          <w:sz w:val="32"/>
          <w:szCs w:val="32"/>
        </w:rPr>
      </w:pPr>
    </w:p>
    <w:p w14:paraId="16672921" w14:textId="0EA18572" w:rsidR="004B177B" w:rsidRDefault="004B177B" w:rsidP="004B177B">
      <w:pPr>
        <w:spacing w:after="0" w:line="240" w:lineRule="auto"/>
        <w:jc w:val="center"/>
        <w:rPr>
          <w:rFonts w:cs="Times New Roman"/>
          <w:b/>
          <w:bCs/>
          <w:sz w:val="32"/>
          <w:szCs w:val="32"/>
        </w:rPr>
      </w:pPr>
    </w:p>
    <w:p w14:paraId="65893191" w14:textId="5B3F68A2" w:rsidR="004B177B" w:rsidRDefault="004B177B" w:rsidP="004B177B">
      <w:pPr>
        <w:spacing w:after="0" w:line="240" w:lineRule="auto"/>
        <w:jc w:val="center"/>
        <w:rPr>
          <w:rFonts w:cs="Times New Roman"/>
          <w:b/>
          <w:bCs/>
          <w:sz w:val="32"/>
          <w:szCs w:val="32"/>
        </w:rPr>
      </w:pPr>
    </w:p>
    <w:p w14:paraId="2A9DEA57" w14:textId="0733DD22" w:rsidR="004B177B" w:rsidRDefault="004B177B" w:rsidP="004B177B">
      <w:pPr>
        <w:spacing w:after="0" w:line="240" w:lineRule="auto"/>
        <w:jc w:val="center"/>
        <w:rPr>
          <w:rFonts w:cs="Times New Roman"/>
          <w:b/>
          <w:bCs/>
          <w:sz w:val="32"/>
          <w:szCs w:val="32"/>
        </w:rPr>
      </w:pPr>
    </w:p>
    <w:p w14:paraId="6BB70670" w14:textId="77777777" w:rsidR="004B177B" w:rsidRDefault="004B177B" w:rsidP="004B177B">
      <w:pPr>
        <w:spacing w:after="0" w:line="240" w:lineRule="auto"/>
        <w:jc w:val="center"/>
        <w:rPr>
          <w:rFonts w:cs="Times New Roman"/>
          <w:b/>
          <w:bCs/>
          <w:sz w:val="32"/>
          <w:szCs w:val="32"/>
        </w:rPr>
      </w:pPr>
    </w:p>
    <w:p w14:paraId="4A236E8E" w14:textId="7E8BAB7B" w:rsidR="004B177B" w:rsidRDefault="004B177B" w:rsidP="004B177B">
      <w:pPr>
        <w:jc w:val="center"/>
        <w:rPr>
          <w:rFonts w:eastAsiaTheme="majorEastAsia" w:cs="Times New Roman"/>
          <w:b/>
          <w:bCs/>
          <w:spacing w:val="-10"/>
          <w:kern w:val="28"/>
          <w:sz w:val="32"/>
          <w:szCs w:val="32"/>
        </w:rPr>
      </w:pPr>
      <w:r>
        <w:rPr>
          <w:rFonts w:cs="Times New Roman"/>
          <w:b/>
          <w:bCs/>
          <w:sz w:val="32"/>
          <w:szCs w:val="32"/>
        </w:rPr>
        <w:br w:type="page"/>
      </w:r>
    </w:p>
    <w:p w14:paraId="33A219F9" w14:textId="6CCB2CC9" w:rsidR="00B07880" w:rsidRDefault="00F55492" w:rsidP="00B07880">
      <w:pPr>
        <w:pStyle w:val="1"/>
        <w:spacing w:after="0"/>
        <w:ind w:firstLine="0"/>
      </w:pPr>
      <w:bookmarkStart w:id="3" w:name="_Toc191392406"/>
      <w:bookmarkStart w:id="4" w:name="_Toc191392459"/>
      <w:bookmarkStart w:id="5" w:name="_Toc222989198"/>
      <w:bookmarkStart w:id="6" w:name="_Toc230128730"/>
      <w:r w:rsidRPr="004B177B">
        <w:lastRenderedPageBreak/>
        <w:t>Введение</w:t>
      </w:r>
      <w:bookmarkEnd w:id="1"/>
      <w:bookmarkEnd w:id="2"/>
      <w:bookmarkEnd w:id="3"/>
      <w:bookmarkEnd w:id="4"/>
      <w:bookmarkEnd w:id="5"/>
      <w:bookmarkEnd w:id="6"/>
    </w:p>
    <w:p w14:paraId="1EE830A1" w14:textId="01BD7041" w:rsidR="00B07880" w:rsidRPr="00B07880" w:rsidRDefault="00B07880" w:rsidP="00B07880">
      <w:pPr>
        <w:rPr>
          <w:color w:val="EE0000"/>
        </w:rPr>
      </w:pPr>
      <w:r w:rsidRPr="00B07880">
        <w:rPr>
          <w:color w:val="EE0000"/>
        </w:rPr>
        <w:t xml:space="preserve">(после введения 2 пустые строчки, если заголовок 2 </w:t>
      </w:r>
      <w:r w:rsidR="00527D72" w:rsidRPr="00B07880">
        <w:rPr>
          <w:color w:val="EE0000"/>
        </w:rPr>
        <w:t>уровня,</w:t>
      </w:r>
      <w:r w:rsidRPr="00B07880">
        <w:rPr>
          <w:color w:val="EE0000"/>
        </w:rPr>
        <w:t xml:space="preserve"> то одна)</w:t>
      </w:r>
    </w:p>
    <w:p w14:paraId="71512D7E" w14:textId="4BC215D2" w:rsidR="00B07880" w:rsidRDefault="00B07880" w:rsidP="00B07880"/>
    <w:p w14:paraId="01A7C338" w14:textId="2F9D1B63" w:rsidR="00B07880" w:rsidRPr="00B07880" w:rsidRDefault="00B07880" w:rsidP="00B07880">
      <w:pPr>
        <w:rPr>
          <w:color w:val="EE0000"/>
        </w:rPr>
      </w:pPr>
      <w:r w:rsidRPr="00B07880">
        <w:rPr>
          <w:color w:val="EE0000"/>
        </w:rPr>
        <w:t>Актуальность темы курс. Работы</w:t>
      </w:r>
    </w:p>
    <w:p w14:paraId="6288AE0A" w14:textId="7B6C8CDA" w:rsidR="00B07880" w:rsidRPr="00B07880" w:rsidRDefault="00B07880" w:rsidP="00B07880">
      <w:pPr>
        <w:rPr>
          <w:color w:val="EE0000"/>
        </w:rPr>
      </w:pPr>
      <w:r w:rsidRPr="00B07880">
        <w:rPr>
          <w:color w:val="EE0000"/>
        </w:rPr>
        <w:t>Цель, задачи</w:t>
      </w:r>
    </w:p>
    <w:p w14:paraId="41E4A337" w14:textId="69D168A3" w:rsidR="00B07880" w:rsidRPr="00B07880" w:rsidRDefault="00B07880" w:rsidP="00B07880">
      <w:pPr>
        <w:rPr>
          <w:color w:val="EE0000"/>
        </w:rPr>
      </w:pPr>
      <w:r w:rsidRPr="00B07880">
        <w:rPr>
          <w:color w:val="EE0000"/>
        </w:rPr>
        <w:t>(1-2 листа)</w:t>
      </w:r>
    </w:p>
    <w:p w14:paraId="7B227FA9" w14:textId="52E43799" w:rsidR="00F55492" w:rsidRDefault="00F55492" w:rsidP="004B177B">
      <w:pPr>
        <w:spacing w:after="0" w:line="240" w:lineRule="auto"/>
      </w:pPr>
    </w:p>
    <w:p w14:paraId="1835BDDA" w14:textId="12F53192" w:rsidR="004B177B" w:rsidRDefault="004B177B" w:rsidP="004B177B">
      <w:pPr>
        <w:spacing w:after="0" w:line="240" w:lineRule="auto"/>
      </w:pPr>
    </w:p>
    <w:p w14:paraId="637B6542" w14:textId="6078ED51" w:rsidR="004B177B" w:rsidRDefault="004B177B" w:rsidP="004B177B">
      <w:pPr>
        <w:spacing w:after="0" w:line="240" w:lineRule="auto"/>
      </w:pPr>
    </w:p>
    <w:p w14:paraId="1A3517EA" w14:textId="2536AF65" w:rsidR="004B177B" w:rsidRDefault="004B177B" w:rsidP="004B177B">
      <w:pPr>
        <w:spacing w:after="0" w:line="240" w:lineRule="auto"/>
      </w:pPr>
    </w:p>
    <w:p w14:paraId="3DF37153" w14:textId="0D64DAD2" w:rsidR="004B177B" w:rsidRDefault="004B177B" w:rsidP="004B177B">
      <w:pPr>
        <w:spacing w:after="0" w:line="240" w:lineRule="auto"/>
      </w:pPr>
    </w:p>
    <w:p w14:paraId="712B652E" w14:textId="2C591460" w:rsidR="004B177B" w:rsidRDefault="004B177B" w:rsidP="004B177B">
      <w:pPr>
        <w:spacing w:after="0" w:line="240" w:lineRule="auto"/>
      </w:pPr>
    </w:p>
    <w:p w14:paraId="706F6B22" w14:textId="139B0DF9" w:rsidR="004B177B" w:rsidRDefault="004B177B" w:rsidP="004B177B">
      <w:pPr>
        <w:spacing w:after="0" w:line="240" w:lineRule="auto"/>
      </w:pPr>
    </w:p>
    <w:p w14:paraId="3E73BBA9" w14:textId="78F310B1" w:rsidR="00457D8A" w:rsidRDefault="00457D8A" w:rsidP="004B177B">
      <w:pPr>
        <w:spacing w:after="0" w:line="240" w:lineRule="auto"/>
      </w:pPr>
    </w:p>
    <w:p w14:paraId="1FD44F63" w14:textId="77E8F0DB" w:rsidR="00457D8A" w:rsidRDefault="00457D8A" w:rsidP="004B177B">
      <w:pPr>
        <w:spacing w:after="0" w:line="240" w:lineRule="auto"/>
      </w:pPr>
    </w:p>
    <w:p w14:paraId="3E6CE8F6" w14:textId="0BBBE972" w:rsidR="00457D8A" w:rsidRDefault="00457D8A" w:rsidP="004B177B">
      <w:pPr>
        <w:spacing w:after="0" w:line="240" w:lineRule="auto"/>
      </w:pPr>
    </w:p>
    <w:p w14:paraId="42F77C80" w14:textId="38E99898" w:rsidR="00457D8A" w:rsidRDefault="00457D8A" w:rsidP="004B177B">
      <w:pPr>
        <w:spacing w:after="0" w:line="240" w:lineRule="auto"/>
      </w:pPr>
    </w:p>
    <w:p w14:paraId="748FCECA" w14:textId="561924FC" w:rsidR="00457D8A" w:rsidRDefault="00457D8A" w:rsidP="004B177B">
      <w:pPr>
        <w:spacing w:after="0" w:line="240" w:lineRule="auto"/>
      </w:pPr>
    </w:p>
    <w:p w14:paraId="1DACB549" w14:textId="593B5514" w:rsidR="00457D8A" w:rsidRDefault="00457D8A" w:rsidP="004B177B">
      <w:pPr>
        <w:spacing w:after="0" w:line="240" w:lineRule="auto"/>
      </w:pPr>
    </w:p>
    <w:p w14:paraId="543BB4B5" w14:textId="5F876787" w:rsidR="00457D8A" w:rsidRDefault="00457D8A">
      <w:r>
        <w:br w:type="page"/>
      </w:r>
    </w:p>
    <w:p w14:paraId="689B892C" w14:textId="32289A61" w:rsidR="00457D8A" w:rsidRDefault="00457D8A" w:rsidP="00FE682D">
      <w:pPr>
        <w:pStyle w:val="1"/>
        <w:spacing w:after="0"/>
        <w:jc w:val="both"/>
      </w:pPr>
      <w:bookmarkStart w:id="7" w:name="_Toc191392407"/>
      <w:bookmarkStart w:id="8" w:name="_Toc191392460"/>
      <w:bookmarkStart w:id="9" w:name="_Toc222989199"/>
      <w:bookmarkStart w:id="10" w:name="_Toc230128731"/>
      <w:r w:rsidRPr="00457D8A">
        <w:lastRenderedPageBreak/>
        <w:t xml:space="preserve">1 </w:t>
      </w:r>
      <w:bookmarkEnd w:id="7"/>
      <w:bookmarkEnd w:id="8"/>
      <w:r w:rsidR="00B07880">
        <w:t xml:space="preserve">Анализ требований и </w:t>
      </w:r>
      <w:r w:rsidR="00527D72">
        <w:t>проектирование</w:t>
      </w:r>
      <w:r w:rsidR="00B07880">
        <w:t xml:space="preserve"> программного проекта</w:t>
      </w:r>
      <w:bookmarkEnd w:id="9"/>
      <w:bookmarkEnd w:id="10"/>
    </w:p>
    <w:p w14:paraId="3CB042AC" w14:textId="0373A273" w:rsidR="00457D8A" w:rsidRDefault="00457D8A" w:rsidP="00457D8A">
      <w:pPr>
        <w:spacing w:after="0" w:line="240" w:lineRule="auto"/>
      </w:pPr>
    </w:p>
    <w:p w14:paraId="062BD34C" w14:textId="5192E8DF" w:rsidR="00457D8A" w:rsidRDefault="00B07880">
      <w:pPr>
        <w:pStyle w:val="2"/>
        <w:numPr>
          <w:ilvl w:val="1"/>
          <w:numId w:val="2"/>
        </w:numPr>
        <w:jc w:val="both"/>
      </w:pPr>
      <w:bookmarkStart w:id="11" w:name="_Toc222989200"/>
      <w:bookmarkStart w:id="12" w:name="_Toc230128732"/>
      <w:r>
        <w:t>Анализ предметной области</w:t>
      </w:r>
      <w:bookmarkEnd w:id="11"/>
      <w:bookmarkEnd w:id="12"/>
    </w:p>
    <w:p w14:paraId="2FFB2A4F" w14:textId="77777777" w:rsidR="00ED5CC8" w:rsidRDefault="00ED5CC8" w:rsidP="007B617B">
      <w:pPr>
        <w:spacing w:after="0" w:line="240" w:lineRule="auto"/>
        <w:ind w:firstLine="709"/>
        <w:jc w:val="both"/>
      </w:pPr>
    </w:p>
    <w:p w14:paraId="2B9057EA" w14:textId="77777777" w:rsidR="00ED5CC8" w:rsidRPr="00ED5CC8" w:rsidRDefault="00ED5CC8" w:rsidP="007B617B">
      <w:pPr>
        <w:spacing w:after="0" w:line="240" w:lineRule="auto"/>
        <w:ind w:firstLine="709"/>
        <w:jc w:val="both"/>
      </w:pPr>
    </w:p>
    <w:p w14:paraId="6C6ADD3C" w14:textId="77777777" w:rsidR="00675438" w:rsidRDefault="00675438" w:rsidP="00675438">
      <w:pPr>
        <w:spacing w:after="0" w:line="240" w:lineRule="auto"/>
        <w:ind w:firstLine="709"/>
        <w:jc w:val="both"/>
      </w:pPr>
      <w:bookmarkStart w:id="13" w:name="_Toc191392409"/>
      <w:bookmarkStart w:id="14" w:name="_Toc191392462"/>
      <w:r w:rsidRPr="00675438">
        <w:t xml:space="preserve">Сортировка данных является одной из фундаментальных операций в программировании и компьютерных науках. Она представляет собой процесс перегруппировки заданного множества элементов в определенном порядке, чаще всего по возрастанию или убыванию. От эффективности сортировки напрямую зависит производительность множества других алгоритмов, например двоичного поиска, а также работа баз данных и различных информационных систем, где упорядоченные данные требуются для построения отчетов, индексации или оптимизации запросов. За десятилетия развития вычислительной техники было разработано множество алгоритмов сортировки, каждый из которых обладает уникальными характеристиками и имеет свои преимущества и недостатки в зависимости от условий применения. В связи с этим актуальной задачей является не просто реализация алгоритмов, но и создание инструментов для их комплексного исследования и сравнительного анализа с привлечением не менее пяти различных методов. </w:t>
      </w:r>
    </w:p>
    <w:p w14:paraId="1C41EE99" w14:textId="77777777" w:rsidR="00675438" w:rsidRDefault="00675438" w:rsidP="00675438">
      <w:pPr>
        <w:spacing w:after="0" w:line="240" w:lineRule="auto"/>
        <w:ind w:firstLine="709"/>
        <w:jc w:val="both"/>
      </w:pPr>
      <w:r w:rsidRPr="00675438">
        <w:t>Предметная область данной работы охватывает три ключевых аспекта: теоретическое знание алгоритмов сортировки, методы измерения эффективности программного кода и разработку пользовательских интерфейсов для визуализации вычислительных процессов. Понимание теории необходимо для корректной реализации алгоритмов и интерпретации полученных результатов. Методы измерения эффективности позволяют перевести теоретические выкладки в плоскость практических данных, выраженных в конкретных метриках. Визуализация же выполняет двойную функцию: с одной стороны, она делает процесс сортировки наглядным и понятным для наблюдателя, с другой стороны, позволяет исследователю увидеть то, что скрыто за сухими цифрами графиков, например характер движения элементов или поведение алгоритма на разных этапах работы.</w:t>
      </w:r>
    </w:p>
    <w:p w14:paraId="564D7CFA" w14:textId="77777777" w:rsidR="00675438" w:rsidRDefault="00675438" w:rsidP="00675438">
      <w:pPr>
        <w:spacing w:after="0" w:line="240" w:lineRule="auto"/>
        <w:ind w:firstLine="709"/>
        <w:jc w:val="both"/>
      </w:pPr>
      <w:r w:rsidRPr="00675438">
        <w:t xml:space="preserve">Рассматривая многообразие алгоритмов, следует отметить, что для полноценного исследования необходимо выбрать репрезентативную выборку, включающую методы из разных классов. Простые алгоритмы с квадратичной сложностью, такие как сортировка пузырьком, сортировка вставками и сортировка выбором, представляют собой базис, на котором строится понимание принципов сортировки. Сортировка </w:t>
      </w:r>
      <w:r w:rsidRPr="005F30D5">
        <w:t>пузырьком</w:t>
      </w:r>
      <w:r w:rsidRPr="00675438">
        <w:t xml:space="preserve">, последовательно сравнивающая и меняющая местами соседние элементы, является классическим примером для демонстрации базовых принципов. Сортировка </w:t>
      </w:r>
      <w:r w:rsidRPr="005F30D5">
        <w:t>вставками</w:t>
      </w:r>
      <w:r w:rsidRPr="00675438">
        <w:t xml:space="preserve"> строит отсортированный массив путем последовательной вставки элементов и обладает важным свойством адаптивности: на почти отсортированных массивах она работает значительно быстрее, приближаясь к линейному времени. Сортировка </w:t>
      </w:r>
      <w:r w:rsidRPr="005F30D5">
        <w:t>выбором</w:t>
      </w:r>
      <w:r w:rsidRPr="00675438">
        <w:t xml:space="preserve">, находящая на каждом проходе минимальный элемент и ставящая его в начало, отличается простотой и предсказуемостью, но не адаптируется к исходным данным. </w:t>
      </w:r>
    </w:p>
    <w:p w14:paraId="7386A4D6" w14:textId="541E4C25" w:rsidR="00675438" w:rsidRDefault="00675438" w:rsidP="00675438">
      <w:pPr>
        <w:spacing w:after="0" w:line="240" w:lineRule="auto"/>
        <w:ind w:firstLine="709"/>
        <w:jc w:val="both"/>
      </w:pPr>
      <w:r w:rsidRPr="00675438">
        <w:lastRenderedPageBreak/>
        <w:t xml:space="preserve">Более сложные алгоритмы с логарифмической сложностью представляют собой вершину эволюции сравнительных сортировок. </w:t>
      </w:r>
      <w:r w:rsidRPr="005F30D5">
        <w:t>Быстрая</w:t>
      </w:r>
      <w:r w:rsidRPr="00675438">
        <w:t xml:space="preserve"> сортировка, использующая рекурсивный принцип «разделяй и властвуй», является одним из самых быстрых алгоритмов на практике, однако она может деградировать до квадратичной сложности при неудачном выборе опорного элемента. Сортировка </w:t>
      </w:r>
      <w:r w:rsidRPr="005F30D5">
        <w:t>слиянием</w:t>
      </w:r>
      <w:r w:rsidRPr="00675438">
        <w:t xml:space="preserve"> гарантирует стабильное время работы независимо от входных данных, но требует дополнительной памяти. Выбор именно этих пяти алгоритмов позволяет покрыть весь спектр подходов: простые и сложные, сравнительные и не сравнительные, требующие дополнительной памяти и работающие «на месте». </w:t>
      </w:r>
    </w:p>
    <w:p w14:paraId="1E913853" w14:textId="533FCD9A" w:rsidR="00675438" w:rsidRDefault="00675438" w:rsidP="00675438">
      <w:pPr>
        <w:spacing w:after="0" w:line="240" w:lineRule="auto"/>
        <w:ind w:firstLine="709"/>
        <w:jc w:val="both"/>
      </w:pPr>
      <w:r w:rsidRPr="00675438">
        <w:t>Ключевой особенностью предметной области является сильная зависимость поведения алгоритма от характеристик входного массива данных.</w:t>
      </w:r>
      <w:r w:rsidRPr="00675438">
        <w:rPr>
          <w:rFonts w:eastAsia="Times New Roman" w:cs="Times New Roman"/>
          <w:sz w:val="24"/>
          <w:szCs w:val="24"/>
          <w:lang w:eastAsia="ru-RU"/>
        </w:rPr>
        <w:t xml:space="preserve"> </w:t>
      </w:r>
      <w:r w:rsidRPr="00675438">
        <w:t>Объ</w:t>
      </w:r>
      <w:r w:rsidR="004F32AF">
        <w:t>ё</w:t>
      </w:r>
      <w:r w:rsidRPr="00675438">
        <w:t>м данных напрямую влияет на время работы и определяет, какой алгоритм целесообразно применять. Степень упорядоченности играет критическую роль: сортировка вставками выигрывает на почти отсортированных данных, в то время как быстрая сортировка может на таких данных показать наихудшее время. Наличие дубликатов также важно: существуют вариации быстрой сортировки, оптимизированные для работы с большим количеством повторяющихся элементов.</w:t>
      </w:r>
      <w:r w:rsidR="006F6024">
        <w:t xml:space="preserve"> </w:t>
      </w:r>
      <w:r w:rsidRPr="00675438">
        <w:t xml:space="preserve">Следовательно, качественное исследование пяти алгоритмов невозможно без возможности генерации данных с различными профилями: случайные массивы, отсортированные, обратно отсортированные, массивы с множеством дубликатов и массивы с узким диапазоном значений. </w:t>
      </w:r>
    </w:p>
    <w:p w14:paraId="2F3FA55B" w14:textId="51BF7ED6" w:rsidR="00675438" w:rsidRDefault="00675438" w:rsidP="00675438">
      <w:pPr>
        <w:spacing w:after="0" w:line="240" w:lineRule="auto"/>
        <w:ind w:firstLine="709"/>
        <w:jc w:val="both"/>
      </w:pPr>
      <w:r w:rsidRPr="00675438">
        <w:t xml:space="preserve">Для проведения объективного сравнения различных алгоритмов необходима единая система количественных показателей. Временная сложность, измеряемая в миллисекундах, позволяет сравнить реальную скорость работы алгоритмов. Количество операций сравнения позволяет оценить «чистую» работу алгоритма, не зависящую от скорости оборудования. Количество операций перемещения становится критически важным при сортировке тяжелых объектов, копирование которых занимает много времени. Потребляемая память определяет, может ли алгоритм работать в условиях ограниченных ресурсов. </w:t>
      </w:r>
    </w:p>
    <w:p w14:paraId="7FF7A535" w14:textId="016BEA6E" w:rsidR="00187B66" w:rsidRDefault="00675438" w:rsidP="00675438">
      <w:pPr>
        <w:spacing w:after="0" w:line="240" w:lineRule="auto"/>
        <w:ind w:firstLine="709"/>
        <w:jc w:val="both"/>
      </w:pPr>
      <w:r w:rsidRPr="00675438">
        <w:t>Современные программные средства для исследования алгоритмов вс</w:t>
      </w:r>
      <w:r w:rsidR="004F32AF">
        <w:t>ё</w:t>
      </w:r>
      <w:r w:rsidRPr="00675438">
        <w:t xml:space="preserve"> чаще включают в себя компоненты визуализации. При сравнении пяти алгоритмов особенно важно не только увидеть цифры метрик, но и понять, почему один алгоритм обогнал другой. Анимация процесса сортировки, где каждый элемент массива представлен геометрической фигурой, а сравниваемые элементы подсвечиваются, позволяет на интуитивном уровне увидеть различия в работе алгоритмов. Таким образом, визуализация становится ключевым инструментом сравнительного анализа, позволяющим наблюдать за поведением алгоритма в динамике.</w:t>
      </w:r>
    </w:p>
    <w:p w14:paraId="236558C8" w14:textId="77777777" w:rsidR="005F30D5" w:rsidRDefault="005F30D5" w:rsidP="00675438">
      <w:pPr>
        <w:spacing w:after="0" w:line="240" w:lineRule="auto"/>
        <w:ind w:firstLine="709"/>
        <w:jc w:val="both"/>
      </w:pPr>
    </w:p>
    <w:p w14:paraId="60BDA35A" w14:textId="77777777" w:rsidR="005F30D5" w:rsidRDefault="005F30D5" w:rsidP="00675438">
      <w:pPr>
        <w:spacing w:after="0" w:line="240" w:lineRule="auto"/>
        <w:ind w:firstLine="709"/>
        <w:jc w:val="both"/>
      </w:pPr>
    </w:p>
    <w:p w14:paraId="564FB9DA" w14:textId="48143952" w:rsidR="00457D8A" w:rsidRDefault="00030797" w:rsidP="007B617B">
      <w:pPr>
        <w:pStyle w:val="2"/>
        <w:jc w:val="both"/>
      </w:pPr>
      <w:bookmarkStart w:id="15" w:name="_Toc222989201"/>
      <w:bookmarkStart w:id="16" w:name="_Toc230128733"/>
      <w:r>
        <w:t xml:space="preserve">1.2 </w:t>
      </w:r>
      <w:bookmarkEnd w:id="13"/>
      <w:bookmarkEnd w:id="14"/>
      <w:r w:rsidR="00527D72">
        <w:t>Техническое задание</w:t>
      </w:r>
      <w:bookmarkEnd w:id="15"/>
      <w:bookmarkEnd w:id="16"/>
    </w:p>
    <w:p w14:paraId="10BC2B84" w14:textId="346CFD6A" w:rsidR="00BB4928" w:rsidRDefault="00BB4928" w:rsidP="00457D8A">
      <w:pPr>
        <w:spacing w:after="0" w:line="240" w:lineRule="auto"/>
      </w:pPr>
    </w:p>
    <w:p w14:paraId="5442A6D8" w14:textId="5F621C0E" w:rsidR="00BB4928" w:rsidRDefault="00BB4928" w:rsidP="00457D8A">
      <w:pPr>
        <w:spacing w:after="0" w:line="240" w:lineRule="auto"/>
      </w:pPr>
    </w:p>
    <w:p w14:paraId="51DB3494" w14:textId="7372031B" w:rsidR="00030797" w:rsidRDefault="00EB665C" w:rsidP="00EB665C">
      <w:pPr>
        <w:spacing w:after="0" w:line="240" w:lineRule="auto"/>
        <w:ind w:firstLine="709"/>
        <w:jc w:val="both"/>
      </w:pPr>
      <w:r>
        <w:t xml:space="preserve">Техническое задание (ТЗ) на разработку программного обеспечения – это документ, который содержит подробное описание требований к программному </w:t>
      </w:r>
      <w:r>
        <w:lastRenderedPageBreak/>
        <w:t>продукту (ПО). Он определяет функциональные и нефункциональные требование, а также спецификаци</w:t>
      </w:r>
      <w:r w:rsidR="00620F0D">
        <w:t>и</w:t>
      </w:r>
      <w:r>
        <w:t xml:space="preserve"> и ограничения, которые должны быть учтены при разработке ПО. ТЗ на разработку автоматизированной системы (АС) создается согласно ГОСТ 34.602-2020 «Информационные технологии. Комплекс стандартов на автоматизированной системе. Техническое задание на создание автоматизированной системы» и содержит 10 обязательных разделов</w:t>
      </w:r>
      <w:r w:rsidR="005C6467">
        <w:t>.</w:t>
      </w:r>
    </w:p>
    <w:p w14:paraId="471430DC" w14:textId="5D18808F" w:rsidR="008B1843" w:rsidRDefault="008B1843" w:rsidP="009A35E2">
      <w:pPr>
        <w:spacing w:after="0" w:line="240" w:lineRule="auto"/>
        <w:ind w:firstLine="709"/>
        <w:jc w:val="both"/>
      </w:pPr>
      <w:r>
        <w:t>ТЗ на разработку программного продукта в рамках курсовой работы представлено ниже.</w:t>
      </w:r>
    </w:p>
    <w:p w14:paraId="2E87DAFF" w14:textId="29336471" w:rsidR="005A2EDA" w:rsidRDefault="005C6467">
      <w:pPr>
        <w:pStyle w:val="ac"/>
        <w:numPr>
          <w:ilvl w:val="0"/>
          <w:numId w:val="3"/>
        </w:numPr>
        <w:tabs>
          <w:tab w:val="left" w:pos="1134"/>
        </w:tabs>
        <w:spacing w:after="0" w:line="240" w:lineRule="auto"/>
        <w:ind w:left="0" w:firstLine="709"/>
        <w:jc w:val="both"/>
      </w:pPr>
      <w:r>
        <w:t>Общие сведения.</w:t>
      </w:r>
    </w:p>
    <w:p w14:paraId="46FDC714" w14:textId="24EE4F22" w:rsidR="005A2EDA" w:rsidRDefault="005A2EDA">
      <w:pPr>
        <w:pStyle w:val="ac"/>
        <w:numPr>
          <w:ilvl w:val="0"/>
          <w:numId w:val="4"/>
        </w:numPr>
        <w:tabs>
          <w:tab w:val="left" w:pos="1134"/>
        </w:tabs>
        <w:spacing w:after="0" w:line="240" w:lineRule="auto"/>
        <w:ind w:left="0" w:firstLine="709"/>
        <w:jc w:val="both"/>
      </w:pPr>
      <w:r>
        <w:t xml:space="preserve">Полное наименование </w:t>
      </w:r>
      <w:r w:rsidR="00332416">
        <w:t xml:space="preserve">АС и её условие обозначения: </w:t>
      </w:r>
      <w:r w:rsidR="00620F0D">
        <w:t>П</w:t>
      </w:r>
      <w:r w:rsidR="00620F0D" w:rsidRPr="00620F0D">
        <w:t>рограммн</w:t>
      </w:r>
      <w:r w:rsidR="00620F0D">
        <w:t>ое</w:t>
      </w:r>
      <w:r w:rsidR="00620F0D" w:rsidRPr="00620F0D">
        <w:t xml:space="preserve"> обеспечени</w:t>
      </w:r>
      <w:r w:rsidR="00620F0D">
        <w:t>е</w:t>
      </w:r>
      <w:r w:rsidR="00620F0D" w:rsidRPr="00620F0D">
        <w:t xml:space="preserve"> для исследования методов сортировок</w:t>
      </w:r>
      <w:r w:rsidR="00E639F8">
        <w:t xml:space="preserve"> </w:t>
      </w:r>
      <w:r w:rsidR="00620F0D">
        <w:t>(Исследователь сортировок)</w:t>
      </w:r>
    </w:p>
    <w:p w14:paraId="5C42D969" w14:textId="0E71B386" w:rsidR="004A3EA6" w:rsidRDefault="004A3EA6">
      <w:pPr>
        <w:pStyle w:val="ac"/>
        <w:numPr>
          <w:ilvl w:val="0"/>
          <w:numId w:val="4"/>
        </w:numPr>
        <w:tabs>
          <w:tab w:val="left" w:pos="1134"/>
        </w:tabs>
        <w:spacing w:after="0" w:line="240" w:lineRule="auto"/>
        <w:ind w:left="0" w:firstLine="709"/>
        <w:jc w:val="both"/>
      </w:pPr>
      <w:r>
        <w:t xml:space="preserve">Наименование </w:t>
      </w:r>
      <w:r w:rsidRPr="00620F0D">
        <w:t>организа</w:t>
      </w:r>
      <w:r w:rsidR="00620F0D" w:rsidRPr="00620F0D">
        <w:t>ции</w:t>
      </w:r>
      <w:r w:rsidR="00620F0D">
        <w:t>-</w:t>
      </w:r>
      <w:r>
        <w:t xml:space="preserve">заказчика: Факультет </w:t>
      </w:r>
      <w:r w:rsidR="00D74491">
        <w:t>с</w:t>
      </w:r>
      <w:r>
        <w:t>реднего профессионального</w:t>
      </w:r>
      <w:r w:rsidR="00E639F8">
        <w:t xml:space="preserve"> образования</w:t>
      </w:r>
      <w:r>
        <w:t xml:space="preserve"> Орского </w:t>
      </w:r>
      <w:r w:rsidR="00D74491">
        <w:t>г</w:t>
      </w:r>
      <w:r>
        <w:t>уманитарно</w:t>
      </w:r>
      <w:r w:rsidR="00D74491">
        <w:t>-</w:t>
      </w:r>
      <w:r>
        <w:t>технологического института (филиала)</w:t>
      </w:r>
      <w:r w:rsidR="00E639F8">
        <w:t xml:space="preserve"> ОГУ</w:t>
      </w:r>
    </w:p>
    <w:p w14:paraId="62C446B4" w14:textId="66E58C73" w:rsidR="00E736FA" w:rsidRDefault="00E736FA" w:rsidP="00E736FA">
      <w:pPr>
        <w:pStyle w:val="ac"/>
        <w:tabs>
          <w:tab w:val="left" w:pos="1134"/>
        </w:tabs>
        <w:spacing w:after="0" w:line="240" w:lineRule="auto"/>
        <w:ind w:left="709"/>
        <w:jc w:val="both"/>
      </w:pPr>
      <w:r>
        <w:t xml:space="preserve">Разработчик: студентка группы 24ИСП-1 Ильина София Дмитриевна </w:t>
      </w:r>
    </w:p>
    <w:p w14:paraId="781E22FA" w14:textId="2C0C0131" w:rsidR="004A3EA6" w:rsidRDefault="002141BE">
      <w:pPr>
        <w:pStyle w:val="ac"/>
        <w:numPr>
          <w:ilvl w:val="0"/>
          <w:numId w:val="4"/>
        </w:numPr>
        <w:tabs>
          <w:tab w:val="left" w:pos="1134"/>
        </w:tabs>
        <w:spacing w:after="0" w:line="240" w:lineRule="auto"/>
        <w:ind w:left="0" w:firstLine="709"/>
        <w:jc w:val="both"/>
      </w:pPr>
      <w:r>
        <w:t>Документ,</w:t>
      </w:r>
      <w:r w:rsidR="004A3EA6">
        <w:t xml:space="preserve"> на основании которого создается АС: Протокол закрепления тем </w:t>
      </w:r>
      <w:r w:rsidR="00E639F8">
        <w:t xml:space="preserve">и </w:t>
      </w:r>
      <w:r w:rsidR="004A3EA6">
        <w:t>выдачи заданий курсовых работ по междисциплинарному курсу «Технология разработки программного обеспечения» профессионального модуля «Осуществление интеграций программных модулей» специальности 09.02.07 Информационные системы и программирование от 04.02.2026</w:t>
      </w:r>
      <w:r>
        <w:t>.</w:t>
      </w:r>
    </w:p>
    <w:p w14:paraId="6B4DB078" w14:textId="2247DD2B" w:rsidR="004A3EA6" w:rsidRDefault="004A3EA6">
      <w:pPr>
        <w:pStyle w:val="ac"/>
        <w:numPr>
          <w:ilvl w:val="0"/>
          <w:numId w:val="4"/>
        </w:numPr>
        <w:tabs>
          <w:tab w:val="left" w:pos="1134"/>
        </w:tabs>
        <w:spacing w:after="0" w:line="240" w:lineRule="auto"/>
        <w:ind w:left="0" w:firstLine="709"/>
        <w:jc w:val="both"/>
      </w:pPr>
      <w:r>
        <w:t>Плановые сроки:</w:t>
      </w:r>
    </w:p>
    <w:p w14:paraId="289932E5" w14:textId="35661DE5" w:rsidR="004A3EA6" w:rsidRDefault="004A3EA6" w:rsidP="009A35E2">
      <w:pPr>
        <w:pStyle w:val="ac"/>
        <w:tabs>
          <w:tab w:val="left" w:pos="1134"/>
        </w:tabs>
        <w:spacing w:after="0" w:line="240" w:lineRule="auto"/>
        <w:ind w:left="0" w:firstLine="709"/>
        <w:jc w:val="both"/>
      </w:pPr>
      <w:r>
        <w:t>начало работ – 10.02.2026</w:t>
      </w:r>
      <w:r w:rsidR="002141BE">
        <w:t>.</w:t>
      </w:r>
    </w:p>
    <w:p w14:paraId="625039BF" w14:textId="1BB2CCC3" w:rsidR="004A3EA6" w:rsidRDefault="004A3EA6" w:rsidP="009A35E2">
      <w:pPr>
        <w:pStyle w:val="ac"/>
        <w:tabs>
          <w:tab w:val="left" w:pos="1134"/>
        </w:tabs>
        <w:spacing w:after="0" w:line="240" w:lineRule="auto"/>
        <w:ind w:left="0" w:firstLine="709"/>
        <w:jc w:val="both"/>
      </w:pPr>
      <w:r>
        <w:t>окончание работ – 13.06</w:t>
      </w:r>
      <w:r w:rsidR="002141BE">
        <w:t>.2026.</w:t>
      </w:r>
    </w:p>
    <w:p w14:paraId="3C7858D2" w14:textId="1458A07E" w:rsidR="005C6467" w:rsidRDefault="005C6467">
      <w:pPr>
        <w:pStyle w:val="ac"/>
        <w:numPr>
          <w:ilvl w:val="0"/>
          <w:numId w:val="3"/>
        </w:numPr>
        <w:tabs>
          <w:tab w:val="left" w:pos="1134"/>
        </w:tabs>
        <w:spacing w:after="0" w:line="240" w:lineRule="auto"/>
        <w:ind w:left="0" w:firstLine="709"/>
        <w:jc w:val="both"/>
      </w:pPr>
      <w:r>
        <w:t>Цели и назначение создания автоматизированной системы.</w:t>
      </w:r>
    </w:p>
    <w:p w14:paraId="6984FE7C" w14:textId="77777777" w:rsidR="003377E6" w:rsidRDefault="002141BE">
      <w:pPr>
        <w:pStyle w:val="ac"/>
        <w:numPr>
          <w:ilvl w:val="0"/>
          <w:numId w:val="5"/>
        </w:numPr>
        <w:tabs>
          <w:tab w:val="left" w:pos="1134"/>
        </w:tabs>
        <w:spacing w:after="0"/>
        <w:ind w:left="0" w:firstLine="709"/>
        <w:jc w:val="both"/>
      </w:pPr>
      <w:r>
        <w:t xml:space="preserve">Цели создания АС: </w:t>
      </w:r>
    </w:p>
    <w:p w14:paraId="46C62612" w14:textId="77777777" w:rsidR="00DD5EB0" w:rsidRDefault="00DD5EB0">
      <w:pPr>
        <w:pStyle w:val="ac"/>
        <w:numPr>
          <w:ilvl w:val="0"/>
          <w:numId w:val="13"/>
        </w:numPr>
        <w:tabs>
          <w:tab w:val="left" w:pos="1134"/>
        </w:tabs>
        <w:spacing w:after="0"/>
        <w:ind w:left="0" w:firstLine="709"/>
        <w:jc w:val="both"/>
      </w:pPr>
      <w:r>
        <w:t>Понять, как работают разные алгоритмы сортировки, на практике;</w:t>
      </w:r>
    </w:p>
    <w:p w14:paraId="3AAF5D73" w14:textId="68A90286" w:rsidR="00DD5EB0" w:rsidRDefault="00DD5EB0">
      <w:pPr>
        <w:pStyle w:val="ac"/>
        <w:numPr>
          <w:ilvl w:val="0"/>
          <w:numId w:val="13"/>
        </w:numPr>
        <w:tabs>
          <w:tab w:val="left" w:pos="1134"/>
        </w:tabs>
        <w:spacing w:after="0"/>
        <w:ind w:left="0" w:firstLine="709"/>
        <w:jc w:val="both"/>
      </w:pPr>
      <w:r>
        <w:t>Наглядно показать, как происходит сортировка;</w:t>
      </w:r>
    </w:p>
    <w:p w14:paraId="74A0E79B" w14:textId="77777777" w:rsidR="00DD5EB0" w:rsidRDefault="00DD5EB0">
      <w:pPr>
        <w:pStyle w:val="ac"/>
        <w:numPr>
          <w:ilvl w:val="0"/>
          <w:numId w:val="13"/>
        </w:numPr>
        <w:tabs>
          <w:tab w:val="left" w:pos="1134"/>
        </w:tabs>
        <w:spacing w:after="0"/>
        <w:ind w:left="0" w:firstLine="709"/>
        <w:jc w:val="both"/>
      </w:pPr>
      <w:r>
        <w:t>Выяснить, какой алгоритм работает быстрее на разных массивах (случайных, уже отсортированных, почти отсортированных);</w:t>
      </w:r>
    </w:p>
    <w:p w14:paraId="5BE2158D" w14:textId="77777777" w:rsidR="00DD5EB0" w:rsidRDefault="00DD5EB0">
      <w:pPr>
        <w:pStyle w:val="ac"/>
        <w:numPr>
          <w:ilvl w:val="0"/>
          <w:numId w:val="13"/>
        </w:numPr>
        <w:tabs>
          <w:tab w:val="left" w:pos="1134"/>
        </w:tabs>
        <w:spacing w:after="0"/>
        <w:ind w:left="0" w:firstLine="709"/>
        <w:jc w:val="both"/>
      </w:pPr>
      <w:r>
        <w:t>Сравнить алгоритмы по тому, сколько времени они выполняются, сколько памяти потребляют и сохраняют ли порядок одинаковых элементов.</w:t>
      </w:r>
    </w:p>
    <w:p w14:paraId="331F3C29" w14:textId="77777777" w:rsidR="003377E6" w:rsidRDefault="002141BE">
      <w:pPr>
        <w:pStyle w:val="ac"/>
        <w:numPr>
          <w:ilvl w:val="0"/>
          <w:numId w:val="5"/>
        </w:numPr>
        <w:tabs>
          <w:tab w:val="left" w:pos="1134"/>
        </w:tabs>
        <w:spacing w:after="0"/>
        <w:ind w:left="0" w:firstLine="709"/>
        <w:jc w:val="both"/>
      </w:pPr>
      <w:r w:rsidRPr="002141BE">
        <w:t>Н</w:t>
      </w:r>
      <w:r>
        <w:t xml:space="preserve">азначение АС: </w:t>
      </w:r>
    </w:p>
    <w:p w14:paraId="1DDF38E9" w14:textId="45784C98" w:rsidR="00FC0C64" w:rsidRPr="00FC0C64" w:rsidRDefault="00FC0C64">
      <w:pPr>
        <w:pStyle w:val="ac"/>
        <w:numPr>
          <w:ilvl w:val="0"/>
          <w:numId w:val="11"/>
        </w:numPr>
        <w:tabs>
          <w:tab w:val="left" w:pos="1134"/>
        </w:tabs>
        <w:spacing w:after="0"/>
        <w:ind w:left="0" w:firstLine="709"/>
        <w:jc w:val="both"/>
      </w:pPr>
      <w:r w:rsidRPr="00FC0C64">
        <w:t>использование в учебном процессе для изучения алгоритмов сортировки;</w:t>
      </w:r>
    </w:p>
    <w:p w14:paraId="1797155E" w14:textId="77777777" w:rsidR="00FC0C64" w:rsidRPr="00FC0C64" w:rsidRDefault="00FC0C64">
      <w:pPr>
        <w:pStyle w:val="ac"/>
        <w:numPr>
          <w:ilvl w:val="0"/>
          <w:numId w:val="11"/>
        </w:numPr>
        <w:tabs>
          <w:tab w:val="left" w:pos="1134"/>
        </w:tabs>
        <w:spacing w:after="0"/>
        <w:ind w:left="0" w:firstLine="709"/>
        <w:jc w:val="both"/>
      </w:pPr>
      <w:r w:rsidRPr="00FC0C64">
        <w:t>проведение экспериментов по сравнению алгоритмов сортировки;</w:t>
      </w:r>
    </w:p>
    <w:p w14:paraId="1A1B7F02" w14:textId="77777777" w:rsidR="00FC0C64" w:rsidRPr="00FC0C64" w:rsidRDefault="00FC0C64">
      <w:pPr>
        <w:pStyle w:val="ac"/>
        <w:numPr>
          <w:ilvl w:val="0"/>
          <w:numId w:val="11"/>
        </w:numPr>
        <w:tabs>
          <w:tab w:val="left" w:pos="1134"/>
        </w:tabs>
        <w:spacing w:after="0"/>
        <w:ind w:left="0" w:firstLine="709"/>
        <w:jc w:val="both"/>
      </w:pPr>
      <w:r w:rsidRPr="00FC0C64">
        <w:t>обучение студентов анализу эффективности алгоритмов;</w:t>
      </w:r>
    </w:p>
    <w:p w14:paraId="2BE42A9F" w14:textId="77777777" w:rsidR="00FC0C64" w:rsidRPr="00FC0C64" w:rsidRDefault="00FC0C64">
      <w:pPr>
        <w:pStyle w:val="ac"/>
        <w:numPr>
          <w:ilvl w:val="0"/>
          <w:numId w:val="11"/>
        </w:numPr>
        <w:tabs>
          <w:tab w:val="left" w:pos="1134"/>
        </w:tabs>
        <w:spacing w:after="0"/>
        <w:ind w:left="0" w:firstLine="709"/>
        <w:jc w:val="both"/>
      </w:pPr>
      <w:r w:rsidRPr="00FC0C64">
        <w:t>предоставление инструмента для быстрой проверки работоспособности и корректности алгоритмов сортировки;</w:t>
      </w:r>
    </w:p>
    <w:p w14:paraId="67CA441E" w14:textId="5AE63217" w:rsidR="002141BE" w:rsidRPr="002141BE" w:rsidRDefault="00FC0C64">
      <w:pPr>
        <w:pStyle w:val="ac"/>
        <w:numPr>
          <w:ilvl w:val="0"/>
          <w:numId w:val="11"/>
        </w:numPr>
        <w:tabs>
          <w:tab w:val="left" w:pos="1134"/>
        </w:tabs>
        <w:spacing w:after="0"/>
        <w:ind w:left="0" w:firstLine="709"/>
        <w:jc w:val="both"/>
      </w:pPr>
      <w:r w:rsidRPr="00FC0C64">
        <w:t>поддержка исследовательской деятельности в области оптимизации алгоритмов сортировки.</w:t>
      </w:r>
    </w:p>
    <w:p w14:paraId="6FF44F38" w14:textId="6FDE80B3" w:rsidR="005C6467" w:rsidRDefault="005C6467">
      <w:pPr>
        <w:pStyle w:val="ac"/>
        <w:numPr>
          <w:ilvl w:val="0"/>
          <w:numId w:val="3"/>
        </w:numPr>
        <w:tabs>
          <w:tab w:val="left" w:pos="1134"/>
        </w:tabs>
        <w:spacing w:after="0" w:line="240" w:lineRule="auto"/>
        <w:ind w:left="0" w:firstLine="709"/>
        <w:jc w:val="both"/>
      </w:pPr>
      <w:r>
        <w:t>Характеристика объект</w:t>
      </w:r>
      <w:r w:rsidR="00E736FA">
        <w:t>а</w:t>
      </w:r>
      <w:r>
        <w:t xml:space="preserve"> автоматизации.</w:t>
      </w:r>
    </w:p>
    <w:p w14:paraId="7CB2C8EF" w14:textId="5378FA89" w:rsidR="00E736FA" w:rsidRDefault="00E736FA" w:rsidP="00E736FA">
      <w:pPr>
        <w:pStyle w:val="ac"/>
        <w:tabs>
          <w:tab w:val="left" w:pos="1134"/>
        </w:tabs>
        <w:spacing w:after="0" w:line="240" w:lineRule="auto"/>
        <w:ind w:left="0" w:firstLine="709"/>
        <w:jc w:val="both"/>
      </w:pPr>
      <w:r>
        <w:t xml:space="preserve">Объектом автоматизации курсовой работы является процесс изучения методов сортировок. </w:t>
      </w:r>
    </w:p>
    <w:p w14:paraId="24129F6F" w14:textId="4D2517D3" w:rsidR="002141BE" w:rsidRPr="00E736FA" w:rsidRDefault="00DA6354" w:rsidP="00DA6354">
      <w:pPr>
        <w:pStyle w:val="ac"/>
        <w:tabs>
          <w:tab w:val="right" w:pos="1134"/>
        </w:tabs>
        <w:spacing w:after="0" w:line="240" w:lineRule="auto"/>
        <w:ind w:left="0" w:firstLine="709"/>
        <w:jc w:val="both"/>
        <w:rPr>
          <w:highlight w:val="yellow"/>
        </w:rPr>
      </w:pPr>
      <w:r w:rsidRPr="00DA6354">
        <w:lastRenderedPageBreak/>
        <w:t>В неавтоматизированном режиме изучение алгоритмов сортировки представляет собой трудоёмкий процесс, требующий значительных временных затрат на ручное написание кода, многократный запуск программ и фиксацию результатов. При этом велика вероятность ошибок при подсчёте количества сравнений и перестановок, особенно при работе с большими массивами данных. Сравнение эффективности различных алгоритмов вручную затруднено из-за необходимости одновременно отслеживать множество показателей, таких как время выполнения, количество операций и потребление памяти. Построение сравнительных графиков без автоматизации требует дополнительных усилий и не всегда даёт наглядное представление о преимуществах и недостатках каждого метода. Всё это делает автоматизацию данной деятельности необходимой для повышения скорости, точности и наглядности учебного процесса.</w:t>
      </w:r>
    </w:p>
    <w:p w14:paraId="0A901CDF" w14:textId="3C026752" w:rsidR="005C6467" w:rsidRDefault="005C6467">
      <w:pPr>
        <w:pStyle w:val="ac"/>
        <w:numPr>
          <w:ilvl w:val="0"/>
          <w:numId w:val="3"/>
        </w:numPr>
        <w:tabs>
          <w:tab w:val="left" w:pos="1134"/>
        </w:tabs>
        <w:spacing w:after="0" w:line="240" w:lineRule="auto"/>
        <w:ind w:left="0" w:firstLine="709"/>
        <w:jc w:val="both"/>
      </w:pPr>
      <w:r>
        <w:t>Требования к автоматизированной системе.</w:t>
      </w:r>
    </w:p>
    <w:p w14:paraId="70A0A661" w14:textId="77777777" w:rsidR="00C455FD" w:rsidRDefault="002141BE">
      <w:pPr>
        <w:pStyle w:val="ac"/>
        <w:numPr>
          <w:ilvl w:val="0"/>
          <w:numId w:val="6"/>
        </w:numPr>
        <w:tabs>
          <w:tab w:val="left" w:pos="1134"/>
        </w:tabs>
        <w:spacing w:after="0"/>
        <w:ind w:left="0" w:firstLine="709"/>
        <w:jc w:val="both"/>
      </w:pPr>
      <w:r>
        <w:t xml:space="preserve">Требований к структуре АС в целом: </w:t>
      </w:r>
    </w:p>
    <w:p w14:paraId="74601C17" w14:textId="3503DF77" w:rsidR="00C455FD" w:rsidRPr="00C455FD" w:rsidRDefault="00C455FD">
      <w:pPr>
        <w:pStyle w:val="ac"/>
        <w:numPr>
          <w:ilvl w:val="0"/>
          <w:numId w:val="7"/>
        </w:numPr>
        <w:tabs>
          <w:tab w:val="left" w:pos="1134"/>
        </w:tabs>
        <w:spacing w:after="0"/>
        <w:ind w:left="0" w:firstLine="709"/>
        <w:jc w:val="both"/>
      </w:pPr>
      <w:r w:rsidRPr="00C455FD">
        <w:t>модульность</w:t>
      </w:r>
      <w:r>
        <w:t xml:space="preserve"> – </w:t>
      </w:r>
      <w:r w:rsidRPr="00C455FD">
        <w:t>разделение на модули ввода данных, сортировки, анализа и визуализации;</w:t>
      </w:r>
    </w:p>
    <w:p w14:paraId="262290B3" w14:textId="77777777" w:rsidR="00C455FD" w:rsidRPr="00C455FD" w:rsidRDefault="00C455FD">
      <w:pPr>
        <w:pStyle w:val="ac"/>
        <w:numPr>
          <w:ilvl w:val="0"/>
          <w:numId w:val="7"/>
        </w:numPr>
        <w:tabs>
          <w:tab w:val="left" w:pos="1134"/>
        </w:tabs>
        <w:spacing w:after="0"/>
        <w:ind w:left="0" w:firstLine="709"/>
        <w:jc w:val="both"/>
      </w:pPr>
      <w:r w:rsidRPr="00C455FD">
        <w:t>интерфейс пользователя — графический (GUI) с возможностью выбора алгоритма и параметров сортировки;</w:t>
      </w:r>
    </w:p>
    <w:p w14:paraId="1715DDB3" w14:textId="77777777" w:rsidR="00C455FD" w:rsidRPr="00C455FD" w:rsidRDefault="00C455FD">
      <w:pPr>
        <w:pStyle w:val="ac"/>
        <w:numPr>
          <w:ilvl w:val="0"/>
          <w:numId w:val="7"/>
        </w:numPr>
        <w:tabs>
          <w:tab w:val="left" w:pos="1134"/>
        </w:tabs>
        <w:spacing w:after="0"/>
        <w:ind w:left="0" w:firstLine="709"/>
        <w:jc w:val="both"/>
      </w:pPr>
      <w:r w:rsidRPr="00C455FD">
        <w:t>хранение данных — использование временных файлов для сохранения результатов тестов;</w:t>
      </w:r>
    </w:p>
    <w:p w14:paraId="69EED41C" w14:textId="2F6625F5" w:rsidR="002141BE" w:rsidRDefault="002141BE">
      <w:pPr>
        <w:pStyle w:val="ac"/>
        <w:numPr>
          <w:ilvl w:val="0"/>
          <w:numId w:val="6"/>
        </w:numPr>
        <w:tabs>
          <w:tab w:val="left" w:pos="1134"/>
        </w:tabs>
        <w:spacing w:after="0" w:line="240" w:lineRule="auto"/>
        <w:ind w:left="0" w:firstLine="709"/>
        <w:jc w:val="both"/>
      </w:pPr>
      <w:r>
        <w:t>Требования к функциям, выполняемым АС:</w:t>
      </w:r>
    </w:p>
    <w:p w14:paraId="17EE5066" w14:textId="231C9A9C" w:rsidR="00C455FD" w:rsidRDefault="00E736FA">
      <w:pPr>
        <w:pStyle w:val="ac"/>
        <w:numPr>
          <w:ilvl w:val="0"/>
          <w:numId w:val="8"/>
        </w:numPr>
        <w:tabs>
          <w:tab w:val="left" w:pos="1134"/>
        </w:tabs>
        <w:spacing w:after="0" w:line="240" w:lineRule="auto"/>
        <w:ind w:left="0" w:firstLine="709"/>
        <w:jc w:val="both"/>
      </w:pPr>
      <w:r>
        <w:t xml:space="preserve">ручной </w:t>
      </w:r>
      <w:r w:rsidR="00C455FD">
        <w:t>ввод исходных данных</w:t>
      </w:r>
      <w:r>
        <w:t>;</w:t>
      </w:r>
    </w:p>
    <w:p w14:paraId="2C8F29AE" w14:textId="77777777" w:rsidR="00C455FD" w:rsidRDefault="00C455FD">
      <w:pPr>
        <w:pStyle w:val="ac"/>
        <w:numPr>
          <w:ilvl w:val="0"/>
          <w:numId w:val="8"/>
        </w:numPr>
        <w:tabs>
          <w:tab w:val="left" w:pos="1134"/>
        </w:tabs>
        <w:spacing w:after="0" w:line="240" w:lineRule="auto"/>
        <w:ind w:left="0" w:firstLine="709"/>
        <w:jc w:val="both"/>
      </w:pPr>
      <w:r>
        <w:t>выбор алгоритма сортировки из списка;</w:t>
      </w:r>
    </w:p>
    <w:p w14:paraId="0B3EBCC6" w14:textId="77777777" w:rsidR="00C455FD" w:rsidRDefault="00C455FD">
      <w:pPr>
        <w:pStyle w:val="ac"/>
        <w:numPr>
          <w:ilvl w:val="0"/>
          <w:numId w:val="8"/>
        </w:numPr>
        <w:tabs>
          <w:tab w:val="left" w:pos="1134"/>
        </w:tabs>
        <w:spacing w:after="0" w:line="240" w:lineRule="auto"/>
        <w:ind w:left="0" w:firstLine="709"/>
        <w:jc w:val="both"/>
      </w:pPr>
      <w:r>
        <w:t>выполнение сортировки с измерением времени выполнения;</w:t>
      </w:r>
    </w:p>
    <w:p w14:paraId="00DCB321" w14:textId="77777777" w:rsidR="00C455FD" w:rsidRDefault="00C455FD">
      <w:pPr>
        <w:pStyle w:val="ac"/>
        <w:numPr>
          <w:ilvl w:val="0"/>
          <w:numId w:val="8"/>
        </w:numPr>
        <w:tabs>
          <w:tab w:val="left" w:pos="1134"/>
        </w:tabs>
        <w:spacing w:after="0" w:line="240" w:lineRule="auto"/>
        <w:ind w:left="0" w:firstLine="709"/>
        <w:jc w:val="both"/>
      </w:pPr>
      <w:r>
        <w:t>подсчёт количества сравнений и перестановок;</w:t>
      </w:r>
    </w:p>
    <w:p w14:paraId="2DD09922" w14:textId="36100709" w:rsidR="00C455FD" w:rsidRDefault="00C455FD">
      <w:pPr>
        <w:pStyle w:val="ac"/>
        <w:numPr>
          <w:ilvl w:val="0"/>
          <w:numId w:val="8"/>
        </w:numPr>
        <w:tabs>
          <w:tab w:val="left" w:pos="1134"/>
        </w:tabs>
        <w:spacing w:after="0" w:line="240" w:lineRule="auto"/>
        <w:ind w:left="0" w:firstLine="709"/>
        <w:jc w:val="both"/>
      </w:pPr>
      <w:r>
        <w:t>визуализация шагов сортировки</w:t>
      </w:r>
      <w:r w:rsidR="00DA6354">
        <w:t>;</w:t>
      </w:r>
    </w:p>
    <w:p w14:paraId="368F8445" w14:textId="77777777" w:rsidR="00C455FD" w:rsidRDefault="00C455FD">
      <w:pPr>
        <w:pStyle w:val="ac"/>
        <w:numPr>
          <w:ilvl w:val="0"/>
          <w:numId w:val="8"/>
        </w:numPr>
        <w:tabs>
          <w:tab w:val="left" w:pos="1134"/>
        </w:tabs>
        <w:spacing w:after="0" w:line="240" w:lineRule="auto"/>
        <w:ind w:left="0" w:firstLine="709"/>
        <w:jc w:val="both"/>
      </w:pPr>
      <w:r>
        <w:t>сравнение эффективности алгоритмов на одном наборе данных;</w:t>
      </w:r>
    </w:p>
    <w:p w14:paraId="4CBD525A" w14:textId="332717B5" w:rsidR="00E97C4E" w:rsidRDefault="002141BE">
      <w:pPr>
        <w:pStyle w:val="ac"/>
        <w:numPr>
          <w:ilvl w:val="0"/>
          <w:numId w:val="6"/>
        </w:numPr>
        <w:tabs>
          <w:tab w:val="left" w:pos="1134"/>
        </w:tabs>
        <w:spacing w:after="0" w:line="240" w:lineRule="auto"/>
        <w:ind w:left="0" w:firstLine="709"/>
        <w:jc w:val="both"/>
      </w:pPr>
      <w:r>
        <w:t xml:space="preserve">Требования к видам обеспечения АС: </w:t>
      </w:r>
    </w:p>
    <w:p w14:paraId="01EB3600" w14:textId="4610BACA" w:rsidR="00E97C4E" w:rsidRDefault="00E97C4E">
      <w:pPr>
        <w:pStyle w:val="ac"/>
        <w:numPr>
          <w:ilvl w:val="0"/>
          <w:numId w:val="12"/>
        </w:numPr>
        <w:tabs>
          <w:tab w:val="left" w:pos="1134"/>
        </w:tabs>
        <w:spacing w:after="0" w:line="240" w:lineRule="auto"/>
        <w:ind w:left="0" w:firstLine="709"/>
        <w:jc w:val="both"/>
      </w:pPr>
      <w:r>
        <w:t>требования к матем</w:t>
      </w:r>
      <w:r w:rsidR="006279F8">
        <w:t>атическому</w:t>
      </w:r>
      <w:r>
        <w:t xml:space="preserve"> обеспечению: </w:t>
      </w:r>
      <w:r w:rsidR="006279F8" w:rsidRPr="006279F8">
        <w:t>использование формул для расчёта сложности алгоритмов (O-нотация), статистических методов для анализа результатов;</w:t>
      </w:r>
    </w:p>
    <w:p w14:paraId="3462FDF7" w14:textId="3C627FF1" w:rsidR="00E97C4E" w:rsidRDefault="00E97C4E">
      <w:pPr>
        <w:pStyle w:val="ac"/>
        <w:numPr>
          <w:ilvl w:val="0"/>
          <w:numId w:val="12"/>
        </w:numPr>
        <w:tabs>
          <w:tab w:val="left" w:pos="1134"/>
        </w:tabs>
        <w:spacing w:after="0" w:line="240" w:lineRule="auto"/>
        <w:ind w:left="0" w:firstLine="709"/>
        <w:jc w:val="both"/>
      </w:pPr>
      <w:r>
        <w:t>требования к инфо</w:t>
      </w:r>
      <w:r w:rsidR="006279F8">
        <w:t>рмационному</w:t>
      </w:r>
      <w:r>
        <w:t xml:space="preserve"> обеспеч</w:t>
      </w:r>
      <w:r w:rsidR="006279F8">
        <w:t>ению</w:t>
      </w:r>
      <w:r>
        <w:t>:</w:t>
      </w:r>
      <w:r w:rsidR="006279F8" w:rsidRPr="006279F8">
        <w:t xml:space="preserve"> </w:t>
      </w:r>
      <w:r w:rsidR="00E27909" w:rsidRPr="00E27909">
        <w:t>организация входных данных в виде текстовых файлов с числовыми массивами, сохранение выходных результатов (отсортированные массивы, время выполнения, количество сравнений и перестановок) в отдельные файлы для последующего анализа;</w:t>
      </w:r>
    </w:p>
    <w:p w14:paraId="20F7CBB5" w14:textId="550B06E0" w:rsidR="00E97C4E" w:rsidRPr="009874E8" w:rsidRDefault="00E97C4E">
      <w:pPr>
        <w:pStyle w:val="ac"/>
        <w:numPr>
          <w:ilvl w:val="0"/>
          <w:numId w:val="12"/>
        </w:numPr>
        <w:tabs>
          <w:tab w:val="left" w:pos="1134"/>
        </w:tabs>
        <w:spacing w:after="0" w:line="240" w:lineRule="auto"/>
        <w:ind w:left="0" w:firstLine="709"/>
        <w:jc w:val="both"/>
      </w:pPr>
      <w:r>
        <w:t>требования к лингвистич</w:t>
      </w:r>
      <w:r w:rsidR="006279F8">
        <w:t>ескому</w:t>
      </w:r>
      <w:r>
        <w:t xml:space="preserve"> обеспечению:</w:t>
      </w:r>
      <w:r w:rsidR="006279F8">
        <w:t xml:space="preserve"> </w:t>
      </w:r>
      <w:r w:rsidR="00E27909" w:rsidRPr="00E27909">
        <w:t xml:space="preserve">русскоязычный интерфейс, </w:t>
      </w:r>
      <w:r w:rsidR="00E27909" w:rsidRPr="009874E8">
        <w:t>комментирование исходного кода на русском языке;</w:t>
      </w:r>
    </w:p>
    <w:p w14:paraId="0DE20BC1" w14:textId="7E02CE75" w:rsidR="00E97C4E" w:rsidRPr="009874E8" w:rsidRDefault="00E97C4E">
      <w:pPr>
        <w:pStyle w:val="ac"/>
        <w:numPr>
          <w:ilvl w:val="0"/>
          <w:numId w:val="12"/>
        </w:numPr>
        <w:tabs>
          <w:tab w:val="left" w:pos="1134"/>
        </w:tabs>
        <w:spacing w:after="0" w:line="240" w:lineRule="auto"/>
        <w:ind w:left="0" w:firstLine="709"/>
        <w:jc w:val="both"/>
      </w:pPr>
      <w:r w:rsidRPr="009874E8">
        <w:t>требования к программному обеспечению:</w:t>
      </w:r>
      <w:r w:rsidR="006279F8" w:rsidRPr="009874E8">
        <w:t xml:space="preserve"> </w:t>
      </w:r>
      <w:r w:rsidR="00E27909" w:rsidRPr="009874E8">
        <w:t>русскоязычный интерфейс, комментирование исходного кода на русском языке;</w:t>
      </w:r>
    </w:p>
    <w:p w14:paraId="14D48B73" w14:textId="561BFB4D" w:rsidR="00E97C4E" w:rsidRPr="006279F8" w:rsidRDefault="00E97C4E">
      <w:pPr>
        <w:pStyle w:val="ac"/>
        <w:numPr>
          <w:ilvl w:val="0"/>
          <w:numId w:val="12"/>
        </w:numPr>
        <w:tabs>
          <w:tab w:val="left" w:pos="1134"/>
        </w:tabs>
        <w:spacing w:after="0" w:line="240" w:lineRule="auto"/>
        <w:ind w:left="0" w:firstLine="709"/>
        <w:jc w:val="both"/>
      </w:pPr>
      <w:r w:rsidRPr="009874E8">
        <w:t>требования к техническому:</w:t>
      </w:r>
      <w:r w:rsidR="00037B37" w:rsidRPr="009874E8">
        <w:rPr>
          <w:color w:val="EE0000"/>
        </w:rPr>
        <w:t xml:space="preserve"> </w:t>
      </w:r>
      <w:r w:rsidR="00E27909" w:rsidRPr="009874E8">
        <w:t>персональный компьютер</w:t>
      </w:r>
      <w:r w:rsidR="00E27909" w:rsidRPr="00E27909">
        <w:t xml:space="preserve"> с процессором частотой не менее 1 ГГц, оперативной памятью от 1 ГБ, предустановленной операционной системой Windows 10;</w:t>
      </w:r>
    </w:p>
    <w:p w14:paraId="0F5A3F3C" w14:textId="5A8F707D" w:rsidR="00E97C4E" w:rsidRDefault="00E97C4E">
      <w:pPr>
        <w:pStyle w:val="ac"/>
        <w:numPr>
          <w:ilvl w:val="0"/>
          <w:numId w:val="12"/>
        </w:numPr>
        <w:tabs>
          <w:tab w:val="left" w:pos="1134"/>
        </w:tabs>
        <w:spacing w:after="0" w:line="240" w:lineRule="auto"/>
        <w:ind w:left="0" w:firstLine="709"/>
        <w:jc w:val="both"/>
      </w:pPr>
      <w:r>
        <w:lastRenderedPageBreak/>
        <w:t>требования к организационному:</w:t>
      </w:r>
      <w:r w:rsidR="006279F8" w:rsidRPr="006279F8">
        <w:t xml:space="preserve"> </w:t>
      </w:r>
      <w:r w:rsidR="00E27909" w:rsidRPr="00E27909">
        <w:t>наличие подробной инструкции по запуску и работе с программой, методических указаний для студентов и преподавателей.</w:t>
      </w:r>
    </w:p>
    <w:p w14:paraId="1598E4E9" w14:textId="709F27C9" w:rsidR="00E97C4E" w:rsidRDefault="00E97C4E">
      <w:pPr>
        <w:pStyle w:val="ac"/>
        <w:numPr>
          <w:ilvl w:val="0"/>
          <w:numId w:val="6"/>
        </w:numPr>
        <w:tabs>
          <w:tab w:val="left" w:pos="1134"/>
        </w:tabs>
        <w:spacing w:after="0" w:line="240" w:lineRule="auto"/>
        <w:ind w:left="0" w:firstLine="709"/>
        <w:jc w:val="both"/>
      </w:pPr>
      <w:r>
        <w:t>Общие технические требование:</w:t>
      </w:r>
      <w:r w:rsidR="00037B37" w:rsidRPr="00037B37">
        <w:rPr>
          <w:color w:val="EE0000"/>
        </w:rPr>
        <w:t xml:space="preserve"> </w:t>
      </w:r>
    </w:p>
    <w:p w14:paraId="4A194029" w14:textId="1BF96C1E" w:rsidR="00E97C4E" w:rsidRPr="00E27909" w:rsidRDefault="00E97C4E">
      <w:pPr>
        <w:pStyle w:val="ac"/>
        <w:numPr>
          <w:ilvl w:val="0"/>
          <w:numId w:val="14"/>
        </w:numPr>
        <w:tabs>
          <w:tab w:val="left" w:pos="1134"/>
        </w:tabs>
        <w:spacing w:after="0" w:line="240" w:lineRule="auto"/>
        <w:ind w:left="0" w:firstLine="709"/>
        <w:jc w:val="both"/>
      </w:pPr>
      <w:r w:rsidRPr="00E27909">
        <w:t>требования к численности и квалификации пользователей АС</w:t>
      </w:r>
      <w:r w:rsidR="00545DD2" w:rsidRPr="00E27909">
        <w:t>:</w:t>
      </w:r>
      <w:r w:rsidR="009A35E2" w:rsidRPr="00E27909">
        <w:t xml:space="preserve"> </w:t>
      </w:r>
      <w:r w:rsidR="00E27909" w:rsidRPr="00E27909">
        <w:t>система предназначена для одного пользователя (студента или преподавателя), не требует наличия администратора. Достаточно базовых навыков работы с операционной системой Windows и запуска программ на C++. Обучение работе с системой осуществляется с помощью встроенной справки или инструкции пользователя. Режим работы — однопользовательский, без круглосуточного мониторинга;</w:t>
      </w:r>
    </w:p>
    <w:p w14:paraId="3143C0B0" w14:textId="64F7AEA0" w:rsidR="00E97C4E" w:rsidRPr="00E27909" w:rsidRDefault="00E97C4E">
      <w:pPr>
        <w:pStyle w:val="ac"/>
        <w:numPr>
          <w:ilvl w:val="0"/>
          <w:numId w:val="14"/>
        </w:numPr>
        <w:tabs>
          <w:tab w:val="left" w:pos="1134"/>
        </w:tabs>
        <w:spacing w:after="0" w:line="240" w:lineRule="auto"/>
        <w:ind w:left="0" w:firstLine="709"/>
        <w:jc w:val="both"/>
      </w:pPr>
      <w:r w:rsidRPr="00E27909">
        <w:t>требования к эргономике и технической эстетики</w:t>
      </w:r>
      <w:r w:rsidR="00545DD2" w:rsidRPr="00E27909">
        <w:t xml:space="preserve">: </w:t>
      </w:r>
      <w:r w:rsidR="00E27909" w:rsidRPr="00E27909">
        <w:t>интерфейс должен быть простым и понятным, с четкими подписями кнопок и меню</w:t>
      </w:r>
      <w:r w:rsidR="009C7EBB">
        <w:t xml:space="preserve">. </w:t>
      </w:r>
      <w:r w:rsidR="00E27909" w:rsidRPr="00E27909">
        <w:t>Используются стандартные элементы управления — кнопки, выпадающие списки, поля ввода. Текст должен быть хорошо читаемым, фон — нейтральным, без излишних отвлекающих элементов.</w:t>
      </w:r>
    </w:p>
    <w:p w14:paraId="7AD5CCC0" w14:textId="753A0C8C" w:rsidR="00E97C4E" w:rsidRPr="00E27909" w:rsidRDefault="00E97C4E">
      <w:pPr>
        <w:pStyle w:val="ac"/>
        <w:numPr>
          <w:ilvl w:val="0"/>
          <w:numId w:val="14"/>
        </w:numPr>
        <w:tabs>
          <w:tab w:val="left" w:pos="1134"/>
        </w:tabs>
        <w:spacing w:after="0" w:line="240" w:lineRule="auto"/>
        <w:ind w:left="0" w:firstLine="709"/>
        <w:jc w:val="both"/>
      </w:pPr>
      <w:r w:rsidRPr="00E27909">
        <w:t>требования к защите информации от несанкционированного доступа</w:t>
      </w:r>
      <w:r w:rsidR="00545DD2" w:rsidRPr="00E27909">
        <w:t xml:space="preserve">: </w:t>
      </w:r>
      <w:r w:rsidR="00E27909" w:rsidRPr="00E27909">
        <w:t>поскольку система предназначена для учебных целей и не содержит конфиденциальных данных, сложные механизмы защиты не требуются. Достаточно ограничить доступ к файлам с результатами тестирования на уровне операционной системы.</w:t>
      </w:r>
    </w:p>
    <w:p w14:paraId="55B03E7F" w14:textId="1ABC100B" w:rsidR="005C6467" w:rsidRDefault="005C6467">
      <w:pPr>
        <w:pStyle w:val="ac"/>
        <w:numPr>
          <w:ilvl w:val="0"/>
          <w:numId w:val="3"/>
        </w:numPr>
        <w:tabs>
          <w:tab w:val="left" w:pos="1134"/>
        </w:tabs>
        <w:spacing w:after="0" w:line="240" w:lineRule="auto"/>
        <w:ind w:left="0" w:firstLine="709"/>
        <w:jc w:val="both"/>
      </w:pPr>
      <w:r>
        <w:t>Состав и содержание работ по созданию автоматизированной системы.</w:t>
      </w:r>
    </w:p>
    <w:p w14:paraId="0C60449C" w14:textId="27C7B853" w:rsidR="0067065E" w:rsidRDefault="00E97C4E" w:rsidP="009A35E2">
      <w:pPr>
        <w:pStyle w:val="ac"/>
        <w:tabs>
          <w:tab w:val="left" w:pos="1134"/>
        </w:tabs>
        <w:spacing w:after="0" w:line="240" w:lineRule="auto"/>
        <w:ind w:left="0" w:firstLine="1134"/>
        <w:jc w:val="both"/>
      </w:pPr>
      <w:r>
        <w:t>Этапы разработки АС составлены согласно ГОСТ Р 59793 – 2021 «Информационные технологии. Комплекс стандартов на автоматизированные системы. Стадии создания»</w:t>
      </w:r>
      <w:r w:rsidR="00037B37">
        <w:t xml:space="preserve"> и представлены в таблице 1</w:t>
      </w:r>
      <w:r w:rsidR="002D76DC">
        <w:t>.</w:t>
      </w:r>
    </w:p>
    <w:p w14:paraId="650D891A" w14:textId="77777777" w:rsidR="009A35E2" w:rsidRDefault="009A35E2" w:rsidP="009A35E2">
      <w:pPr>
        <w:pStyle w:val="ac"/>
        <w:tabs>
          <w:tab w:val="left" w:pos="1134"/>
        </w:tabs>
        <w:spacing w:after="0" w:line="240" w:lineRule="auto"/>
        <w:ind w:left="0" w:firstLine="1134"/>
        <w:jc w:val="both"/>
      </w:pPr>
    </w:p>
    <w:p w14:paraId="61EC4A27" w14:textId="2FF7074E" w:rsidR="0067065E" w:rsidRDefault="0067065E" w:rsidP="009A35E2">
      <w:pPr>
        <w:pStyle w:val="afb"/>
        <w:keepNext/>
        <w:spacing w:after="0"/>
        <w:ind w:firstLine="709"/>
        <w:jc w:val="both"/>
        <w:rPr>
          <w:i w:val="0"/>
          <w:iCs w:val="0"/>
          <w:color w:val="auto"/>
          <w:sz w:val="28"/>
          <w:szCs w:val="28"/>
        </w:rPr>
      </w:pPr>
      <w:r w:rsidRPr="0067065E">
        <w:rPr>
          <w:i w:val="0"/>
          <w:iCs w:val="0"/>
          <w:color w:val="auto"/>
          <w:sz w:val="28"/>
          <w:szCs w:val="28"/>
        </w:rPr>
        <w:t xml:space="preserve">Таблица </w:t>
      </w:r>
      <w:r w:rsidRPr="0067065E">
        <w:rPr>
          <w:i w:val="0"/>
          <w:iCs w:val="0"/>
          <w:color w:val="auto"/>
          <w:sz w:val="28"/>
          <w:szCs w:val="28"/>
        </w:rPr>
        <w:fldChar w:fldCharType="begin"/>
      </w:r>
      <w:r w:rsidRPr="0067065E">
        <w:rPr>
          <w:i w:val="0"/>
          <w:iCs w:val="0"/>
          <w:color w:val="auto"/>
          <w:sz w:val="28"/>
          <w:szCs w:val="28"/>
        </w:rPr>
        <w:instrText xml:space="preserve"> SEQ Таблица \* ARABIC </w:instrText>
      </w:r>
      <w:r w:rsidRPr="0067065E">
        <w:rPr>
          <w:i w:val="0"/>
          <w:iCs w:val="0"/>
          <w:color w:val="auto"/>
          <w:sz w:val="28"/>
          <w:szCs w:val="28"/>
        </w:rPr>
        <w:fldChar w:fldCharType="separate"/>
      </w:r>
      <w:r w:rsidR="00624ACA">
        <w:rPr>
          <w:i w:val="0"/>
          <w:iCs w:val="0"/>
          <w:noProof/>
          <w:color w:val="auto"/>
          <w:sz w:val="28"/>
          <w:szCs w:val="28"/>
        </w:rPr>
        <w:t>1</w:t>
      </w:r>
      <w:r w:rsidRPr="0067065E">
        <w:rPr>
          <w:i w:val="0"/>
          <w:iCs w:val="0"/>
          <w:color w:val="auto"/>
          <w:sz w:val="28"/>
          <w:szCs w:val="28"/>
        </w:rPr>
        <w:fldChar w:fldCharType="end"/>
      </w:r>
      <w:r w:rsidRPr="0067065E">
        <w:rPr>
          <w:i w:val="0"/>
          <w:iCs w:val="0"/>
          <w:color w:val="auto"/>
          <w:sz w:val="28"/>
          <w:szCs w:val="28"/>
        </w:rPr>
        <w:t xml:space="preserve"> - Этапы разработки АС</w:t>
      </w:r>
    </w:p>
    <w:p w14:paraId="461B5709" w14:textId="77777777" w:rsidR="009A35E2" w:rsidRPr="009A35E2" w:rsidRDefault="009A35E2" w:rsidP="009A35E2">
      <w:pPr>
        <w:spacing w:after="0" w:line="240" w:lineRule="auto"/>
        <w:ind w:firstLine="1134"/>
      </w:pPr>
    </w:p>
    <w:tbl>
      <w:tblPr>
        <w:tblStyle w:val="af1"/>
        <w:tblW w:w="10143" w:type="dxa"/>
        <w:tblLayout w:type="fixed"/>
        <w:tblLook w:val="04A0" w:firstRow="1" w:lastRow="0" w:firstColumn="1" w:lastColumn="0" w:noHBand="0" w:noVBand="1"/>
      </w:tblPr>
      <w:tblGrid>
        <w:gridCol w:w="2405"/>
        <w:gridCol w:w="1559"/>
        <w:gridCol w:w="6179"/>
      </w:tblGrid>
      <w:tr w:rsidR="0067065E" w14:paraId="1B3D7C3C" w14:textId="77777777" w:rsidTr="00D74491">
        <w:trPr>
          <w:trHeight w:val="322"/>
        </w:trPr>
        <w:tc>
          <w:tcPr>
            <w:tcW w:w="2405" w:type="dxa"/>
            <w:vAlign w:val="center"/>
          </w:tcPr>
          <w:p w14:paraId="734881CC" w14:textId="3E80E7D9" w:rsidR="005A02C0" w:rsidRDefault="005A02C0" w:rsidP="00D4154F">
            <w:pPr>
              <w:pStyle w:val="ac"/>
              <w:tabs>
                <w:tab w:val="left" w:pos="1134"/>
              </w:tabs>
              <w:ind w:left="0"/>
              <w:jc w:val="center"/>
            </w:pPr>
            <w:r>
              <w:t>Номер и название стадии</w:t>
            </w:r>
          </w:p>
        </w:tc>
        <w:tc>
          <w:tcPr>
            <w:tcW w:w="1559" w:type="dxa"/>
            <w:vAlign w:val="center"/>
          </w:tcPr>
          <w:p w14:paraId="3FA8583C" w14:textId="2432605E" w:rsidR="005A02C0" w:rsidRDefault="005A02C0" w:rsidP="00D4154F">
            <w:pPr>
              <w:pStyle w:val="ac"/>
              <w:tabs>
                <w:tab w:val="left" w:pos="1134"/>
              </w:tabs>
              <w:ind w:left="0"/>
              <w:jc w:val="center"/>
            </w:pPr>
            <w:r>
              <w:t>Сроки исполнения</w:t>
            </w:r>
          </w:p>
        </w:tc>
        <w:tc>
          <w:tcPr>
            <w:tcW w:w="6179" w:type="dxa"/>
            <w:vAlign w:val="center"/>
          </w:tcPr>
          <w:p w14:paraId="384DC9A4" w14:textId="43A00A12" w:rsidR="005A02C0" w:rsidRDefault="005A02C0" w:rsidP="00D4154F">
            <w:pPr>
              <w:pStyle w:val="ac"/>
              <w:tabs>
                <w:tab w:val="left" w:pos="1134"/>
              </w:tabs>
              <w:ind w:left="0"/>
              <w:jc w:val="center"/>
            </w:pPr>
            <w:r>
              <w:t>Этапы работ</w:t>
            </w:r>
          </w:p>
        </w:tc>
      </w:tr>
      <w:tr w:rsidR="0067065E" w14:paraId="05B5FA78" w14:textId="77777777" w:rsidTr="00D74491">
        <w:trPr>
          <w:trHeight w:val="322"/>
        </w:trPr>
        <w:tc>
          <w:tcPr>
            <w:tcW w:w="2405" w:type="dxa"/>
          </w:tcPr>
          <w:p w14:paraId="20D3D39A" w14:textId="61DD725F" w:rsidR="0067065E" w:rsidRDefault="0067065E" w:rsidP="00A47468">
            <w:pPr>
              <w:pStyle w:val="ac"/>
              <w:tabs>
                <w:tab w:val="left" w:pos="1134"/>
              </w:tabs>
              <w:ind w:left="0"/>
            </w:pPr>
            <w:r>
              <w:t>1 Формирование требований к АС</w:t>
            </w:r>
          </w:p>
        </w:tc>
        <w:tc>
          <w:tcPr>
            <w:tcW w:w="1559" w:type="dxa"/>
            <w:vAlign w:val="center"/>
          </w:tcPr>
          <w:p w14:paraId="71B05519" w14:textId="77777777" w:rsidR="0067065E" w:rsidRDefault="0067065E" w:rsidP="00D4154F">
            <w:pPr>
              <w:pStyle w:val="ac"/>
              <w:tabs>
                <w:tab w:val="left" w:pos="1134"/>
              </w:tabs>
              <w:ind w:left="0"/>
              <w:jc w:val="center"/>
            </w:pPr>
            <w:r>
              <w:t>10.02.2026</w:t>
            </w:r>
          </w:p>
          <w:p w14:paraId="2A510094" w14:textId="77777777" w:rsidR="0067065E" w:rsidRDefault="0067065E" w:rsidP="00D4154F">
            <w:pPr>
              <w:pStyle w:val="ac"/>
              <w:tabs>
                <w:tab w:val="left" w:pos="1134"/>
              </w:tabs>
              <w:ind w:left="0"/>
              <w:jc w:val="center"/>
            </w:pPr>
            <w:r>
              <w:t>–</w:t>
            </w:r>
          </w:p>
          <w:p w14:paraId="7969918F" w14:textId="57272A87" w:rsidR="0067065E" w:rsidRDefault="0067065E" w:rsidP="00D4154F">
            <w:pPr>
              <w:pStyle w:val="ac"/>
              <w:tabs>
                <w:tab w:val="left" w:pos="1134"/>
              </w:tabs>
              <w:ind w:left="0"/>
              <w:jc w:val="center"/>
            </w:pPr>
            <w:r>
              <w:t>17.02.2026</w:t>
            </w:r>
          </w:p>
        </w:tc>
        <w:tc>
          <w:tcPr>
            <w:tcW w:w="6179" w:type="dxa"/>
          </w:tcPr>
          <w:p w14:paraId="62021A40" w14:textId="33F70CF0" w:rsidR="0067065E" w:rsidRDefault="00DA79B9" w:rsidP="0067065E">
            <w:pPr>
              <w:pStyle w:val="ac"/>
              <w:tabs>
                <w:tab w:val="left" w:pos="1134"/>
              </w:tabs>
              <w:ind w:left="0"/>
              <w:jc w:val="both"/>
            </w:pPr>
            <w:r w:rsidRPr="00DA79B9">
              <w:t xml:space="preserve">Проведение анализа предметной области. Изучение существующих алгоритмов сортировки. Определение функциональных и нефункциональных требований к системе. </w:t>
            </w:r>
          </w:p>
        </w:tc>
      </w:tr>
      <w:tr w:rsidR="0067065E" w14:paraId="6B74DDA3" w14:textId="77777777" w:rsidTr="00D74491">
        <w:trPr>
          <w:trHeight w:val="322"/>
        </w:trPr>
        <w:tc>
          <w:tcPr>
            <w:tcW w:w="2405" w:type="dxa"/>
          </w:tcPr>
          <w:p w14:paraId="74EE2002" w14:textId="1D3729B5" w:rsidR="0067065E" w:rsidRDefault="0067065E" w:rsidP="00A47468">
            <w:pPr>
              <w:pStyle w:val="ac"/>
              <w:tabs>
                <w:tab w:val="left" w:pos="1134"/>
              </w:tabs>
              <w:ind w:left="0"/>
            </w:pPr>
            <w:r>
              <w:t>2 Разработка концепций АС</w:t>
            </w:r>
          </w:p>
        </w:tc>
        <w:tc>
          <w:tcPr>
            <w:tcW w:w="1559" w:type="dxa"/>
            <w:vAlign w:val="center"/>
          </w:tcPr>
          <w:p w14:paraId="71883B9C" w14:textId="77777777" w:rsidR="0067065E" w:rsidRDefault="0067065E" w:rsidP="00D4154F">
            <w:pPr>
              <w:pStyle w:val="ac"/>
              <w:tabs>
                <w:tab w:val="left" w:pos="1134"/>
              </w:tabs>
              <w:ind w:left="0"/>
              <w:jc w:val="center"/>
            </w:pPr>
            <w:r>
              <w:t>18.02.2026</w:t>
            </w:r>
          </w:p>
          <w:p w14:paraId="1872C9FC" w14:textId="39A7F8C6" w:rsidR="0067065E" w:rsidRDefault="0067065E" w:rsidP="00D4154F">
            <w:pPr>
              <w:pStyle w:val="ac"/>
              <w:tabs>
                <w:tab w:val="left" w:pos="1134"/>
              </w:tabs>
              <w:ind w:left="0"/>
              <w:jc w:val="center"/>
            </w:pPr>
            <w:r>
              <w:t>–</w:t>
            </w:r>
          </w:p>
          <w:p w14:paraId="6E4EE0B7" w14:textId="5D4D176B" w:rsidR="0067065E" w:rsidRDefault="0067065E" w:rsidP="00D4154F">
            <w:pPr>
              <w:pStyle w:val="ac"/>
              <w:tabs>
                <w:tab w:val="left" w:pos="1134"/>
              </w:tabs>
              <w:ind w:left="0"/>
              <w:jc w:val="center"/>
            </w:pPr>
            <w:r>
              <w:t>25.02.2026</w:t>
            </w:r>
          </w:p>
        </w:tc>
        <w:tc>
          <w:tcPr>
            <w:tcW w:w="6179" w:type="dxa"/>
          </w:tcPr>
          <w:p w14:paraId="630FAD36" w14:textId="3A254C96" w:rsidR="0067065E" w:rsidRDefault="00DA79B9" w:rsidP="0067065E">
            <w:pPr>
              <w:pStyle w:val="ac"/>
              <w:tabs>
                <w:tab w:val="left" w:pos="1134"/>
              </w:tabs>
              <w:ind w:left="0"/>
              <w:jc w:val="both"/>
            </w:pPr>
            <w:r w:rsidRPr="00DA79B9">
              <w:t>Определение целей и задач создания системы. Выбор архитектуры приложения. Формирование концепции визуализации процессов сортировки. Определение состава пользователей</w:t>
            </w:r>
            <w:r w:rsidR="002D76DC">
              <w:t>.</w:t>
            </w:r>
          </w:p>
        </w:tc>
      </w:tr>
      <w:tr w:rsidR="0067065E" w14:paraId="0160E29F" w14:textId="77777777" w:rsidTr="00D74491">
        <w:trPr>
          <w:trHeight w:val="322"/>
        </w:trPr>
        <w:tc>
          <w:tcPr>
            <w:tcW w:w="2405" w:type="dxa"/>
          </w:tcPr>
          <w:p w14:paraId="119DF426" w14:textId="41EDE607" w:rsidR="00A12D5B" w:rsidRDefault="00A12D5B" w:rsidP="00A47468">
            <w:pPr>
              <w:pStyle w:val="ac"/>
              <w:tabs>
                <w:tab w:val="left" w:pos="1134"/>
              </w:tabs>
              <w:ind w:left="0"/>
            </w:pPr>
            <w:r>
              <w:t>3 Техническое задание</w:t>
            </w:r>
          </w:p>
        </w:tc>
        <w:tc>
          <w:tcPr>
            <w:tcW w:w="1559" w:type="dxa"/>
            <w:vAlign w:val="center"/>
          </w:tcPr>
          <w:p w14:paraId="6704C25D" w14:textId="77777777" w:rsidR="00A12D5B" w:rsidRDefault="00A12D5B" w:rsidP="00D4154F">
            <w:pPr>
              <w:pStyle w:val="ac"/>
              <w:tabs>
                <w:tab w:val="left" w:pos="1134"/>
              </w:tabs>
              <w:ind w:left="0"/>
              <w:jc w:val="center"/>
            </w:pPr>
            <w:r>
              <w:t>26.02.2026.</w:t>
            </w:r>
          </w:p>
          <w:p w14:paraId="6B65F5FF" w14:textId="77777777" w:rsidR="00A12D5B" w:rsidRDefault="00A12D5B" w:rsidP="00D4154F">
            <w:pPr>
              <w:pStyle w:val="ac"/>
              <w:tabs>
                <w:tab w:val="left" w:pos="1134"/>
              </w:tabs>
              <w:ind w:left="0"/>
              <w:jc w:val="center"/>
            </w:pPr>
            <w:r>
              <w:t>–</w:t>
            </w:r>
          </w:p>
          <w:p w14:paraId="73AC0BFA" w14:textId="767567DF" w:rsidR="00A12D5B" w:rsidRDefault="00A12D5B" w:rsidP="00D4154F">
            <w:pPr>
              <w:pStyle w:val="ac"/>
              <w:tabs>
                <w:tab w:val="left" w:pos="1134"/>
              </w:tabs>
              <w:ind w:left="0"/>
              <w:jc w:val="center"/>
            </w:pPr>
            <w:r>
              <w:t>07.03.2026</w:t>
            </w:r>
          </w:p>
        </w:tc>
        <w:tc>
          <w:tcPr>
            <w:tcW w:w="6179" w:type="dxa"/>
          </w:tcPr>
          <w:p w14:paraId="2A545C2D" w14:textId="16A9EEB5" w:rsidR="00A12D5B" w:rsidRDefault="0067065E" w:rsidP="0067065E">
            <w:pPr>
              <w:pStyle w:val="ac"/>
              <w:tabs>
                <w:tab w:val="left" w:pos="1134"/>
              </w:tabs>
              <w:ind w:left="0"/>
              <w:jc w:val="both"/>
            </w:pPr>
            <w:r>
              <w:t xml:space="preserve">Составление технического задания на </w:t>
            </w:r>
            <w:r w:rsidR="00D74491">
              <w:t>создание в</w:t>
            </w:r>
            <w:r w:rsidR="002D76DC">
              <w:t xml:space="preserve"> соответствии с </w:t>
            </w:r>
            <w:r>
              <w:t>ГОСТ 34.602-2020</w:t>
            </w:r>
          </w:p>
        </w:tc>
      </w:tr>
    </w:tbl>
    <w:p w14:paraId="25B83908" w14:textId="77777777" w:rsidR="005F30D5" w:rsidRDefault="005F30D5"/>
    <w:p w14:paraId="29F582BA" w14:textId="77777777" w:rsidR="005F30D5" w:rsidRDefault="005F30D5"/>
    <w:p w14:paraId="34DB97AA" w14:textId="1090285F" w:rsidR="005F30D5" w:rsidRDefault="005F30D5" w:rsidP="005F30D5">
      <w:pPr>
        <w:ind w:firstLine="709"/>
        <w:jc w:val="both"/>
      </w:pPr>
      <w:r>
        <w:lastRenderedPageBreak/>
        <w:t>Продолжение таблицы 1</w:t>
      </w:r>
    </w:p>
    <w:tbl>
      <w:tblPr>
        <w:tblStyle w:val="af1"/>
        <w:tblW w:w="10143" w:type="dxa"/>
        <w:tblLayout w:type="fixed"/>
        <w:tblLook w:val="04A0" w:firstRow="1" w:lastRow="0" w:firstColumn="1" w:lastColumn="0" w:noHBand="0" w:noVBand="1"/>
      </w:tblPr>
      <w:tblGrid>
        <w:gridCol w:w="2405"/>
        <w:gridCol w:w="1559"/>
        <w:gridCol w:w="6179"/>
      </w:tblGrid>
      <w:tr w:rsidR="0067065E" w14:paraId="45D211DA" w14:textId="77777777" w:rsidTr="00D74491">
        <w:trPr>
          <w:trHeight w:val="322"/>
        </w:trPr>
        <w:tc>
          <w:tcPr>
            <w:tcW w:w="2405" w:type="dxa"/>
          </w:tcPr>
          <w:p w14:paraId="19CAFD78" w14:textId="4B60B36D" w:rsidR="0067065E" w:rsidRDefault="0067065E" w:rsidP="00A47468">
            <w:pPr>
              <w:pStyle w:val="ac"/>
              <w:tabs>
                <w:tab w:val="left" w:pos="1134"/>
              </w:tabs>
              <w:ind w:left="0"/>
            </w:pPr>
            <w:r>
              <w:t>4 Эскизный проект</w:t>
            </w:r>
          </w:p>
        </w:tc>
        <w:tc>
          <w:tcPr>
            <w:tcW w:w="1559" w:type="dxa"/>
            <w:vAlign w:val="center"/>
          </w:tcPr>
          <w:p w14:paraId="27B8D4E0" w14:textId="77777777" w:rsidR="0067065E" w:rsidRDefault="0067065E" w:rsidP="00D4154F">
            <w:pPr>
              <w:pStyle w:val="ac"/>
              <w:tabs>
                <w:tab w:val="left" w:pos="1134"/>
              </w:tabs>
              <w:ind w:left="0"/>
              <w:jc w:val="center"/>
            </w:pPr>
            <w:r>
              <w:t>08.03.2026</w:t>
            </w:r>
          </w:p>
          <w:p w14:paraId="7289EF17" w14:textId="77777777" w:rsidR="0067065E" w:rsidRDefault="0067065E" w:rsidP="00D4154F">
            <w:pPr>
              <w:pStyle w:val="ac"/>
              <w:tabs>
                <w:tab w:val="left" w:pos="1134"/>
              </w:tabs>
              <w:ind w:left="0"/>
              <w:jc w:val="center"/>
            </w:pPr>
            <w:r>
              <w:t>–</w:t>
            </w:r>
          </w:p>
          <w:p w14:paraId="1B6AB704" w14:textId="3AC5D851" w:rsidR="0067065E" w:rsidRDefault="0067065E" w:rsidP="00D4154F">
            <w:pPr>
              <w:pStyle w:val="ac"/>
              <w:tabs>
                <w:tab w:val="left" w:pos="1134"/>
              </w:tabs>
              <w:ind w:left="0"/>
              <w:jc w:val="center"/>
            </w:pPr>
            <w:r>
              <w:t>20.03.2026</w:t>
            </w:r>
          </w:p>
        </w:tc>
        <w:tc>
          <w:tcPr>
            <w:tcW w:w="6179" w:type="dxa"/>
          </w:tcPr>
          <w:p w14:paraId="67FBE6CC" w14:textId="6661F4FB" w:rsidR="0067065E" w:rsidRDefault="00DA79B9" w:rsidP="0067065E">
            <w:pPr>
              <w:pStyle w:val="ac"/>
              <w:tabs>
                <w:tab w:val="left" w:pos="1134"/>
              </w:tabs>
              <w:ind w:left="0"/>
              <w:jc w:val="both"/>
            </w:pPr>
            <w:r w:rsidRPr="00DA79B9">
              <w:t xml:space="preserve">Разработка предварительных проектных решений. Создание </w:t>
            </w:r>
            <w:r w:rsidR="002D76DC">
              <w:t xml:space="preserve">функциональной </w:t>
            </w:r>
            <w:r w:rsidRPr="00DA79B9">
              <w:t>схемы системы. Проектирование пользовательского интерфейса. Выбор стека технологий и инструментов разработки.</w:t>
            </w:r>
          </w:p>
        </w:tc>
      </w:tr>
      <w:tr w:rsidR="0067065E" w14:paraId="5A6F5279" w14:textId="77777777" w:rsidTr="00D74491">
        <w:trPr>
          <w:trHeight w:val="322"/>
        </w:trPr>
        <w:tc>
          <w:tcPr>
            <w:tcW w:w="2405" w:type="dxa"/>
          </w:tcPr>
          <w:p w14:paraId="436121CC" w14:textId="45BD33A3" w:rsidR="0067065E" w:rsidRDefault="0067065E" w:rsidP="00A47468">
            <w:pPr>
              <w:pStyle w:val="ac"/>
              <w:tabs>
                <w:tab w:val="left" w:pos="1134"/>
              </w:tabs>
              <w:ind w:left="0"/>
            </w:pPr>
            <w:r>
              <w:t>5 Технический проект</w:t>
            </w:r>
          </w:p>
        </w:tc>
        <w:tc>
          <w:tcPr>
            <w:tcW w:w="1559" w:type="dxa"/>
            <w:vAlign w:val="center"/>
          </w:tcPr>
          <w:p w14:paraId="44D5FBC6" w14:textId="5ACC7BF8" w:rsidR="0067065E" w:rsidRDefault="0067065E" w:rsidP="00D4154F">
            <w:pPr>
              <w:pStyle w:val="ac"/>
              <w:tabs>
                <w:tab w:val="left" w:pos="1134"/>
              </w:tabs>
              <w:ind w:left="0"/>
              <w:jc w:val="center"/>
            </w:pPr>
            <w:r>
              <w:t>21.03.2026</w:t>
            </w:r>
          </w:p>
          <w:p w14:paraId="42D4708C" w14:textId="77777777" w:rsidR="0067065E" w:rsidRDefault="0067065E" w:rsidP="00D4154F">
            <w:pPr>
              <w:pStyle w:val="ac"/>
              <w:tabs>
                <w:tab w:val="left" w:pos="1134"/>
              </w:tabs>
              <w:ind w:left="0"/>
              <w:jc w:val="center"/>
            </w:pPr>
            <w:r>
              <w:t>–</w:t>
            </w:r>
          </w:p>
          <w:p w14:paraId="005A782A" w14:textId="78BF4599" w:rsidR="0067065E" w:rsidRDefault="0067065E" w:rsidP="00D4154F">
            <w:pPr>
              <w:pStyle w:val="ac"/>
              <w:tabs>
                <w:tab w:val="left" w:pos="1134"/>
              </w:tabs>
              <w:ind w:left="0"/>
              <w:jc w:val="center"/>
            </w:pPr>
            <w:r>
              <w:t>19.05.2026</w:t>
            </w:r>
          </w:p>
        </w:tc>
        <w:tc>
          <w:tcPr>
            <w:tcW w:w="6179" w:type="dxa"/>
          </w:tcPr>
          <w:p w14:paraId="29C089B3" w14:textId="1CE1E2BE" w:rsidR="0067065E" w:rsidRDefault="002D76DC" w:rsidP="0067065E">
            <w:pPr>
              <w:pStyle w:val="ac"/>
              <w:tabs>
                <w:tab w:val="left" w:pos="1134"/>
              </w:tabs>
              <w:ind w:left="0"/>
              <w:jc w:val="both"/>
            </w:pPr>
            <w:r>
              <w:t xml:space="preserve">Программная реализация </w:t>
            </w:r>
            <w:r w:rsidR="00DA79B9" w:rsidRPr="00DA79B9">
              <w:t xml:space="preserve">архитектуры </w:t>
            </w:r>
            <w:r>
              <w:t xml:space="preserve">АС и её </w:t>
            </w:r>
            <w:r w:rsidR="00DA79B9" w:rsidRPr="00DA79B9">
              <w:t xml:space="preserve">модулей: генерации данных, реализации алгоритмов сортировки, сбора метрик, визуализации. Описание структур данных и алгоритмов взаимодействия модулей. </w:t>
            </w:r>
            <w:r w:rsidR="00A47468" w:rsidRPr="00DA79B9">
              <w:t xml:space="preserve">Реализация не менее </w:t>
            </w:r>
            <w:r w:rsidR="00A47468">
              <w:t>пяти</w:t>
            </w:r>
            <w:r w:rsidR="00A47468" w:rsidRPr="00DA79B9">
              <w:t xml:space="preserve"> алгоритмов сортировки. Разработка интерфейса пользователя. Интеграция модулей. Проведение модульного тестирования</w:t>
            </w:r>
          </w:p>
        </w:tc>
      </w:tr>
      <w:tr w:rsidR="0067065E" w14:paraId="24B534E9" w14:textId="77777777" w:rsidTr="00D74491">
        <w:trPr>
          <w:trHeight w:val="322"/>
        </w:trPr>
        <w:tc>
          <w:tcPr>
            <w:tcW w:w="2405" w:type="dxa"/>
          </w:tcPr>
          <w:p w14:paraId="3B916420" w14:textId="74ED0E4C" w:rsidR="0067065E" w:rsidRDefault="0067065E" w:rsidP="00A47468">
            <w:pPr>
              <w:pStyle w:val="ac"/>
              <w:tabs>
                <w:tab w:val="left" w:pos="1134"/>
              </w:tabs>
              <w:ind w:left="0"/>
            </w:pPr>
            <w:r>
              <w:t>6 Рабочая документация</w:t>
            </w:r>
          </w:p>
        </w:tc>
        <w:tc>
          <w:tcPr>
            <w:tcW w:w="1559" w:type="dxa"/>
            <w:vAlign w:val="center"/>
          </w:tcPr>
          <w:p w14:paraId="29814A18" w14:textId="060C6852" w:rsidR="0067065E" w:rsidRDefault="0067065E" w:rsidP="00D4154F">
            <w:pPr>
              <w:pStyle w:val="ac"/>
              <w:tabs>
                <w:tab w:val="left" w:pos="1134"/>
              </w:tabs>
              <w:ind w:left="0"/>
              <w:jc w:val="center"/>
            </w:pPr>
            <w:r>
              <w:t>20.05.2026</w:t>
            </w:r>
          </w:p>
          <w:p w14:paraId="4A11A6A6" w14:textId="77777777" w:rsidR="0067065E" w:rsidRDefault="0067065E" w:rsidP="00D4154F">
            <w:pPr>
              <w:pStyle w:val="ac"/>
              <w:tabs>
                <w:tab w:val="left" w:pos="1134"/>
              </w:tabs>
              <w:ind w:left="0"/>
              <w:jc w:val="center"/>
            </w:pPr>
            <w:r>
              <w:t>–</w:t>
            </w:r>
          </w:p>
          <w:p w14:paraId="53BAE89B" w14:textId="1606D1E7" w:rsidR="0067065E" w:rsidRDefault="0067065E" w:rsidP="00D4154F">
            <w:pPr>
              <w:pStyle w:val="ac"/>
              <w:tabs>
                <w:tab w:val="left" w:pos="1134"/>
              </w:tabs>
              <w:ind w:left="0"/>
              <w:jc w:val="center"/>
            </w:pPr>
            <w:r>
              <w:t>02.06.2026</w:t>
            </w:r>
          </w:p>
        </w:tc>
        <w:tc>
          <w:tcPr>
            <w:tcW w:w="6179" w:type="dxa"/>
          </w:tcPr>
          <w:p w14:paraId="447A5900" w14:textId="75F3D759" w:rsidR="0067065E" w:rsidRDefault="00DA79B9" w:rsidP="0067065E">
            <w:pPr>
              <w:pStyle w:val="ac"/>
              <w:tabs>
                <w:tab w:val="left" w:pos="1134"/>
              </w:tabs>
              <w:ind w:left="0"/>
              <w:jc w:val="both"/>
            </w:pPr>
            <w:r w:rsidRPr="00DA79B9">
              <w:t>Составление эксплуатационной документации (руководство пользователя,</w:t>
            </w:r>
            <w:r w:rsidR="00A47468">
              <w:t xml:space="preserve"> рекомендации по внедрению и сопровождению АС, текст программного кода</w:t>
            </w:r>
            <w:r w:rsidRPr="00DA79B9">
              <w:t>)</w:t>
            </w:r>
            <w:r w:rsidR="00A47468">
              <w:t xml:space="preserve">. </w:t>
            </w:r>
          </w:p>
        </w:tc>
      </w:tr>
      <w:tr w:rsidR="0067065E" w14:paraId="64036504" w14:textId="77777777" w:rsidTr="00D74491">
        <w:trPr>
          <w:trHeight w:val="322"/>
        </w:trPr>
        <w:tc>
          <w:tcPr>
            <w:tcW w:w="2405" w:type="dxa"/>
          </w:tcPr>
          <w:p w14:paraId="055C3231" w14:textId="5FD725C1" w:rsidR="0067065E" w:rsidRDefault="0067065E" w:rsidP="00A47468">
            <w:pPr>
              <w:pStyle w:val="ac"/>
              <w:tabs>
                <w:tab w:val="left" w:pos="1134"/>
              </w:tabs>
              <w:ind w:left="0"/>
            </w:pPr>
            <w:r>
              <w:t>7 Ввод в действие</w:t>
            </w:r>
          </w:p>
        </w:tc>
        <w:tc>
          <w:tcPr>
            <w:tcW w:w="1559" w:type="dxa"/>
            <w:vAlign w:val="center"/>
          </w:tcPr>
          <w:p w14:paraId="5758C8A4" w14:textId="77777777" w:rsidR="0067065E" w:rsidRDefault="0067065E" w:rsidP="00D4154F">
            <w:pPr>
              <w:pStyle w:val="ac"/>
              <w:tabs>
                <w:tab w:val="left" w:pos="1134"/>
              </w:tabs>
              <w:ind w:left="0"/>
              <w:jc w:val="center"/>
            </w:pPr>
            <w:r>
              <w:t>03.06.2026</w:t>
            </w:r>
          </w:p>
          <w:p w14:paraId="22285A93" w14:textId="77777777" w:rsidR="0067065E" w:rsidRDefault="0067065E" w:rsidP="00D4154F">
            <w:pPr>
              <w:pStyle w:val="ac"/>
              <w:tabs>
                <w:tab w:val="left" w:pos="1134"/>
              </w:tabs>
              <w:ind w:left="0"/>
              <w:jc w:val="center"/>
            </w:pPr>
            <w:r>
              <w:t>–</w:t>
            </w:r>
          </w:p>
          <w:p w14:paraId="3CFE4157" w14:textId="4580D814" w:rsidR="0067065E" w:rsidRDefault="0067065E" w:rsidP="00D4154F">
            <w:pPr>
              <w:pStyle w:val="ac"/>
              <w:tabs>
                <w:tab w:val="left" w:pos="1134"/>
              </w:tabs>
              <w:ind w:left="0"/>
              <w:jc w:val="center"/>
            </w:pPr>
            <w:r>
              <w:t>13.06.2026</w:t>
            </w:r>
          </w:p>
        </w:tc>
        <w:tc>
          <w:tcPr>
            <w:tcW w:w="6179" w:type="dxa"/>
          </w:tcPr>
          <w:p w14:paraId="011D81A6" w14:textId="7603937D" w:rsidR="0067065E" w:rsidRPr="00DA79B9" w:rsidRDefault="00DA79B9" w:rsidP="0067065E">
            <w:pPr>
              <w:pStyle w:val="ac"/>
              <w:tabs>
                <w:tab w:val="left" w:pos="1134"/>
              </w:tabs>
              <w:ind w:left="0"/>
              <w:jc w:val="both"/>
            </w:pPr>
            <w:r w:rsidRPr="00DA79B9">
              <w:t xml:space="preserve">Проведение </w:t>
            </w:r>
            <w:r w:rsidR="00A47468">
              <w:t xml:space="preserve">приёмочного </w:t>
            </w:r>
            <w:r w:rsidRPr="00DA79B9">
              <w:t>тестирования системы. Сбор и анализ результатов тестирования. Оформление отч</w:t>
            </w:r>
            <w:r w:rsidR="00A47468">
              <w:t>ё</w:t>
            </w:r>
            <w:r w:rsidRPr="00DA79B9">
              <w:t>та о тестировании. Защита курсовой работы.</w:t>
            </w:r>
          </w:p>
        </w:tc>
      </w:tr>
      <w:tr w:rsidR="0067065E" w14:paraId="4D27ED17" w14:textId="77777777" w:rsidTr="00A47468">
        <w:trPr>
          <w:trHeight w:val="322"/>
        </w:trPr>
        <w:tc>
          <w:tcPr>
            <w:tcW w:w="2405" w:type="dxa"/>
          </w:tcPr>
          <w:p w14:paraId="3DF7EE30" w14:textId="2275749F" w:rsidR="0067065E" w:rsidRDefault="0067065E" w:rsidP="0067065E">
            <w:pPr>
              <w:pStyle w:val="ac"/>
              <w:tabs>
                <w:tab w:val="left" w:pos="1134"/>
              </w:tabs>
              <w:ind w:left="0"/>
              <w:jc w:val="both"/>
            </w:pPr>
            <w:r>
              <w:t>8 Сопровождение АС</w:t>
            </w:r>
          </w:p>
        </w:tc>
        <w:tc>
          <w:tcPr>
            <w:tcW w:w="1559" w:type="dxa"/>
            <w:vAlign w:val="center"/>
          </w:tcPr>
          <w:p w14:paraId="6B798EC3" w14:textId="01F4049A" w:rsidR="0067065E" w:rsidRDefault="0067065E" w:rsidP="00D4154F">
            <w:pPr>
              <w:pStyle w:val="ac"/>
              <w:tabs>
                <w:tab w:val="left" w:pos="1134"/>
              </w:tabs>
              <w:ind w:left="0"/>
              <w:jc w:val="center"/>
            </w:pPr>
            <w:r>
              <w:t>13.06.2026</w:t>
            </w:r>
          </w:p>
        </w:tc>
        <w:tc>
          <w:tcPr>
            <w:tcW w:w="6179" w:type="dxa"/>
          </w:tcPr>
          <w:p w14:paraId="3166BB30" w14:textId="14897FD4" w:rsidR="0067065E" w:rsidRDefault="00DA79B9" w:rsidP="0067065E">
            <w:pPr>
              <w:pStyle w:val="ac"/>
              <w:tabs>
                <w:tab w:val="left" w:pos="1134"/>
              </w:tabs>
              <w:ind w:left="0"/>
              <w:jc w:val="both"/>
            </w:pPr>
            <w:r w:rsidRPr="00DA79B9">
              <w:t>Анализ возможности доработки системы. Исправление выявленных ошибок. Подготовка рекомендаций по расширению функционала (добавление новых алгоритмов сортировки, метрик, типов визуализации).</w:t>
            </w:r>
          </w:p>
        </w:tc>
      </w:tr>
    </w:tbl>
    <w:p w14:paraId="553C06E6" w14:textId="77777777" w:rsidR="005A02C0" w:rsidRDefault="005A02C0" w:rsidP="0067065E">
      <w:pPr>
        <w:tabs>
          <w:tab w:val="left" w:pos="1134"/>
        </w:tabs>
        <w:spacing w:after="0" w:line="240" w:lineRule="auto"/>
        <w:jc w:val="both"/>
      </w:pPr>
    </w:p>
    <w:p w14:paraId="655A83C6" w14:textId="62355142" w:rsidR="005C6467" w:rsidRDefault="005C6467">
      <w:pPr>
        <w:pStyle w:val="ac"/>
        <w:numPr>
          <w:ilvl w:val="0"/>
          <w:numId w:val="3"/>
        </w:numPr>
        <w:tabs>
          <w:tab w:val="left" w:pos="1134"/>
        </w:tabs>
        <w:spacing w:after="0" w:line="240" w:lineRule="auto"/>
        <w:ind w:left="0" w:firstLine="709"/>
        <w:jc w:val="both"/>
      </w:pPr>
      <w:r>
        <w:t>Порядок разработки автоматизированной системы.</w:t>
      </w:r>
    </w:p>
    <w:p w14:paraId="0149F167" w14:textId="04A9CAA9" w:rsidR="00A01499" w:rsidRDefault="0067065E" w:rsidP="00A47468">
      <w:pPr>
        <w:pStyle w:val="ac"/>
        <w:tabs>
          <w:tab w:val="left" w:pos="1134"/>
        </w:tabs>
        <w:spacing w:after="0" w:line="240" w:lineRule="auto"/>
        <w:ind w:left="0" w:firstLine="709"/>
        <w:jc w:val="both"/>
      </w:pPr>
      <w:r>
        <w:tab/>
      </w:r>
      <w:r w:rsidR="00A01499" w:rsidRPr="00A01499">
        <w:t>Разработка ве</w:t>
      </w:r>
      <w:r w:rsidR="00D74491">
        <w:t>дё</w:t>
      </w:r>
      <w:r w:rsidR="00A01499" w:rsidRPr="00A01499">
        <w:t xml:space="preserve">тся по ГОСТ 34.601-2020 и включает этапы: </w:t>
      </w:r>
    </w:p>
    <w:p w14:paraId="7EF97B0E" w14:textId="67A99C1F" w:rsidR="00AE5945" w:rsidRDefault="00AE5945">
      <w:pPr>
        <w:pStyle w:val="ac"/>
        <w:numPr>
          <w:ilvl w:val="0"/>
          <w:numId w:val="15"/>
        </w:numPr>
        <w:tabs>
          <w:tab w:val="left" w:pos="1134"/>
        </w:tabs>
        <w:spacing w:after="0" w:line="240" w:lineRule="auto"/>
        <w:ind w:left="0" w:firstLine="709"/>
        <w:jc w:val="both"/>
      </w:pPr>
      <w:r>
        <w:t>Формирование требований: анализ алгоритмов сортировки, составление технического задания.</w:t>
      </w:r>
    </w:p>
    <w:p w14:paraId="5398D507" w14:textId="6CFF169B" w:rsidR="00AE5945" w:rsidRDefault="00AE5945">
      <w:pPr>
        <w:pStyle w:val="ac"/>
        <w:numPr>
          <w:ilvl w:val="0"/>
          <w:numId w:val="15"/>
        </w:numPr>
        <w:tabs>
          <w:tab w:val="left" w:pos="1134"/>
        </w:tabs>
        <w:spacing w:after="0" w:line="240" w:lineRule="auto"/>
        <w:ind w:left="0" w:firstLine="709"/>
        <w:jc w:val="both"/>
      </w:pPr>
      <w:r>
        <w:t>Разработка концепции: выбор методов сортировки, определение критериев эффективности.</w:t>
      </w:r>
    </w:p>
    <w:p w14:paraId="6186B80A" w14:textId="3CC218D6" w:rsidR="00AE5945" w:rsidRDefault="00AE5945">
      <w:pPr>
        <w:pStyle w:val="ac"/>
        <w:numPr>
          <w:ilvl w:val="0"/>
          <w:numId w:val="15"/>
        </w:numPr>
        <w:tabs>
          <w:tab w:val="left" w:pos="1134"/>
        </w:tabs>
        <w:spacing w:after="0" w:line="240" w:lineRule="auto"/>
        <w:ind w:left="0" w:firstLine="709"/>
        <w:jc w:val="both"/>
      </w:pPr>
      <w:r>
        <w:t xml:space="preserve">Техническое проектирование: </w:t>
      </w:r>
      <w:r w:rsidR="00015375" w:rsidRPr="00015375">
        <w:t xml:space="preserve">выбор языка C# и программ для написания кода (Visual Studio, Visual Studio Code), разработка структуры программы (отдельные модули для алгоритмов, генерации массивов), настройка взаимодействия между </w:t>
      </w:r>
      <w:r w:rsidR="005F30D5" w:rsidRPr="00015375">
        <w:t>модулями,</w:t>
      </w:r>
      <w:r w:rsidR="00015375" w:rsidRPr="00015375">
        <w:t xml:space="preserve"> оформление документации в Microsoft Word.</w:t>
      </w:r>
    </w:p>
    <w:p w14:paraId="658DAE0F" w14:textId="7ADBF2A1" w:rsidR="00AE5945" w:rsidRDefault="00AE5945">
      <w:pPr>
        <w:pStyle w:val="ac"/>
        <w:numPr>
          <w:ilvl w:val="0"/>
          <w:numId w:val="15"/>
        </w:numPr>
        <w:tabs>
          <w:tab w:val="left" w:pos="1134"/>
        </w:tabs>
        <w:spacing w:after="0" w:line="240" w:lineRule="auto"/>
        <w:ind w:left="0" w:firstLine="709"/>
        <w:jc w:val="both"/>
      </w:pPr>
      <w:r>
        <w:t>Рабочее проектирование: написание кода, реализация сортировок, создание интерфейса, отладка.</w:t>
      </w:r>
    </w:p>
    <w:p w14:paraId="5AA93A3E" w14:textId="50D185A2" w:rsidR="00AE5945" w:rsidRDefault="00AE5945">
      <w:pPr>
        <w:pStyle w:val="ac"/>
        <w:numPr>
          <w:ilvl w:val="0"/>
          <w:numId w:val="15"/>
        </w:numPr>
        <w:tabs>
          <w:tab w:val="left" w:pos="1134"/>
        </w:tabs>
        <w:spacing w:after="0" w:line="240" w:lineRule="auto"/>
        <w:ind w:left="0" w:firstLine="709"/>
        <w:jc w:val="both"/>
      </w:pPr>
      <w:r>
        <w:t>Ввод в действие: тестирование на разных данных, анализ результатов, подготовка инструкции.</w:t>
      </w:r>
    </w:p>
    <w:p w14:paraId="03ADC3DF" w14:textId="517E83D2" w:rsidR="00AE5945" w:rsidRDefault="00AE5945">
      <w:pPr>
        <w:pStyle w:val="ac"/>
        <w:numPr>
          <w:ilvl w:val="0"/>
          <w:numId w:val="15"/>
        </w:numPr>
        <w:tabs>
          <w:tab w:val="left" w:pos="1134"/>
        </w:tabs>
        <w:spacing w:after="0" w:line="240" w:lineRule="auto"/>
        <w:ind w:left="0" w:firstLine="709"/>
        <w:jc w:val="both"/>
      </w:pPr>
      <w:r>
        <w:lastRenderedPageBreak/>
        <w:t>Сопровождение: исправление ошибок, возможное расширение функционала.</w:t>
      </w:r>
    </w:p>
    <w:p w14:paraId="5C7E2383" w14:textId="5570EEE6" w:rsidR="005C6467" w:rsidRDefault="005C6467">
      <w:pPr>
        <w:pStyle w:val="ac"/>
        <w:numPr>
          <w:ilvl w:val="0"/>
          <w:numId w:val="3"/>
        </w:numPr>
        <w:tabs>
          <w:tab w:val="left" w:pos="1134"/>
        </w:tabs>
        <w:spacing w:after="0" w:line="240" w:lineRule="auto"/>
        <w:ind w:left="0" w:firstLine="709"/>
        <w:jc w:val="both"/>
      </w:pPr>
      <w:r>
        <w:t>Порядок контроля и при</w:t>
      </w:r>
      <w:r w:rsidR="00D74491">
        <w:t>ё</w:t>
      </w:r>
      <w:r>
        <w:t>мки автоматизированной системы.</w:t>
      </w:r>
    </w:p>
    <w:p w14:paraId="4EFA4C1B" w14:textId="52AF90AB" w:rsidR="00AE5945" w:rsidRDefault="00AE5945">
      <w:pPr>
        <w:pStyle w:val="ac"/>
        <w:numPr>
          <w:ilvl w:val="0"/>
          <w:numId w:val="16"/>
        </w:numPr>
        <w:tabs>
          <w:tab w:val="left" w:pos="993"/>
        </w:tabs>
        <w:spacing w:after="0" w:line="240" w:lineRule="auto"/>
        <w:ind w:left="0" w:firstLine="709"/>
        <w:jc w:val="both"/>
      </w:pPr>
      <w:r>
        <w:t>Текущий контроль:</w:t>
      </w:r>
    </w:p>
    <w:p w14:paraId="73468158" w14:textId="77777777" w:rsidR="00AE5945" w:rsidRDefault="00AE5945">
      <w:pPr>
        <w:pStyle w:val="ac"/>
        <w:numPr>
          <w:ilvl w:val="0"/>
          <w:numId w:val="17"/>
        </w:numPr>
        <w:tabs>
          <w:tab w:val="left" w:pos="993"/>
        </w:tabs>
        <w:spacing w:after="0" w:line="240" w:lineRule="auto"/>
        <w:ind w:left="0" w:firstLine="709"/>
        <w:jc w:val="both"/>
      </w:pPr>
      <w:r>
        <w:t>Проверка соответствия разрабатываемой системы требованиям технического задания;</w:t>
      </w:r>
    </w:p>
    <w:p w14:paraId="427DF2D9" w14:textId="21607DFD" w:rsidR="00AE5945" w:rsidRDefault="00AE5945">
      <w:pPr>
        <w:pStyle w:val="ac"/>
        <w:numPr>
          <w:ilvl w:val="0"/>
          <w:numId w:val="17"/>
        </w:numPr>
        <w:tabs>
          <w:tab w:val="left" w:pos="993"/>
        </w:tabs>
        <w:spacing w:after="0" w:line="240" w:lineRule="auto"/>
        <w:ind w:left="0" w:firstLine="709"/>
        <w:jc w:val="both"/>
      </w:pPr>
      <w:r>
        <w:t>Контроль соблюдения сроков выполнения этапов разработки;</w:t>
      </w:r>
    </w:p>
    <w:p w14:paraId="74F1E25A" w14:textId="09C2192B" w:rsidR="00AE5945" w:rsidRDefault="00AE5945">
      <w:pPr>
        <w:pStyle w:val="ac"/>
        <w:numPr>
          <w:ilvl w:val="0"/>
          <w:numId w:val="17"/>
        </w:numPr>
        <w:tabs>
          <w:tab w:val="left" w:pos="993"/>
        </w:tabs>
        <w:spacing w:after="0" w:line="240" w:lineRule="auto"/>
        <w:ind w:left="0" w:firstLine="709"/>
        <w:jc w:val="both"/>
      </w:pPr>
      <w:r>
        <w:t>Оценка правильности выбора алгоритмов сортировки и методов их реализации.</w:t>
      </w:r>
    </w:p>
    <w:p w14:paraId="64EC9375" w14:textId="5E2C4E4B" w:rsidR="00AE5945" w:rsidRDefault="00AE5945">
      <w:pPr>
        <w:pStyle w:val="ac"/>
        <w:numPr>
          <w:ilvl w:val="0"/>
          <w:numId w:val="16"/>
        </w:numPr>
        <w:tabs>
          <w:tab w:val="left" w:pos="993"/>
        </w:tabs>
        <w:spacing w:after="0" w:line="240" w:lineRule="auto"/>
        <w:ind w:left="0" w:firstLine="709"/>
        <w:jc w:val="both"/>
      </w:pPr>
      <w:r>
        <w:t>Промежуточное тестирование:</w:t>
      </w:r>
    </w:p>
    <w:p w14:paraId="0C82B4CC" w14:textId="2A750081" w:rsidR="00AE5945" w:rsidRDefault="00AE5945">
      <w:pPr>
        <w:pStyle w:val="ac"/>
        <w:numPr>
          <w:ilvl w:val="0"/>
          <w:numId w:val="18"/>
        </w:numPr>
        <w:tabs>
          <w:tab w:val="left" w:pos="993"/>
        </w:tabs>
        <w:spacing w:after="0" w:line="240" w:lineRule="auto"/>
        <w:ind w:left="0" w:firstLine="709"/>
        <w:jc w:val="both"/>
      </w:pPr>
      <w:r>
        <w:t>Проверка работоспособности отдельных модулей (генерация массивов, алгоритмы сортировки, сбор статистики, визуализация);</w:t>
      </w:r>
    </w:p>
    <w:p w14:paraId="048E264E" w14:textId="19FAF1D5" w:rsidR="00AE5945" w:rsidRDefault="00AE5945">
      <w:pPr>
        <w:pStyle w:val="ac"/>
        <w:numPr>
          <w:ilvl w:val="0"/>
          <w:numId w:val="18"/>
        </w:numPr>
        <w:tabs>
          <w:tab w:val="left" w:pos="993"/>
        </w:tabs>
        <w:spacing w:after="0" w:line="240" w:lineRule="auto"/>
        <w:ind w:left="0" w:firstLine="709"/>
        <w:jc w:val="both"/>
      </w:pPr>
      <w:r>
        <w:t>Выявление и устранение ошибок на ранних стадиях разработки</w:t>
      </w:r>
    </w:p>
    <w:p w14:paraId="71300C8F" w14:textId="6B82C1A2" w:rsidR="00AE5945" w:rsidRDefault="00AE5945">
      <w:pPr>
        <w:pStyle w:val="ac"/>
        <w:numPr>
          <w:ilvl w:val="0"/>
          <w:numId w:val="18"/>
        </w:numPr>
        <w:tabs>
          <w:tab w:val="left" w:pos="993"/>
        </w:tabs>
        <w:spacing w:after="0" w:line="240" w:lineRule="auto"/>
        <w:ind w:left="0" w:firstLine="709"/>
        <w:jc w:val="both"/>
      </w:pPr>
      <w:r>
        <w:t>Проверка корректности подсчёта времени выполнения, количества сравнений и перестановок.</w:t>
      </w:r>
    </w:p>
    <w:p w14:paraId="5E0B1116" w14:textId="006C3AB0" w:rsidR="00AE5945" w:rsidRDefault="00AE5945">
      <w:pPr>
        <w:pStyle w:val="ac"/>
        <w:numPr>
          <w:ilvl w:val="0"/>
          <w:numId w:val="16"/>
        </w:numPr>
        <w:tabs>
          <w:tab w:val="left" w:pos="993"/>
        </w:tabs>
        <w:spacing w:after="0" w:line="240" w:lineRule="auto"/>
        <w:ind w:left="0" w:firstLine="709"/>
        <w:jc w:val="both"/>
      </w:pPr>
      <w:r>
        <w:t>Итоговая приёмка:</w:t>
      </w:r>
    </w:p>
    <w:p w14:paraId="09748825" w14:textId="474373A7" w:rsidR="00AE5945" w:rsidRDefault="00AE5945">
      <w:pPr>
        <w:pStyle w:val="ac"/>
        <w:numPr>
          <w:ilvl w:val="0"/>
          <w:numId w:val="19"/>
        </w:numPr>
        <w:tabs>
          <w:tab w:val="left" w:pos="993"/>
        </w:tabs>
        <w:spacing w:after="0" w:line="240" w:lineRule="auto"/>
        <w:ind w:left="0" w:firstLine="709"/>
        <w:jc w:val="both"/>
      </w:pPr>
      <w:r>
        <w:t>Комплексное тестирование системы в целом на различных наборах данных (случайные, отсортированные, частично отсортированные массивы);</w:t>
      </w:r>
    </w:p>
    <w:p w14:paraId="14BA2239" w14:textId="63995261" w:rsidR="00AE5945" w:rsidRDefault="00AE5945">
      <w:pPr>
        <w:pStyle w:val="ac"/>
        <w:numPr>
          <w:ilvl w:val="0"/>
          <w:numId w:val="19"/>
        </w:numPr>
        <w:tabs>
          <w:tab w:val="left" w:pos="993"/>
        </w:tabs>
        <w:spacing w:after="0" w:line="240" w:lineRule="auto"/>
        <w:ind w:left="0" w:firstLine="709"/>
        <w:jc w:val="both"/>
      </w:pPr>
      <w:r>
        <w:t>Проверка выполнения всех заявленных функций (визуализация сортировки, сравнение алгоритмов, вывод статистики);</w:t>
      </w:r>
    </w:p>
    <w:p w14:paraId="24D2CEB6" w14:textId="27123627" w:rsidR="005C6467" w:rsidRDefault="005C6467">
      <w:pPr>
        <w:pStyle w:val="ac"/>
        <w:numPr>
          <w:ilvl w:val="0"/>
          <w:numId w:val="3"/>
        </w:numPr>
        <w:tabs>
          <w:tab w:val="left" w:pos="1134"/>
        </w:tabs>
        <w:spacing w:after="0" w:line="240" w:lineRule="auto"/>
        <w:ind w:left="0" w:firstLine="709"/>
        <w:jc w:val="both"/>
      </w:pPr>
      <w:r>
        <w:t>Требования к составу и содержанию работ по подготовке объекта автоматизации к вводу автоматизированной системы в действие.</w:t>
      </w:r>
    </w:p>
    <w:p w14:paraId="2F08E53D" w14:textId="77777777" w:rsidR="00DE64BE" w:rsidRDefault="0067065E" w:rsidP="00A47468">
      <w:pPr>
        <w:pStyle w:val="ac"/>
        <w:tabs>
          <w:tab w:val="left" w:pos="1134"/>
        </w:tabs>
        <w:spacing w:after="0" w:line="240" w:lineRule="auto"/>
        <w:ind w:left="0" w:firstLine="709"/>
        <w:jc w:val="both"/>
      </w:pPr>
      <w:r>
        <w:tab/>
      </w:r>
      <w:r w:rsidR="00DE64BE" w:rsidRPr="00DE64BE">
        <w:t>Подготовка включает:</w:t>
      </w:r>
    </w:p>
    <w:p w14:paraId="45B6C08E" w14:textId="59F387DA" w:rsidR="00DE64BE" w:rsidRDefault="00B10722">
      <w:pPr>
        <w:pStyle w:val="ac"/>
        <w:numPr>
          <w:ilvl w:val="0"/>
          <w:numId w:val="9"/>
        </w:numPr>
        <w:tabs>
          <w:tab w:val="left" w:pos="1134"/>
        </w:tabs>
        <w:spacing w:after="0" w:line="240" w:lineRule="auto"/>
        <w:ind w:left="0" w:firstLine="709"/>
        <w:jc w:val="both"/>
      </w:pPr>
      <w:r>
        <w:t>а</w:t>
      </w:r>
      <w:r w:rsidR="00DE64BE" w:rsidRPr="00DE64BE">
        <w:t>ппаратную</w:t>
      </w:r>
      <w:r>
        <w:t>;</w:t>
      </w:r>
    </w:p>
    <w:p w14:paraId="6BD52A82" w14:textId="77777777" w:rsidR="00DE64BE" w:rsidRDefault="00DE64BE">
      <w:pPr>
        <w:pStyle w:val="ac"/>
        <w:numPr>
          <w:ilvl w:val="0"/>
          <w:numId w:val="9"/>
        </w:numPr>
        <w:tabs>
          <w:tab w:val="left" w:pos="1134"/>
        </w:tabs>
        <w:spacing w:after="0" w:line="240" w:lineRule="auto"/>
        <w:ind w:left="0" w:firstLine="709"/>
        <w:jc w:val="both"/>
      </w:pPr>
      <w:r w:rsidRPr="00DE64BE">
        <w:t>программную (ОС, среда выполнения);</w:t>
      </w:r>
    </w:p>
    <w:p w14:paraId="41545610" w14:textId="77777777" w:rsidR="00DE64BE" w:rsidRDefault="00DE64BE">
      <w:pPr>
        <w:pStyle w:val="ac"/>
        <w:numPr>
          <w:ilvl w:val="0"/>
          <w:numId w:val="9"/>
        </w:numPr>
        <w:tabs>
          <w:tab w:val="left" w:pos="1134"/>
        </w:tabs>
        <w:spacing w:after="0" w:line="240" w:lineRule="auto"/>
        <w:ind w:left="0" w:firstLine="709"/>
        <w:jc w:val="both"/>
      </w:pPr>
      <w:r w:rsidRPr="00DE64BE">
        <w:t>информационную (подготовка тестовых данных);</w:t>
      </w:r>
    </w:p>
    <w:p w14:paraId="704BFD61" w14:textId="77777777" w:rsidR="00DE64BE" w:rsidRDefault="00DE64BE">
      <w:pPr>
        <w:pStyle w:val="ac"/>
        <w:numPr>
          <w:ilvl w:val="0"/>
          <w:numId w:val="9"/>
        </w:numPr>
        <w:tabs>
          <w:tab w:val="left" w:pos="1134"/>
        </w:tabs>
        <w:spacing w:after="0" w:line="240" w:lineRule="auto"/>
        <w:ind w:left="0" w:firstLine="709"/>
        <w:jc w:val="both"/>
      </w:pPr>
      <w:r w:rsidRPr="00DE64BE">
        <w:t>организационную (назначение ответственных);</w:t>
      </w:r>
    </w:p>
    <w:p w14:paraId="61A066FE" w14:textId="77777777" w:rsidR="00DE64BE" w:rsidRDefault="00DE64BE">
      <w:pPr>
        <w:pStyle w:val="ac"/>
        <w:numPr>
          <w:ilvl w:val="0"/>
          <w:numId w:val="9"/>
        </w:numPr>
        <w:tabs>
          <w:tab w:val="left" w:pos="1134"/>
        </w:tabs>
        <w:spacing w:after="0" w:line="240" w:lineRule="auto"/>
        <w:ind w:left="0" w:firstLine="709"/>
        <w:jc w:val="both"/>
      </w:pPr>
      <w:r w:rsidRPr="00DE64BE">
        <w:t>кадровую (инструктаж пользователей);</w:t>
      </w:r>
    </w:p>
    <w:p w14:paraId="3C941726" w14:textId="542319C4" w:rsidR="0067065E" w:rsidRDefault="00DE64BE">
      <w:pPr>
        <w:pStyle w:val="ac"/>
        <w:numPr>
          <w:ilvl w:val="0"/>
          <w:numId w:val="9"/>
        </w:numPr>
        <w:tabs>
          <w:tab w:val="left" w:pos="1134"/>
        </w:tabs>
        <w:spacing w:after="0" w:line="240" w:lineRule="auto"/>
        <w:ind w:left="0" w:firstLine="709"/>
        <w:jc w:val="both"/>
      </w:pPr>
      <w:r w:rsidRPr="00DE64BE">
        <w:t>методическую (контрольные примеры).</w:t>
      </w:r>
    </w:p>
    <w:p w14:paraId="4650E5C6" w14:textId="216816C1" w:rsidR="005C6467" w:rsidRDefault="005C6467">
      <w:pPr>
        <w:pStyle w:val="ac"/>
        <w:numPr>
          <w:ilvl w:val="0"/>
          <w:numId w:val="3"/>
        </w:numPr>
        <w:tabs>
          <w:tab w:val="left" w:pos="1134"/>
        </w:tabs>
        <w:spacing w:after="0" w:line="240" w:lineRule="auto"/>
        <w:ind w:left="0" w:firstLine="709"/>
        <w:jc w:val="both"/>
      </w:pPr>
      <w:r>
        <w:t>Требования к документированию.</w:t>
      </w:r>
    </w:p>
    <w:p w14:paraId="0633A496" w14:textId="0C79E63E" w:rsidR="00A47468" w:rsidRDefault="0067065E" w:rsidP="00A47468">
      <w:pPr>
        <w:tabs>
          <w:tab w:val="left" w:pos="1134"/>
        </w:tabs>
        <w:spacing w:after="0" w:line="240" w:lineRule="auto"/>
        <w:ind w:left="709"/>
        <w:jc w:val="both"/>
      </w:pPr>
      <w:r>
        <w:tab/>
      </w:r>
      <w:r w:rsidR="00DE64BE" w:rsidRPr="00DE64BE">
        <w:t xml:space="preserve">Документация должна </w:t>
      </w:r>
      <w:r w:rsidR="00A47468">
        <w:t xml:space="preserve">содержать </w:t>
      </w:r>
      <w:r w:rsidR="00A47468" w:rsidRPr="00DE64BE">
        <w:t>пояснительную записку</w:t>
      </w:r>
      <w:r w:rsidR="00A47468">
        <w:t>, включая:</w:t>
      </w:r>
    </w:p>
    <w:p w14:paraId="78FA570C" w14:textId="28825034" w:rsidR="00DE64BE" w:rsidRDefault="00DE64BE">
      <w:pPr>
        <w:pStyle w:val="ac"/>
        <w:numPr>
          <w:ilvl w:val="0"/>
          <w:numId w:val="10"/>
        </w:numPr>
        <w:tabs>
          <w:tab w:val="left" w:pos="1134"/>
        </w:tabs>
        <w:spacing w:after="0" w:line="240" w:lineRule="auto"/>
        <w:ind w:left="0" w:firstLine="709"/>
        <w:jc w:val="both"/>
      </w:pPr>
      <w:r w:rsidRPr="00DE64BE">
        <w:t>техническое задание</w:t>
      </w:r>
      <w:r>
        <w:t>;</w:t>
      </w:r>
    </w:p>
    <w:p w14:paraId="559ADA14" w14:textId="04DE361A" w:rsidR="00DE64BE" w:rsidRDefault="00DE64BE">
      <w:pPr>
        <w:pStyle w:val="ac"/>
        <w:numPr>
          <w:ilvl w:val="0"/>
          <w:numId w:val="10"/>
        </w:numPr>
        <w:tabs>
          <w:tab w:val="left" w:pos="1134"/>
        </w:tabs>
        <w:spacing w:after="0" w:line="240" w:lineRule="auto"/>
        <w:ind w:left="0" w:firstLine="709"/>
        <w:jc w:val="both"/>
      </w:pPr>
      <w:r w:rsidRPr="00DE64BE">
        <w:t>описание программы</w:t>
      </w:r>
      <w:r>
        <w:t>;</w:t>
      </w:r>
    </w:p>
    <w:p w14:paraId="7AB50F49" w14:textId="6E5CF6D8" w:rsidR="00DE64BE" w:rsidRDefault="00DE64BE">
      <w:pPr>
        <w:pStyle w:val="ac"/>
        <w:numPr>
          <w:ilvl w:val="0"/>
          <w:numId w:val="10"/>
        </w:numPr>
        <w:tabs>
          <w:tab w:val="left" w:pos="1134"/>
        </w:tabs>
        <w:spacing w:after="0" w:line="240" w:lineRule="auto"/>
        <w:ind w:left="0" w:firstLine="709"/>
        <w:jc w:val="both"/>
      </w:pPr>
      <w:r w:rsidRPr="00DE64BE">
        <w:t>руководство пользователя</w:t>
      </w:r>
      <w:r>
        <w:t>;</w:t>
      </w:r>
    </w:p>
    <w:p w14:paraId="0DEF2926" w14:textId="70BAC4B4" w:rsidR="00DE64BE" w:rsidRDefault="00DE64BE">
      <w:pPr>
        <w:pStyle w:val="ac"/>
        <w:numPr>
          <w:ilvl w:val="0"/>
          <w:numId w:val="10"/>
        </w:numPr>
        <w:tabs>
          <w:tab w:val="left" w:pos="1134"/>
        </w:tabs>
        <w:spacing w:after="0" w:line="240" w:lineRule="auto"/>
        <w:ind w:left="0" w:firstLine="709"/>
        <w:jc w:val="both"/>
      </w:pPr>
      <w:r w:rsidRPr="00DE64BE">
        <w:t>текст программы</w:t>
      </w:r>
      <w:r>
        <w:t>;</w:t>
      </w:r>
    </w:p>
    <w:p w14:paraId="3E747692" w14:textId="1D74E8D1" w:rsidR="0067065E" w:rsidRDefault="005C6467">
      <w:pPr>
        <w:pStyle w:val="ac"/>
        <w:numPr>
          <w:ilvl w:val="0"/>
          <w:numId w:val="3"/>
        </w:numPr>
        <w:tabs>
          <w:tab w:val="left" w:pos="1134"/>
        </w:tabs>
        <w:spacing w:after="0" w:line="240" w:lineRule="auto"/>
        <w:ind w:left="0" w:firstLine="709"/>
        <w:jc w:val="both"/>
      </w:pPr>
      <w:r>
        <w:t>Источники разработки.</w:t>
      </w:r>
    </w:p>
    <w:p w14:paraId="0A0F648A" w14:textId="2B39AE4C" w:rsidR="00A47468" w:rsidRDefault="00A47468" w:rsidP="009C122C">
      <w:pPr>
        <w:tabs>
          <w:tab w:val="left" w:pos="1134"/>
        </w:tabs>
        <w:spacing w:after="0" w:line="240" w:lineRule="auto"/>
        <w:ind w:firstLine="709"/>
        <w:jc w:val="both"/>
      </w:pPr>
      <w:r>
        <w:t>Протокол закрепления тем выдачи заданий курсовых работ по междисциплинарному курсу «Технология разработки программного обеспечения» профессионального модуля «Осуществление интеграций программных модулей» специальности 09.02.07 Информационные системы и программирование от 04.02.2026.</w:t>
      </w:r>
    </w:p>
    <w:p w14:paraId="7CB06A3E" w14:textId="0B08A57C" w:rsidR="0069312B" w:rsidRDefault="0069312B" w:rsidP="009C122C">
      <w:pPr>
        <w:tabs>
          <w:tab w:val="left" w:pos="1134"/>
        </w:tabs>
        <w:spacing w:after="0" w:line="240" w:lineRule="auto"/>
        <w:ind w:firstLine="709"/>
        <w:jc w:val="both"/>
        <w:rPr>
          <w:szCs w:val="28"/>
        </w:rPr>
      </w:pPr>
      <w:r w:rsidRPr="009F52B9">
        <w:rPr>
          <w:szCs w:val="28"/>
        </w:rPr>
        <w:lastRenderedPageBreak/>
        <w:t xml:space="preserve">ГОСТ 34.602-2020. </w:t>
      </w:r>
      <w:r w:rsidR="00AE5945">
        <w:rPr>
          <w:szCs w:val="28"/>
        </w:rPr>
        <w:t>«</w:t>
      </w:r>
      <w:r w:rsidRPr="009F52B9">
        <w:rPr>
          <w:szCs w:val="28"/>
        </w:rPr>
        <w:t>Информационные технологии. Комплекс стандартов на автоматизированные системы. Техническое задание на создание автоматизированной системы</w:t>
      </w:r>
      <w:r w:rsidR="00AE5945">
        <w:rPr>
          <w:szCs w:val="28"/>
        </w:rPr>
        <w:t>»</w:t>
      </w:r>
    </w:p>
    <w:p w14:paraId="6BA0AE46" w14:textId="15AAE6DB" w:rsidR="0069312B" w:rsidRDefault="0069312B" w:rsidP="009C122C">
      <w:pPr>
        <w:tabs>
          <w:tab w:val="left" w:pos="1134"/>
        </w:tabs>
        <w:spacing w:after="0" w:line="240" w:lineRule="auto"/>
        <w:ind w:firstLine="709"/>
        <w:jc w:val="both"/>
        <w:rPr>
          <w:szCs w:val="28"/>
        </w:rPr>
      </w:pPr>
      <w:r w:rsidRPr="009F52B9">
        <w:rPr>
          <w:szCs w:val="28"/>
        </w:rPr>
        <w:t xml:space="preserve">ГОСТ Р59793-2021. </w:t>
      </w:r>
      <w:r w:rsidR="00AE5945">
        <w:rPr>
          <w:szCs w:val="28"/>
        </w:rPr>
        <w:t>«</w:t>
      </w:r>
      <w:r w:rsidRPr="009F52B9">
        <w:rPr>
          <w:szCs w:val="28"/>
        </w:rPr>
        <w:t>Информационные технологии. Комплекс стандартов на автоматизированные системы. Автоматизированные системы. Стадии создания</w:t>
      </w:r>
      <w:r w:rsidR="00AE5945">
        <w:rPr>
          <w:szCs w:val="28"/>
        </w:rPr>
        <w:t>»</w:t>
      </w:r>
    </w:p>
    <w:p w14:paraId="31B9DF90" w14:textId="45AD5B35" w:rsidR="0069312B" w:rsidRDefault="0069312B" w:rsidP="009C122C">
      <w:pPr>
        <w:tabs>
          <w:tab w:val="left" w:pos="1134"/>
        </w:tabs>
        <w:spacing w:after="0" w:line="240" w:lineRule="auto"/>
        <w:ind w:firstLine="709"/>
        <w:jc w:val="both"/>
      </w:pPr>
      <w:r w:rsidRPr="009F52B9">
        <w:rPr>
          <w:szCs w:val="28"/>
        </w:rPr>
        <w:t>СТО 02069024.101</w:t>
      </w:r>
      <w:r>
        <w:rPr>
          <w:szCs w:val="28"/>
        </w:rPr>
        <w:t>-</w:t>
      </w:r>
      <w:r w:rsidRPr="009F52B9">
        <w:rPr>
          <w:szCs w:val="28"/>
        </w:rPr>
        <w:t>2015. Работы студенческие. Общие требования и правила оформления</w:t>
      </w:r>
    </w:p>
    <w:p w14:paraId="305C10ED" w14:textId="77777777" w:rsidR="00545DD2" w:rsidRDefault="00545DD2" w:rsidP="005C6467">
      <w:pPr>
        <w:pStyle w:val="ac"/>
        <w:tabs>
          <w:tab w:val="left" w:pos="1134"/>
        </w:tabs>
        <w:spacing w:after="0" w:line="240" w:lineRule="auto"/>
        <w:ind w:left="709"/>
        <w:jc w:val="both"/>
      </w:pPr>
    </w:p>
    <w:p w14:paraId="105FB7A4" w14:textId="77777777" w:rsidR="00E55D2A" w:rsidRPr="00A47468" w:rsidRDefault="00E55D2A" w:rsidP="005C6467">
      <w:pPr>
        <w:pStyle w:val="ac"/>
        <w:tabs>
          <w:tab w:val="left" w:pos="1134"/>
        </w:tabs>
        <w:spacing w:after="0" w:line="240" w:lineRule="auto"/>
        <w:ind w:left="709"/>
        <w:jc w:val="both"/>
      </w:pPr>
    </w:p>
    <w:p w14:paraId="102FFC73" w14:textId="1BF480F3" w:rsidR="00527D72" w:rsidRDefault="00030797" w:rsidP="00527D72">
      <w:pPr>
        <w:pStyle w:val="2"/>
        <w:jc w:val="both"/>
      </w:pPr>
      <w:bookmarkStart w:id="17" w:name="_Toc191392410"/>
      <w:bookmarkStart w:id="18" w:name="_Toc191392463"/>
      <w:bookmarkStart w:id="19" w:name="_Toc222989202"/>
      <w:bookmarkStart w:id="20" w:name="_Toc230128734"/>
      <w:r>
        <w:t xml:space="preserve">1.3 </w:t>
      </w:r>
      <w:bookmarkEnd w:id="17"/>
      <w:bookmarkEnd w:id="18"/>
      <w:r w:rsidR="00527D72">
        <w:t>Функциональное проектирование</w:t>
      </w:r>
      <w:bookmarkEnd w:id="19"/>
      <w:bookmarkEnd w:id="20"/>
    </w:p>
    <w:p w14:paraId="3E8E7BBB" w14:textId="77777777" w:rsidR="00B10722" w:rsidRDefault="00B10722" w:rsidP="00B10722">
      <w:pPr>
        <w:spacing w:after="0" w:line="240" w:lineRule="auto"/>
        <w:ind w:firstLine="709"/>
        <w:jc w:val="both"/>
      </w:pPr>
    </w:p>
    <w:p w14:paraId="2CEFC825" w14:textId="77777777" w:rsidR="00B10722" w:rsidRDefault="00B10722" w:rsidP="00B10722">
      <w:pPr>
        <w:spacing w:after="0" w:line="240" w:lineRule="auto"/>
        <w:ind w:firstLine="709"/>
        <w:jc w:val="both"/>
      </w:pPr>
    </w:p>
    <w:p w14:paraId="4FB95DAF" w14:textId="4F146D58" w:rsidR="00B10722" w:rsidRDefault="00B10722" w:rsidP="00B10722">
      <w:pPr>
        <w:spacing w:after="0" w:line="240" w:lineRule="auto"/>
        <w:ind w:firstLine="709"/>
        <w:jc w:val="both"/>
      </w:pPr>
      <w:r>
        <w:t>Актуальность функционального проектирования обусловлена необходимостью формирования целостного представления о деятельности организации или технологическом процессе до начала их автоматизации или реорганизации. На современном этапе развития информационных систем сложность бизнес-процессов возрастает, что требует формализованного подхода к описанию функциональности. Функциональное проектирование позволяет абстрагироваться от конкретной организационной структуры и технической реализации, сосредоточившись на логике преобразования входных потоков в выходные результаты. Это обеспечивает создание прозрачной модели, которая служит основой для коммуникации между заказчиком и разработчиками, а также позволяет выявить дублирование функций, узкие места и зоны неэффективности на ранних стадиях проектирования.</w:t>
      </w:r>
    </w:p>
    <w:p w14:paraId="67C33E82" w14:textId="1687CCD0" w:rsidR="00B10722" w:rsidRDefault="00B10722" w:rsidP="00B10722">
      <w:pPr>
        <w:spacing w:after="0" w:line="240" w:lineRule="auto"/>
        <w:ind w:firstLine="709"/>
        <w:jc w:val="both"/>
      </w:pPr>
      <w:r>
        <w:t>Методология IDEF0, являющаяся стандартом функционального моделирования, обладает рядом специфических особенностей, отличающих её от других нотаций описания процессов. Главной особенностью IDEF0 является принцип декомпозиции (иерархического построения диаграмм), который позволяет описывать систему на любом уровне детализации — от самого общего контекста до конкретных операций. Ключевым элементом методологии выступает строгая дисциплина моделирования на основе синтаксиса «вход-управление-выход-механизм». Это означает, что каждый функциональный блок (Activity) преобразует входные потоки в выходные, но при этом жёстко регламентируется управляющим воздействием (нормативы, стандарты) и обеспечивается ресурсами (исполнители, оборудование). Такая строгость позволяет создавать не просто схемы потоков работ, а логически выверенные модели, отражающие причинно-следственные связи и зоны ответственности в системе.</w:t>
      </w:r>
    </w:p>
    <w:p w14:paraId="4FA1EF0F" w14:textId="1EB99F2E" w:rsidR="00B10722" w:rsidRPr="00E55D2A" w:rsidRDefault="00203451" w:rsidP="00203451">
      <w:pPr>
        <w:spacing w:after="0" w:line="240" w:lineRule="auto"/>
        <w:ind w:firstLine="709"/>
        <w:jc w:val="both"/>
      </w:pPr>
      <w:r>
        <w:t xml:space="preserve">Функциональная модель IDEF0 приложения </w:t>
      </w:r>
      <w:r w:rsidR="006574F4">
        <w:t xml:space="preserve">для </w:t>
      </w:r>
      <w:r>
        <w:t xml:space="preserve">исследования методов сортировки построенная с использованием программного средства Ramus </w:t>
      </w:r>
      <w:r w:rsidR="006574F4">
        <w:rPr>
          <w:lang w:val="en-US"/>
        </w:rPr>
        <w:t>E</w:t>
      </w:r>
      <w:r>
        <w:t>ducation</w:t>
      </w:r>
      <w:r w:rsidR="006574F4">
        <w:rPr>
          <w:lang w:val="en-US"/>
        </w:rPr>
        <w:t>al</w:t>
      </w:r>
      <w:r>
        <w:t xml:space="preserve"> и состоит из </w:t>
      </w:r>
      <w:r w:rsidR="006574F4">
        <w:t>трёх</w:t>
      </w:r>
      <w:r>
        <w:t xml:space="preserve"> уровней. Контекстная диаграмма (нулевой уровень IDEF0) показана на рисунке </w:t>
      </w:r>
      <w:r w:rsidR="00E55D2A" w:rsidRPr="00E55D2A">
        <w:t>1.</w:t>
      </w:r>
    </w:p>
    <w:p w14:paraId="0AC7A522" w14:textId="77777777" w:rsidR="00203451" w:rsidRPr="00B10722" w:rsidRDefault="00203451" w:rsidP="00203451">
      <w:pPr>
        <w:spacing w:after="0" w:line="240" w:lineRule="auto"/>
        <w:ind w:firstLine="709"/>
        <w:jc w:val="both"/>
      </w:pPr>
    </w:p>
    <w:p w14:paraId="255D0AD4" w14:textId="6FD1F947" w:rsidR="00030797" w:rsidRDefault="003F2AD2" w:rsidP="004D7D1E">
      <w:pPr>
        <w:spacing w:after="0" w:line="240" w:lineRule="auto"/>
        <w:jc w:val="center"/>
      </w:pPr>
      <w:r w:rsidRPr="003F2AD2">
        <w:rPr>
          <w:noProof/>
        </w:rPr>
        <w:lastRenderedPageBreak/>
        <w:drawing>
          <wp:inline distT="0" distB="0" distL="0" distR="0" wp14:anchorId="65551CBD" wp14:editId="126B45EC">
            <wp:extent cx="6443980" cy="4470400"/>
            <wp:effectExtent l="0" t="0" r="0" b="6350"/>
            <wp:docPr id="66980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0968" name=""/>
                    <pic:cNvPicPr/>
                  </pic:nvPicPr>
                  <pic:blipFill>
                    <a:blip r:embed="rId13"/>
                    <a:stretch>
                      <a:fillRect/>
                    </a:stretch>
                  </pic:blipFill>
                  <pic:spPr>
                    <a:xfrm>
                      <a:off x="0" y="0"/>
                      <a:ext cx="6443980" cy="4470400"/>
                    </a:xfrm>
                    <a:prstGeom prst="rect">
                      <a:avLst/>
                    </a:prstGeom>
                  </pic:spPr>
                </pic:pic>
              </a:graphicData>
            </a:graphic>
          </wp:inline>
        </w:drawing>
      </w:r>
    </w:p>
    <w:p w14:paraId="12E78A08" w14:textId="57A710C6" w:rsidR="00030797" w:rsidRDefault="00030797" w:rsidP="00B10722">
      <w:pPr>
        <w:spacing w:after="0" w:line="240" w:lineRule="auto"/>
        <w:ind w:firstLine="709"/>
        <w:jc w:val="both"/>
      </w:pPr>
    </w:p>
    <w:p w14:paraId="09403ABF" w14:textId="00AC1679" w:rsidR="00203451" w:rsidRDefault="00203451" w:rsidP="00B10722">
      <w:pPr>
        <w:spacing w:after="0" w:line="240" w:lineRule="auto"/>
        <w:ind w:firstLine="709"/>
        <w:jc w:val="both"/>
      </w:pPr>
      <w:r>
        <w:t>Рисунок</w:t>
      </w:r>
      <w:r w:rsidRPr="00E55D2A">
        <w:t xml:space="preserve"> 1 </w:t>
      </w:r>
      <w:r>
        <w:t>–</w:t>
      </w:r>
      <w:r w:rsidRPr="00203451">
        <w:t xml:space="preserve"> </w:t>
      </w:r>
      <w:r>
        <w:t xml:space="preserve">Контекстная диаграмма нулевого уровня </w:t>
      </w:r>
      <w:r>
        <w:rPr>
          <w:lang w:val="en-US"/>
        </w:rPr>
        <w:t>IDEF</w:t>
      </w:r>
      <w:r w:rsidRPr="00203451">
        <w:t>0</w:t>
      </w:r>
    </w:p>
    <w:p w14:paraId="64DF736A" w14:textId="77777777" w:rsidR="009C5522" w:rsidRPr="00E55D2A" w:rsidRDefault="009C5522" w:rsidP="00B10722">
      <w:pPr>
        <w:spacing w:after="0" w:line="240" w:lineRule="auto"/>
        <w:ind w:firstLine="709"/>
        <w:jc w:val="both"/>
      </w:pPr>
    </w:p>
    <w:p w14:paraId="79EFEB09" w14:textId="363B379A" w:rsidR="0095422F" w:rsidRDefault="00AE5945" w:rsidP="0095422F">
      <w:pPr>
        <w:spacing w:after="0" w:line="240" w:lineRule="auto"/>
        <w:ind w:firstLine="709"/>
        <w:jc w:val="both"/>
      </w:pPr>
      <w:r>
        <w:t>Блок А0 «Работа программного приложения для исследования методов сортировок»</w:t>
      </w:r>
      <w:r w:rsidR="000B24BB">
        <w:t>: его в</w:t>
      </w:r>
      <w:r w:rsidR="009C5522">
        <w:t xml:space="preserve">ходами </w:t>
      </w:r>
      <w:r w:rsidR="000B24BB">
        <w:t xml:space="preserve">определены </w:t>
      </w:r>
      <w:r w:rsidR="009C5522">
        <w:t>«</w:t>
      </w:r>
      <w:r w:rsidR="000B24BB">
        <w:t>Список методов сортировок</w:t>
      </w:r>
      <w:r w:rsidR="009C5522">
        <w:t>», «</w:t>
      </w:r>
      <w:r w:rsidR="000B24BB">
        <w:t>Количество элементов в массиве</w:t>
      </w:r>
      <w:r w:rsidR="009C5522">
        <w:t>», «</w:t>
      </w:r>
      <w:r w:rsidR="000B24BB">
        <w:t>Список способов задания значений в массиве»</w:t>
      </w:r>
      <w:r w:rsidR="009C5522">
        <w:t>.</w:t>
      </w:r>
      <w:r w:rsidR="00E55D2A">
        <w:t xml:space="preserve"> </w:t>
      </w:r>
      <w:r w:rsidR="009C5522">
        <w:t>Управл</w:t>
      </w:r>
      <w:r w:rsidR="000B24BB">
        <w:t xml:space="preserve">ение: </w:t>
      </w:r>
      <w:r w:rsidR="006574F4">
        <w:t>«</w:t>
      </w:r>
      <w:r w:rsidR="000B24BB">
        <w:t>Алгоритмы сортировок</w:t>
      </w:r>
      <w:r w:rsidR="006574F4">
        <w:t>»</w:t>
      </w:r>
      <w:r w:rsidR="009C5522">
        <w:t xml:space="preserve">, </w:t>
      </w:r>
      <w:r w:rsidR="006574F4">
        <w:t>«О</w:t>
      </w:r>
      <w:r w:rsidR="009C5522">
        <w:t>граничения</w:t>
      </w:r>
      <w:r w:rsidR="006574F4">
        <w:t>»</w:t>
      </w:r>
      <w:r w:rsidR="009C5522">
        <w:t>,</w:t>
      </w:r>
      <w:r w:rsidR="000B24BB">
        <w:t xml:space="preserve"> «Руководство пользователя»</w:t>
      </w:r>
      <w:r w:rsidR="009C5522">
        <w:t>.</w:t>
      </w:r>
      <w:r w:rsidR="0095422F">
        <w:t xml:space="preserve"> </w:t>
      </w:r>
      <w:r w:rsidR="009C5522">
        <w:t>Механизм</w:t>
      </w:r>
      <w:r w:rsidR="000B24BB">
        <w:t>ы: «П</w:t>
      </w:r>
      <w:r w:rsidR="009C5522">
        <w:t>ользователь</w:t>
      </w:r>
      <w:r w:rsidR="000B24BB">
        <w:t>»</w:t>
      </w:r>
      <w:r w:rsidR="009C5522">
        <w:t xml:space="preserve">, </w:t>
      </w:r>
      <w:r w:rsidR="000B24BB">
        <w:t>«К</w:t>
      </w:r>
      <w:r w:rsidR="009C5522">
        <w:t>омпьютер</w:t>
      </w:r>
      <w:r w:rsidR="000B24BB">
        <w:t>»</w:t>
      </w:r>
      <w:r w:rsidR="009C5522">
        <w:t>.</w:t>
      </w:r>
      <w:r w:rsidR="00E55D2A">
        <w:t xml:space="preserve"> </w:t>
      </w:r>
      <w:r w:rsidR="009C5522">
        <w:t>Выход</w:t>
      </w:r>
      <w:r w:rsidR="000B24BB">
        <w:t>ы: «Отсортированный массив», «Время сортировки», «Количество сравнений», «Количество перестановок».</w:t>
      </w:r>
    </w:p>
    <w:p w14:paraId="17537102" w14:textId="044C3091" w:rsidR="009C5522" w:rsidRPr="00DA3DAC" w:rsidRDefault="00DA3DAC" w:rsidP="00E55D2A">
      <w:pPr>
        <w:spacing w:after="0" w:line="240" w:lineRule="auto"/>
        <w:ind w:firstLine="709"/>
        <w:jc w:val="both"/>
      </w:pPr>
      <w:r>
        <w:t xml:space="preserve">Декомпозиция блока </w:t>
      </w:r>
      <w:r>
        <w:rPr>
          <w:lang w:val="en-US"/>
        </w:rPr>
        <w:t>A</w:t>
      </w:r>
      <w:r w:rsidRPr="00DA3DAC">
        <w:t>0</w:t>
      </w:r>
      <w:r>
        <w:t xml:space="preserve"> показана на рисунке </w:t>
      </w:r>
      <w:r w:rsidR="0095422F">
        <w:t>2</w:t>
      </w:r>
      <w:r>
        <w:t>.</w:t>
      </w:r>
    </w:p>
    <w:p w14:paraId="67720899" w14:textId="77777777" w:rsidR="00B30340" w:rsidRDefault="00B30340" w:rsidP="00B30340">
      <w:pPr>
        <w:spacing w:after="0" w:line="240" w:lineRule="auto"/>
        <w:ind w:firstLine="709"/>
        <w:jc w:val="both"/>
      </w:pPr>
    </w:p>
    <w:p w14:paraId="66BCDC44" w14:textId="033D860F" w:rsidR="00751DAE" w:rsidRDefault="00E877E8" w:rsidP="00E877E8">
      <w:pPr>
        <w:pStyle w:val="afb"/>
        <w:spacing w:after="0"/>
        <w:rPr>
          <w:i w:val="0"/>
          <w:iCs w:val="0"/>
          <w:color w:val="auto"/>
          <w:sz w:val="28"/>
          <w:szCs w:val="28"/>
        </w:rPr>
      </w:pPr>
      <w:r w:rsidRPr="00E877E8">
        <w:rPr>
          <w:i w:val="0"/>
          <w:iCs w:val="0"/>
          <w:noProof/>
          <w:color w:val="auto"/>
          <w:sz w:val="28"/>
          <w:szCs w:val="28"/>
        </w:rPr>
        <w:lastRenderedPageBreak/>
        <w:drawing>
          <wp:inline distT="0" distB="0" distL="0" distR="0" wp14:anchorId="6A4C8C9E" wp14:editId="6AD45704">
            <wp:extent cx="6443980" cy="4464685"/>
            <wp:effectExtent l="0" t="0" r="0" b="0"/>
            <wp:docPr id="922837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37917" name=""/>
                    <pic:cNvPicPr/>
                  </pic:nvPicPr>
                  <pic:blipFill>
                    <a:blip r:embed="rId14"/>
                    <a:stretch>
                      <a:fillRect/>
                    </a:stretch>
                  </pic:blipFill>
                  <pic:spPr>
                    <a:xfrm>
                      <a:off x="0" y="0"/>
                      <a:ext cx="6443980" cy="4464685"/>
                    </a:xfrm>
                    <a:prstGeom prst="rect">
                      <a:avLst/>
                    </a:prstGeom>
                  </pic:spPr>
                </pic:pic>
              </a:graphicData>
            </a:graphic>
          </wp:inline>
        </w:drawing>
      </w:r>
    </w:p>
    <w:p w14:paraId="33705D58" w14:textId="77777777" w:rsidR="00E877E8" w:rsidRDefault="00E877E8" w:rsidP="00751DAE">
      <w:pPr>
        <w:pStyle w:val="afb"/>
        <w:spacing w:after="0"/>
        <w:ind w:firstLine="709"/>
        <w:rPr>
          <w:i w:val="0"/>
          <w:iCs w:val="0"/>
          <w:color w:val="auto"/>
          <w:sz w:val="28"/>
          <w:szCs w:val="28"/>
        </w:rPr>
      </w:pPr>
    </w:p>
    <w:p w14:paraId="26A7E0F7" w14:textId="77C97D40" w:rsidR="00B30340" w:rsidRPr="00DA3DAC" w:rsidRDefault="00751DAE" w:rsidP="00751DAE">
      <w:pPr>
        <w:pStyle w:val="afb"/>
        <w:spacing w:after="0"/>
        <w:ind w:firstLine="709"/>
        <w:rPr>
          <w:i w:val="0"/>
          <w:iCs w:val="0"/>
          <w:color w:val="auto"/>
          <w:sz w:val="28"/>
          <w:szCs w:val="28"/>
        </w:rPr>
      </w:pPr>
      <w:r w:rsidRPr="00751DAE">
        <w:rPr>
          <w:i w:val="0"/>
          <w:iCs w:val="0"/>
          <w:color w:val="auto"/>
          <w:sz w:val="28"/>
          <w:szCs w:val="28"/>
        </w:rPr>
        <w:t xml:space="preserve">Рисунок </w:t>
      </w:r>
      <w:r w:rsidR="0095422F">
        <w:rPr>
          <w:i w:val="0"/>
          <w:iCs w:val="0"/>
          <w:color w:val="auto"/>
          <w:sz w:val="28"/>
          <w:szCs w:val="28"/>
        </w:rPr>
        <w:t>2</w:t>
      </w:r>
      <w:r w:rsidRPr="00751DAE">
        <w:rPr>
          <w:i w:val="0"/>
          <w:iCs w:val="0"/>
          <w:color w:val="auto"/>
          <w:sz w:val="28"/>
          <w:szCs w:val="28"/>
        </w:rPr>
        <w:t xml:space="preserve"> </w:t>
      </w:r>
      <w:r w:rsidR="00DA3DAC">
        <w:rPr>
          <w:i w:val="0"/>
          <w:iCs w:val="0"/>
          <w:color w:val="auto"/>
          <w:sz w:val="28"/>
          <w:szCs w:val="28"/>
        </w:rPr>
        <w:t>–</w:t>
      </w:r>
      <w:r w:rsidR="008B7256">
        <w:rPr>
          <w:i w:val="0"/>
          <w:iCs w:val="0"/>
          <w:color w:val="auto"/>
          <w:sz w:val="28"/>
          <w:szCs w:val="28"/>
        </w:rPr>
        <w:t xml:space="preserve">Диаграмма первого уровня </w:t>
      </w:r>
      <w:r w:rsidR="00DA3DAC">
        <w:rPr>
          <w:i w:val="0"/>
          <w:iCs w:val="0"/>
          <w:color w:val="auto"/>
          <w:sz w:val="28"/>
          <w:szCs w:val="28"/>
          <w:lang w:val="en-US"/>
        </w:rPr>
        <w:t>IDEF</w:t>
      </w:r>
      <w:r w:rsidR="00DA3DAC" w:rsidRPr="00DA3DAC">
        <w:rPr>
          <w:i w:val="0"/>
          <w:iCs w:val="0"/>
          <w:color w:val="auto"/>
          <w:sz w:val="28"/>
          <w:szCs w:val="28"/>
        </w:rPr>
        <w:t>0</w:t>
      </w:r>
    </w:p>
    <w:p w14:paraId="4FC6AB74" w14:textId="77777777" w:rsidR="00B30340" w:rsidRDefault="00B30340" w:rsidP="00B30340">
      <w:pPr>
        <w:spacing w:after="0" w:line="240" w:lineRule="auto"/>
        <w:ind w:firstLine="709"/>
        <w:jc w:val="both"/>
      </w:pPr>
    </w:p>
    <w:p w14:paraId="39F7619A" w14:textId="77777777" w:rsidR="00DA3DAC" w:rsidRDefault="00DA3DAC" w:rsidP="00DA3DAC">
      <w:pPr>
        <w:spacing w:after="0" w:line="240" w:lineRule="auto"/>
        <w:ind w:firstLine="709"/>
        <w:jc w:val="both"/>
      </w:pPr>
      <w:r>
        <w:t xml:space="preserve">Декомпозиция блока нулевого уровня разбивается на четыре блока: </w:t>
      </w:r>
    </w:p>
    <w:p w14:paraId="62681D85" w14:textId="1873F9C0" w:rsidR="00DA3DAC" w:rsidRDefault="00DA3DAC" w:rsidP="00DA3DAC">
      <w:pPr>
        <w:spacing w:after="0" w:line="240" w:lineRule="auto"/>
        <w:ind w:firstLine="709"/>
        <w:jc w:val="both"/>
      </w:pPr>
      <w:r>
        <w:t>Блок А1</w:t>
      </w:r>
      <w:r w:rsidR="00035849">
        <w:t xml:space="preserve"> </w:t>
      </w:r>
      <w:r>
        <w:t>«</w:t>
      </w:r>
      <w:r w:rsidR="00624ACA">
        <w:t>Созда</w:t>
      </w:r>
      <w:r w:rsidR="00E877E8">
        <w:t>ние</w:t>
      </w:r>
      <w:r w:rsidR="00624ACA">
        <w:t xml:space="preserve"> массив</w:t>
      </w:r>
      <w:r w:rsidR="00E877E8">
        <w:t>а</w:t>
      </w:r>
      <w:r w:rsidR="00035849">
        <w:t>»: его</w:t>
      </w:r>
      <w:r>
        <w:t xml:space="preserve"> входами определ</w:t>
      </w:r>
      <w:r w:rsidR="00035849">
        <w:t>ены</w:t>
      </w:r>
      <w:r>
        <w:t xml:space="preserve"> «</w:t>
      </w:r>
      <w:r w:rsidR="00E877E8" w:rsidRPr="00E877E8">
        <w:t>Количество элементов в массиве</w:t>
      </w:r>
      <w:r>
        <w:t>» «</w:t>
      </w:r>
      <w:r w:rsidR="00E877E8">
        <w:t>Список способов задания значений в массиве</w:t>
      </w:r>
      <w:r>
        <w:t>». Выходом «</w:t>
      </w:r>
      <w:r w:rsidR="00E877E8">
        <w:t>Исходный массив</w:t>
      </w:r>
      <w:r>
        <w:t>». Управление:</w:t>
      </w:r>
      <w:r w:rsidR="00E877E8">
        <w:t xml:space="preserve"> </w:t>
      </w:r>
      <w:r>
        <w:t xml:space="preserve">«Ограничение». Механизмы: </w:t>
      </w:r>
      <w:r w:rsidR="00624ACA">
        <w:t>«Компьютер</w:t>
      </w:r>
      <w:r>
        <w:t>» «</w:t>
      </w:r>
      <w:r w:rsidR="00624ACA">
        <w:t>Пользователь</w:t>
      </w:r>
      <w:r>
        <w:t>».</w:t>
      </w:r>
    </w:p>
    <w:p w14:paraId="4F416995" w14:textId="3EF240AA" w:rsidR="00DA3DAC" w:rsidRDefault="00DA3DAC" w:rsidP="00DA3DAC">
      <w:pPr>
        <w:spacing w:after="0" w:line="240" w:lineRule="auto"/>
        <w:ind w:firstLine="709"/>
        <w:jc w:val="both"/>
      </w:pPr>
      <w:r>
        <w:t>Блок А2</w:t>
      </w:r>
      <w:r w:rsidR="00035849">
        <w:t xml:space="preserve"> </w:t>
      </w:r>
      <w:r>
        <w:t>«</w:t>
      </w:r>
      <w:r w:rsidR="00E877E8">
        <w:t>Выбор метода сортировки</w:t>
      </w:r>
      <w:r>
        <w:t>»</w:t>
      </w:r>
      <w:r w:rsidR="00035849">
        <w:t>: его</w:t>
      </w:r>
      <w:r>
        <w:t xml:space="preserve"> входами опреде</w:t>
      </w:r>
      <w:r w:rsidR="00035849">
        <w:t>лены</w:t>
      </w:r>
      <w:r>
        <w:t xml:space="preserve"> «</w:t>
      </w:r>
      <w:r w:rsidR="00E877E8">
        <w:t>Список методов сортировок</w:t>
      </w:r>
      <w:r>
        <w:t>». Выходом «</w:t>
      </w:r>
      <w:r w:rsidR="00E877E8">
        <w:t>Выбранный алгоритм</w:t>
      </w:r>
      <w:r>
        <w:t>». Управление: «</w:t>
      </w:r>
      <w:r w:rsidR="00E877E8">
        <w:t>Руководство пользователя</w:t>
      </w:r>
      <w:r>
        <w:t xml:space="preserve">». Механизмы: </w:t>
      </w:r>
      <w:r w:rsidR="00624ACA">
        <w:t>«Компьютер» «Пользователь»</w:t>
      </w:r>
      <w:r w:rsidR="00E877E8">
        <w:t>.</w:t>
      </w:r>
    </w:p>
    <w:p w14:paraId="56564790" w14:textId="058BE4ED" w:rsidR="00624ACA" w:rsidRDefault="00DA3DAC" w:rsidP="00035849">
      <w:pPr>
        <w:spacing w:after="0" w:line="240" w:lineRule="auto"/>
        <w:ind w:firstLine="709"/>
        <w:jc w:val="both"/>
      </w:pPr>
      <w:r>
        <w:t>Блок А3 «</w:t>
      </w:r>
      <w:r w:rsidR="00E877E8">
        <w:t>Выполнение сортировки массива</w:t>
      </w:r>
      <w:r>
        <w:t>»</w:t>
      </w:r>
      <w:r w:rsidR="00035849">
        <w:t>: его</w:t>
      </w:r>
      <w:r>
        <w:t xml:space="preserve"> входами определ</w:t>
      </w:r>
      <w:r w:rsidR="00035849">
        <w:t>ены</w:t>
      </w:r>
      <w:r>
        <w:t xml:space="preserve"> «</w:t>
      </w:r>
      <w:r w:rsidR="009874E8">
        <w:t>Выбранный алгоритм</w:t>
      </w:r>
      <w:r>
        <w:t>»</w:t>
      </w:r>
      <w:r w:rsidR="009874E8">
        <w:t>, «Исходный массив»</w:t>
      </w:r>
      <w:r>
        <w:t xml:space="preserve">. Выходом </w:t>
      </w:r>
      <w:r w:rsidR="009874E8">
        <w:t xml:space="preserve">«Отсортированный массив», «Время сортировки», «Количество сравнений», «Количество перестановок». </w:t>
      </w:r>
      <w:r>
        <w:t>Управление: «</w:t>
      </w:r>
      <w:r w:rsidR="009874E8">
        <w:t>Алгоритмы сортировок</w:t>
      </w:r>
      <w:r>
        <w:t>» «</w:t>
      </w:r>
      <w:r w:rsidR="00624ACA">
        <w:t>Ограничение</w:t>
      </w:r>
      <w:r>
        <w:t xml:space="preserve">». Механизмы: </w:t>
      </w:r>
      <w:r w:rsidR="00624ACA">
        <w:t>«Компьютер»</w:t>
      </w:r>
      <w:r w:rsidR="009874E8">
        <w:t>.</w:t>
      </w:r>
    </w:p>
    <w:p w14:paraId="29A10A8B" w14:textId="229CA073" w:rsidR="00E877E8" w:rsidRDefault="00E877E8" w:rsidP="00E877E8">
      <w:pPr>
        <w:spacing w:after="0" w:line="240" w:lineRule="auto"/>
        <w:ind w:firstLine="709"/>
        <w:jc w:val="both"/>
      </w:pPr>
      <w:r>
        <w:t xml:space="preserve">Блок А4 «Получение результатов»: его входами определены </w:t>
      </w:r>
      <w:r w:rsidR="009874E8">
        <w:t xml:space="preserve">«Отсортированный массив», «Время сортировки», «Количество сравнений», «Количество перестановок». </w:t>
      </w:r>
      <w:r>
        <w:t>Выходом «</w:t>
      </w:r>
      <w:r w:rsidR="009874E8">
        <w:t>Отображение отсортированного массива</w:t>
      </w:r>
      <w:r>
        <w:t>»</w:t>
      </w:r>
      <w:r w:rsidR="009874E8">
        <w:t>, «Вывод статистики», «Сохранение результатов»</w:t>
      </w:r>
      <w:r>
        <w:t>. Управление: «</w:t>
      </w:r>
      <w:r w:rsidR="009874E8">
        <w:t>Руководство пользователя</w:t>
      </w:r>
      <w:r>
        <w:t>». Механизмы: «Компьютер» «Пользователь»</w:t>
      </w:r>
      <w:r w:rsidR="009874E8">
        <w:t>.</w:t>
      </w:r>
    </w:p>
    <w:p w14:paraId="1341979C" w14:textId="27D438B3" w:rsidR="008B7256" w:rsidRDefault="008B7256" w:rsidP="00E877E8">
      <w:pPr>
        <w:spacing w:after="0" w:line="240" w:lineRule="auto"/>
        <w:ind w:firstLine="709"/>
        <w:jc w:val="both"/>
      </w:pPr>
      <w:r>
        <w:t xml:space="preserve">Декомпозиция блока </w:t>
      </w:r>
      <w:r>
        <w:rPr>
          <w:lang w:val="en-US"/>
        </w:rPr>
        <w:t>A</w:t>
      </w:r>
      <w:r>
        <w:t>3 показана на рисунке 3.</w:t>
      </w:r>
    </w:p>
    <w:p w14:paraId="7AC16209" w14:textId="77777777" w:rsidR="008B7256" w:rsidRDefault="008B7256" w:rsidP="008B7256">
      <w:pPr>
        <w:keepNext/>
        <w:spacing w:after="0" w:line="240" w:lineRule="auto"/>
        <w:jc w:val="center"/>
      </w:pPr>
      <w:r w:rsidRPr="008B7256">
        <w:rPr>
          <w:noProof/>
        </w:rPr>
        <w:lastRenderedPageBreak/>
        <w:drawing>
          <wp:inline distT="0" distB="0" distL="0" distR="0" wp14:anchorId="546EE9D2" wp14:editId="2DCAFABA">
            <wp:extent cx="5740841" cy="4008453"/>
            <wp:effectExtent l="0" t="0" r="0" b="0"/>
            <wp:docPr id="1668777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77704" name=""/>
                    <pic:cNvPicPr/>
                  </pic:nvPicPr>
                  <pic:blipFill rotWithShape="1">
                    <a:blip r:embed="rId15"/>
                    <a:srcRect r="1534"/>
                    <a:stretch>
                      <a:fillRect/>
                    </a:stretch>
                  </pic:blipFill>
                  <pic:spPr bwMode="auto">
                    <a:xfrm>
                      <a:off x="0" y="0"/>
                      <a:ext cx="5752225" cy="4016402"/>
                    </a:xfrm>
                    <a:prstGeom prst="rect">
                      <a:avLst/>
                    </a:prstGeom>
                    <a:ln>
                      <a:noFill/>
                    </a:ln>
                    <a:extLst>
                      <a:ext uri="{53640926-AAD7-44D8-BBD7-CCE9431645EC}">
                        <a14:shadowObscured xmlns:a14="http://schemas.microsoft.com/office/drawing/2010/main"/>
                      </a:ext>
                    </a:extLst>
                  </pic:spPr>
                </pic:pic>
              </a:graphicData>
            </a:graphic>
          </wp:inline>
        </w:drawing>
      </w:r>
    </w:p>
    <w:p w14:paraId="3BA0ABCE" w14:textId="77777777" w:rsidR="008B7256" w:rsidRDefault="008B7256" w:rsidP="0079414F">
      <w:pPr>
        <w:pStyle w:val="afb"/>
        <w:spacing w:after="0"/>
        <w:ind w:firstLine="709"/>
        <w:rPr>
          <w:i w:val="0"/>
          <w:iCs w:val="0"/>
          <w:color w:val="auto"/>
          <w:sz w:val="28"/>
          <w:szCs w:val="28"/>
        </w:rPr>
      </w:pPr>
    </w:p>
    <w:p w14:paraId="26CBA9DA" w14:textId="22E5E03D" w:rsidR="00E877E8" w:rsidRPr="008B7256" w:rsidRDefault="008B7256" w:rsidP="0079414F">
      <w:pPr>
        <w:pStyle w:val="afb"/>
        <w:spacing w:after="0"/>
        <w:ind w:firstLine="709"/>
        <w:jc w:val="both"/>
        <w:rPr>
          <w:i w:val="0"/>
          <w:iCs w:val="0"/>
          <w:color w:val="auto"/>
          <w:sz w:val="28"/>
          <w:szCs w:val="28"/>
        </w:rPr>
      </w:pPr>
      <w:r w:rsidRPr="008B7256">
        <w:rPr>
          <w:i w:val="0"/>
          <w:iCs w:val="0"/>
          <w:color w:val="auto"/>
          <w:sz w:val="28"/>
          <w:szCs w:val="28"/>
        </w:rPr>
        <w:t xml:space="preserve">Рисунок </w:t>
      </w:r>
      <w:r w:rsidR="004F4299">
        <w:rPr>
          <w:i w:val="0"/>
          <w:iCs w:val="0"/>
          <w:color w:val="auto"/>
          <w:sz w:val="28"/>
          <w:szCs w:val="28"/>
        </w:rPr>
        <w:t>3</w:t>
      </w:r>
      <w:r w:rsidRPr="008B7256">
        <w:rPr>
          <w:i w:val="0"/>
          <w:iCs w:val="0"/>
          <w:color w:val="auto"/>
          <w:sz w:val="28"/>
          <w:szCs w:val="28"/>
        </w:rPr>
        <w:t xml:space="preserve"> - Декомпозиция блока </w:t>
      </w:r>
      <w:r w:rsidRPr="008B7256">
        <w:rPr>
          <w:i w:val="0"/>
          <w:iCs w:val="0"/>
          <w:color w:val="auto"/>
          <w:sz w:val="28"/>
          <w:szCs w:val="28"/>
          <w:lang w:val="en-US"/>
        </w:rPr>
        <w:t>A</w:t>
      </w:r>
      <w:r w:rsidRPr="008B7256">
        <w:rPr>
          <w:i w:val="0"/>
          <w:iCs w:val="0"/>
          <w:color w:val="auto"/>
          <w:sz w:val="28"/>
          <w:szCs w:val="28"/>
        </w:rPr>
        <w:t xml:space="preserve">3 второго уровня </w:t>
      </w:r>
      <w:r w:rsidRPr="008B7256">
        <w:rPr>
          <w:i w:val="0"/>
          <w:iCs w:val="0"/>
          <w:color w:val="auto"/>
          <w:sz w:val="28"/>
          <w:szCs w:val="28"/>
          <w:lang w:val="en-US"/>
        </w:rPr>
        <w:t>IDEF</w:t>
      </w:r>
      <w:r w:rsidRPr="008B7256">
        <w:rPr>
          <w:i w:val="0"/>
          <w:iCs w:val="0"/>
          <w:color w:val="auto"/>
          <w:sz w:val="28"/>
          <w:szCs w:val="28"/>
        </w:rPr>
        <w:t>0</w:t>
      </w:r>
    </w:p>
    <w:p w14:paraId="43432D46" w14:textId="433B6DC4" w:rsidR="008B7256" w:rsidRDefault="008B7256" w:rsidP="008B7256">
      <w:pPr>
        <w:spacing w:after="0" w:line="240" w:lineRule="auto"/>
        <w:ind w:firstLine="709"/>
        <w:jc w:val="both"/>
      </w:pPr>
      <w:r>
        <w:t xml:space="preserve">Декомпозиция блока </w:t>
      </w:r>
      <w:r w:rsidR="0046136C">
        <w:t>А3</w:t>
      </w:r>
      <w:r>
        <w:t xml:space="preserve"> разбивается на </w:t>
      </w:r>
      <w:r w:rsidR="0046136C">
        <w:t>пять</w:t>
      </w:r>
      <w:r>
        <w:t xml:space="preserve"> блок</w:t>
      </w:r>
      <w:r w:rsidR="0046136C">
        <w:t>ов</w:t>
      </w:r>
      <w:r>
        <w:t xml:space="preserve">: </w:t>
      </w:r>
    </w:p>
    <w:p w14:paraId="032CA7BB" w14:textId="68461A42" w:rsidR="008B7256" w:rsidRDefault="008B7256" w:rsidP="008B7256">
      <w:pPr>
        <w:spacing w:after="0" w:line="240" w:lineRule="auto"/>
        <w:ind w:firstLine="709"/>
        <w:jc w:val="both"/>
      </w:pPr>
      <w:r>
        <w:t>Блок А31 «</w:t>
      </w:r>
      <w:r w:rsidR="004F4299">
        <w:t>Инициализация</w:t>
      </w:r>
      <w:r>
        <w:t>»: его входами определены «</w:t>
      </w:r>
      <w:r w:rsidR="004F4299">
        <w:t>Исходный массив</w:t>
      </w:r>
      <w:r>
        <w:t>» «</w:t>
      </w:r>
      <w:r w:rsidR="004F4299">
        <w:t>Выбранный алгоритм</w:t>
      </w:r>
      <w:r>
        <w:t>». Выходом «</w:t>
      </w:r>
      <w:r w:rsidR="004F4299">
        <w:t>Копия массива</w:t>
      </w:r>
      <w:r>
        <w:t>»</w:t>
      </w:r>
      <w:r w:rsidR="004F4299">
        <w:t>, «Обнулённые счетчики», «Запуск таймера»</w:t>
      </w:r>
      <w:r>
        <w:t>. Управление: «</w:t>
      </w:r>
      <w:r w:rsidR="004F4299">
        <w:t>Алгоритмы сортировок</w:t>
      </w:r>
      <w:r>
        <w:t>». Механизмы: «Компьютер».</w:t>
      </w:r>
    </w:p>
    <w:p w14:paraId="632B677B" w14:textId="17F207D0" w:rsidR="008B7256" w:rsidRDefault="008B7256" w:rsidP="008B7256">
      <w:pPr>
        <w:spacing w:after="0" w:line="240" w:lineRule="auto"/>
        <w:ind w:firstLine="709"/>
        <w:jc w:val="both"/>
      </w:pPr>
      <w:r>
        <w:t>Блок А</w:t>
      </w:r>
      <w:r w:rsidR="004F4299">
        <w:t>32</w:t>
      </w:r>
      <w:r>
        <w:t xml:space="preserve"> «</w:t>
      </w:r>
      <w:r w:rsidR="004F4299">
        <w:t>Проход по массиву</w:t>
      </w:r>
      <w:r>
        <w:t xml:space="preserve">»: его входами определены </w:t>
      </w:r>
      <w:r w:rsidR="004F4299">
        <w:t xml:space="preserve">«Копия массива», «Обнулённые счетчики», «Запуск таймера», «Продолжить». </w:t>
      </w:r>
      <w:r>
        <w:t>Выходом «</w:t>
      </w:r>
      <w:r w:rsidR="004F4299">
        <w:t>Пары элементов для сравнивания</w:t>
      </w:r>
      <w:r>
        <w:t>». Управление: «</w:t>
      </w:r>
      <w:r w:rsidR="004F4299">
        <w:t>Алгоритмы сортировок</w:t>
      </w:r>
      <w:r>
        <w:t>». Механизмы: «Компьютер»</w:t>
      </w:r>
      <w:r w:rsidR="004F4299">
        <w:t>.</w:t>
      </w:r>
    </w:p>
    <w:p w14:paraId="132DBC85" w14:textId="1F73EFD2" w:rsidR="008B7256" w:rsidRDefault="008B7256" w:rsidP="008B7256">
      <w:pPr>
        <w:spacing w:after="0" w:line="240" w:lineRule="auto"/>
        <w:ind w:firstLine="709"/>
        <w:jc w:val="both"/>
      </w:pPr>
      <w:r>
        <w:t>Блок А3</w:t>
      </w:r>
      <w:r w:rsidR="004F4299">
        <w:t>3</w:t>
      </w:r>
      <w:r>
        <w:t xml:space="preserve"> «</w:t>
      </w:r>
      <w:r w:rsidR="004F4299">
        <w:t>Сравнение и обмен</w:t>
      </w:r>
      <w:r>
        <w:t xml:space="preserve">»: его входами определены </w:t>
      </w:r>
      <w:r w:rsidR="004F4299">
        <w:t xml:space="preserve">«Пары элементов для сравнивания». </w:t>
      </w:r>
      <w:r>
        <w:t>Выходом «</w:t>
      </w:r>
      <w:r w:rsidR="004F4299">
        <w:t xml:space="preserve">Обновлённый </w:t>
      </w:r>
      <w:r>
        <w:t>массив», «</w:t>
      </w:r>
      <w:r w:rsidR="004F4299">
        <w:t>Увеличенные счетчики</w:t>
      </w:r>
      <w:r>
        <w:t>»</w:t>
      </w:r>
      <w:r w:rsidR="004F4299">
        <w:t>.</w:t>
      </w:r>
      <w:r>
        <w:t xml:space="preserve"> Управление: «Алгоритмы сортировок». Механизмы: «Компьютер».</w:t>
      </w:r>
    </w:p>
    <w:p w14:paraId="5CA5F4D5" w14:textId="3DC3FE64" w:rsidR="008B7256" w:rsidRDefault="008B7256" w:rsidP="008B7256">
      <w:pPr>
        <w:spacing w:after="0" w:line="240" w:lineRule="auto"/>
        <w:ind w:firstLine="709"/>
        <w:jc w:val="both"/>
      </w:pPr>
      <w:r>
        <w:t>Блок А</w:t>
      </w:r>
      <w:r w:rsidR="004F4299">
        <w:t>3</w:t>
      </w:r>
      <w:r>
        <w:t>4 «</w:t>
      </w:r>
      <w:r w:rsidR="004F4299">
        <w:t>Проверка завершения</w:t>
      </w:r>
      <w:r>
        <w:t xml:space="preserve">»: его входами определены </w:t>
      </w:r>
      <w:r w:rsidR="004F4299">
        <w:t xml:space="preserve">«Обновлённый массив», «Увеличенные счетчики», «Результаты прохода». </w:t>
      </w:r>
      <w:r>
        <w:t>Выходом «</w:t>
      </w:r>
      <w:r w:rsidR="004F4299">
        <w:t>Завершение</w:t>
      </w:r>
      <w:r>
        <w:t>». Управление: «</w:t>
      </w:r>
      <w:r w:rsidR="004F4299">
        <w:t>Алгоритмы сортировок</w:t>
      </w:r>
      <w:r>
        <w:t>». Механизмы: «Компьютер».</w:t>
      </w:r>
    </w:p>
    <w:p w14:paraId="1AA96947" w14:textId="44997752" w:rsidR="004F4299" w:rsidRDefault="004F4299" w:rsidP="004F4299">
      <w:pPr>
        <w:spacing w:after="0" w:line="240" w:lineRule="auto"/>
        <w:ind w:firstLine="709"/>
        <w:jc w:val="both"/>
      </w:pPr>
      <w:r w:rsidRPr="004F4299">
        <w:t>Блок А</w:t>
      </w:r>
      <w:r>
        <w:t>35</w:t>
      </w:r>
      <w:r w:rsidRPr="004F4299">
        <w:t xml:space="preserve"> «</w:t>
      </w:r>
      <w:r>
        <w:t>Формирование выходных данных</w:t>
      </w:r>
      <w:r w:rsidRPr="004F4299">
        <w:t>»: его входами определены «</w:t>
      </w:r>
      <w:r>
        <w:t>Завершение</w:t>
      </w:r>
      <w:r w:rsidRPr="004F4299">
        <w:t>», «</w:t>
      </w:r>
      <w:r>
        <w:t>Счетчики</w:t>
      </w:r>
      <w:r w:rsidRPr="004F4299">
        <w:t>», «</w:t>
      </w:r>
      <w:r>
        <w:t>Время</w:t>
      </w:r>
      <w:r w:rsidRPr="004F4299">
        <w:t>», «</w:t>
      </w:r>
      <w:r>
        <w:t>Отсортированный массив</w:t>
      </w:r>
      <w:r w:rsidRPr="004F4299">
        <w:t xml:space="preserve">». Выходом </w:t>
      </w:r>
      <w:r>
        <w:t xml:space="preserve">«Отсортированный массив», «Время сортировки», «Количество сравнений», «Количество перестановок». </w:t>
      </w:r>
      <w:r w:rsidRPr="004F4299">
        <w:t>Управление: «</w:t>
      </w:r>
      <w:r>
        <w:t>Алгоритмы сортировок</w:t>
      </w:r>
      <w:r w:rsidRPr="004F4299">
        <w:t>». Механизмы: «Компьютер»</w:t>
      </w:r>
      <w:r>
        <w:t>.</w:t>
      </w:r>
    </w:p>
    <w:p w14:paraId="2D97F500" w14:textId="77777777" w:rsidR="00035849" w:rsidRDefault="00035849" w:rsidP="00035849">
      <w:pPr>
        <w:spacing w:after="0" w:line="240" w:lineRule="auto"/>
        <w:ind w:firstLine="709"/>
        <w:jc w:val="both"/>
      </w:pPr>
    </w:p>
    <w:p w14:paraId="2E9CA3E2" w14:textId="77777777" w:rsidR="00035849" w:rsidRDefault="00035849" w:rsidP="00035849">
      <w:pPr>
        <w:spacing w:after="0" w:line="240" w:lineRule="auto"/>
        <w:ind w:firstLine="709"/>
        <w:jc w:val="both"/>
      </w:pPr>
    </w:p>
    <w:p w14:paraId="3F3B5ACA" w14:textId="3D2FE070" w:rsidR="00030797" w:rsidRDefault="00527D72" w:rsidP="00527D72">
      <w:pPr>
        <w:pStyle w:val="2"/>
        <w:jc w:val="both"/>
      </w:pPr>
      <w:bookmarkStart w:id="21" w:name="_Toc222989203"/>
      <w:bookmarkStart w:id="22" w:name="_Toc230128735"/>
      <w:r>
        <w:lastRenderedPageBreak/>
        <w:t>1.4 Проектирование пользовательского интерфейса</w:t>
      </w:r>
      <w:bookmarkEnd w:id="21"/>
      <w:bookmarkEnd w:id="22"/>
      <w:r>
        <w:t xml:space="preserve"> </w:t>
      </w:r>
    </w:p>
    <w:p w14:paraId="7555E812" w14:textId="67F56132" w:rsidR="00AD55D3" w:rsidRDefault="00AD55D3" w:rsidP="00AD55D3">
      <w:pPr>
        <w:spacing w:after="0" w:line="240" w:lineRule="auto"/>
        <w:ind w:firstLine="709"/>
      </w:pPr>
    </w:p>
    <w:p w14:paraId="21D4CA5A" w14:textId="77777777" w:rsidR="00AD55D3" w:rsidRDefault="00AD55D3" w:rsidP="00AD55D3">
      <w:pPr>
        <w:spacing w:after="0" w:line="240" w:lineRule="auto"/>
        <w:ind w:firstLine="709"/>
      </w:pPr>
    </w:p>
    <w:p w14:paraId="199656A9" w14:textId="39B5C57F" w:rsidR="0054027A" w:rsidRDefault="00AD55D3" w:rsidP="00573A33">
      <w:pPr>
        <w:spacing w:after="0" w:line="240" w:lineRule="auto"/>
        <w:ind w:firstLine="709"/>
        <w:jc w:val="both"/>
      </w:pPr>
      <w:r>
        <w:t>Пользовательский интерфейс</w:t>
      </w:r>
      <w:r w:rsidR="00775C11">
        <w:t xml:space="preserve"> — это</w:t>
      </w:r>
      <w:r w:rsidR="00AD56ED" w:rsidRPr="00AD56ED">
        <w:t xml:space="preserve"> совокупность средств, методов и правил, обеспечивающих взаимодействие пользователя с программным обеспечением или аппаратным устройством. Он выступает посредником между человеком и системой, определяя удобство, эффективность и удовлетворенность от работы с приложением.</w:t>
      </w:r>
    </w:p>
    <w:p w14:paraId="753F599B" w14:textId="6AD40749" w:rsidR="005E50AD" w:rsidRPr="00E125D8" w:rsidRDefault="00573A33" w:rsidP="005C2897">
      <w:pPr>
        <w:spacing w:after="0" w:line="240" w:lineRule="auto"/>
        <w:ind w:firstLine="709"/>
        <w:jc w:val="both"/>
      </w:pPr>
      <w:r w:rsidRPr="00573A33">
        <w:t>Выделяют следующие виды интерфейсов:</w:t>
      </w:r>
      <w:r w:rsidR="005C2897">
        <w:t xml:space="preserve"> м</w:t>
      </w:r>
      <w:r w:rsidR="00FA2D95">
        <w:t>обильные</w:t>
      </w:r>
      <w:r w:rsidR="005C2897">
        <w:t>, в</w:t>
      </w:r>
      <w:r w:rsidR="00FA2D95">
        <w:t>еб-интерфейсы</w:t>
      </w:r>
      <w:r w:rsidR="005C2897">
        <w:t>,</w:t>
      </w:r>
      <w:r w:rsidR="00FA2D95">
        <w:t xml:space="preserve"> </w:t>
      </w:r>
      <w:r w:rsidR="005C2897">
        <w:t>г</w:t>
      </w:r>
      <w:r w:rsidR="00FA2D95">
        <w:t>олосовые</w:t>
      </w:r>
      <w:r w:rsidR="005C2897">
        <w:t>, т</w:t>
      </w:r>
      <w:r w:rsidR="00FA2D95">
        <w:t>екстовые</w:t>
      </w:r>
      <w:r w:rsidR="005C2897">
        <w:t>, ж</w:t>
      </w:r>
      <w:r w:rsidR="00FA2D95">
        <w:t>естовые</w:t>
      </w:r>
      <w:r w:rsidR="005C2897">
        <w:t>, и</w:t>
      </w:r>
      <w:r w:rsidR="00FA2D95">
        <w:t xml:space="preserve">нтерфейсы </w:t>
      </w:r>
      <w:r w:rsidR="005C2897">
        <w:t xml:space="preserve">дополненной или виртуальной </w:t>
      </w:r>
      <w:r w:rsidR="005C2897" w:rsidRPr="00E125D8">
        <w:t>реальности, к</w:t>
      </w:r>
      <w:r w:rsidR="00FA2D95" w:rsidRPr="00E125D8">
        <w:t>онсольные</w:t>
      </w:r>
      <w:r w:rsidR="005C2897" w:rsidRPr="00E125D8">
        <w:t>.</w:t>
      </w:r>
    </w:p>
    <w:p w14:paraId="732DB44A" w14:textId="76387A85" w:rsidR="00AD55D3" w:rsidRPr="00E125D8" w:rsidRDefault="00E125D8" w:rsidP="00E125D8">
      <w:pPr>
        <w:pStyle w:val="ac"/>
        <w:tabs>
          <w:tab w:val="left" w:pos="993"/>
        </w:tabs>
        <w:spacing w:after="0" w:line="240" w:lineRule="auto"/>
        <w:ind w:left="0" w:firstLine="709"/>
        <w:jc w:val="both"/>
      </w:pPr>
      <w:r w:rsidRPr="00E125D8">
        <w:t>Можно выделить следующие основные требования к пользовательским интерфейсам:</w:t>
      </w:r>
    </w:p>
    <w:p w14:paraId="4C59D86F" w14:textId="1AF0036C" w:rsidR="00FA2D95" w:rsidRPr="00E125D8" w:rsidRDefault="00FA2D95">
      <w:pPr>
        <w:pStyle w:val="ac"/>
        <w:numPr>
          <w:ilvl w:val="0"/>
          <w:numId w:val="20"/>
        </w:numPr>
        <w:tabs>
          <w:tab w:val="left" w:pos="993"/>
        </w:tabs>
        <w:spacing w:after="0" w:line="240" w:lineRule="auto"/>
        <w:ind w:left="0" w:firstLine="709"/>
        <w:jc w:val="both"/>
      </w:pPr>
      <w:r w:rsidRPr="00E125D8">
        <w:t>Ориентация на пользователя</w:t>
      </w:r>
      <w:r w:rsidR="005C2897" w:rsidRPr="00E125D8">
        <w:t xml:space="preserve">: </w:t>
      </w:r>
      <w:r w:rsidRPr="00E125D8">
        <w:t>уч</w:t>
      </w:r>
      <w:r w:rsidR="005C2897" w:rsidRPr="00E125D8">
        <w:t>ё</w:t>
      </w:r>
      <w:r w:rsidRPr="00E125D8">
        <w:t>т потребностей, задач и ожиданий пользователя.</w:t>
      </w:r>
    </w:p>
    <w:p w14:paraId="2DD105EC" w14:textId="45A9DBBB" w:rsidR="00FA2D95" w:rsidRDefault="00FA2D95">
      <w:pPr>
        <w:pStyle w:val="ac"/>
        <w:numPr>
          <w:ilvl w:val="0"/>
          <w:numId w:val="20"/>
        </w:numPr>
        <w:tabs>
          <w:tab w:val="left" w:pos="993"/>
        </w:tabs>
        <w:spacing w:after="0" w:line="240" w:lineRule="auto"/>
        <w:ind w:left="0" w:firstLine="709"/>
        <w:jc w:val="both"/>
      </w:pPr>
      <w:r>
        <w:t xml:space="preserve">Простота и </w:t>
      </w:r>
      <w:r w:rsidR="005C2897">
        <w:t>минимализм: чем</w:t>
      </w:r>
      <w:r>
        <w:t xml:space="preserve"> проще интерфейс, тем быстрее его освоение; отсутствие лишних элементов и перегрузки информацией.</w:t>
      </w:r>
    </w:p>
    <w:p w14:paraId="46DD0248" w14:textId="3A760284" w:rsidR="00FA2D95" w:rsidRDefault="00FA2D95">
      <w:pPr>
        <w:pStyle w:val="ac"/>
        <w:numPr>
          <w:ilvl w:val="0"/>
          <w:numId w:val="20"/>
        </w:numPr>
        <w:tabs>
          <w:tab w:val="left" w:pos="993"/>
        </w:tabs>
        <w:spacing w:after="0" w:line="240" w:lineRule="auto"/>
        <w:ind w:left="0" w:firstLine="709"/>
        <w:jc w:val="both"/>
      </w:pPr>
      <w:r>
        <w:t>Последовательность</w:t>
      </w:r>
      <w:r w:rsidR="005C2897">
        <w:t>:</w:t>
      </w:r>
      <w:r>
        <w:t xml:space="preserve"> единый стиль для всех кнопок, шрифтов, цветов и иконок.</w:t>
      </w:r>
    </w:p>
    <w:p w14:paraId="27AD4BF0" w14:textId="4C58279F" w:rsidR="00FA2D95" w:rsidRDefault="00FA2D95">
      <w:pPr>
        <w:pStyle w:val="ac"/>
        <w:numPr>
          <w:ilvl w:val="0"/>
          <w:numId w:val="20"/>
        </w:numPr>
        <w:tabs>
          <w:tab w:val="left" w:pos="993"/>
        </w:tabs>
        <w:spacing w:after="0" w:line="240" w:lineRule="auto"/>
        <w:ind w:left="0" w:firstLine="709"/>
        <w:jc w:val="both"/>
      </w:pPr>
      <w:r>
        <w:t>Обратная связь</w:t>
      </w:r>
      <w:r w:rsidR="005C2897">
        <w:t xml:space="preserve">: </w:t>
      </w:r>
      <w:r>
        <w:t>ч</w:t>
      </w:r>
      <w:r w:rsidR="005C2897">
        <w:t>ё</w:t>
      </w:r>
      <w:r>
        <w:t>ткое информирование о выполнении действий или ошибках.</w:t>
      </w:r>
    </w:p>
    <w:p w14:paraId="3E47107A" w14:textId="64C66BCA" w:rsidR="00FA2D95" w:rsidRDefault="00FA2D95">
      <w:pPr>
        <w:pStyle w:val="ac"/>
        <w:numPr>
          <w:ilvl w:val="0"/>
          <w:numId w:val="20"/>
        </w:numPr>
        <w:tabs>
          <w:tab w:val="left" w:pos="993"/>
        </w:tabs>
        <w:spacing w:after="0" w:line="240" w:lineRule="auto"/>
        <w:ind w:left="0" w:firstLine="709"/>
        <w:jc w:val="both"/>
      </w:pPr>
      <w:r>
        <w:t>Эффективность взаимодействия</w:t>
      </w:r>
      <w:r w:rsidR="005C2897">
        <w:t xml:space="preserve">: </w:t>
      </w:r>
      <w:r>
        <w:t>помощь в быстром и удобном выполнении задач.</w:t>
      </w:r>
    </w:p>
    <w:p w14:paraId="474FED70" w14:textId="28DCD2F4" w:rsidR="00FA2D95" w:rsidRDefault="00FA2D95">
      <w:pPr>
        <w:pStyle w:val="ac"/>
        <w:numPr>
          <w:ilvl w:val="0"/>
          <w:numId w:val="20"/>
        </w:numPr>
        <w:tabs>
          <w:tab w:val="left" w:pos="993"/>
        </w:tabs>
        <w:spacing w:after="0" w:line="240" w:lineRule="auto"/>
        <w:ind w:left="0" w:firstLine="709"/>
        <w:jc w:val="both"/>
      </w:pPr>
      <w:r>
        <w:t>Адаптивность</w:t>
      </w:r>
      <w:r w:rsidR="005C2897">
        <w:t xml:space="preserve">: </w:t>
      </w:r>
      <w:r>
        <w:t>корректная работа на любых платформах и устройствах.</w:t>
      </w:r>
    </w:p>
    <w:p w14:paraId="6054C8B6" w14:textId="5B81EA4B" w:rsidR="00FA2D95" w:rsidRDefault="00FA2D95">
      <w:pPr>
        <w:pStyle w:val="ac"/>
        <w:numPr>
          <w:ilvl w:val="0"/>
          <w:numId w:val="20"/>
        </w:numPr>
        <w:tabs>
          <w:tab w:val="left" w:pos="993"/>
        </w:tabs>
        <w:spacing w:after="0" w:line="240" w:lineRule="auto"/>
        <w:ind w:left="0" w:firstLine="709"/>
        <w:jc w:val="both"/>
      </w:pPr>
      <w:r>
        <w:t>Визуальная гармония</w:t>
      </w:r>
      <w:r w:rsidR="005C2897">
        <w:t xml:space="preserve">: </w:t>
      </w:r>
      <w:r>
        <w:t>сочетание цветов, шрифтов и графики для удобства восприятия.</w:t>
      </w:r>
    </w:p>
    <w:p w14:paraId="2FA4E4F4" w14:textId="56916397" w:rsidR="00FA2D95" w:rsidRDefault="00FA2D95">
      <w:pPr>
        <w:pStyle w:val="ac"/>
        <w:numPr>
          <w:ilvl w:val="0"/>
          <w:numId w:val="20"/>
        </w:numPr>
        <w:tabs>
          <w:tab w:val="left" w:pos="993"/>
        </w:tabs>
        <w:spacing w:after="0" w:line="240" w:lineRule="auto"/>
        <w:ind w:left="0" w:firstLine="709"/>
        <w:jc w:val="both"/>
      </w:pPr>
      <w:r>
        <w:t>Оптимизация форм</w:t>
      </w:r>
      <w:r w:rsidR="005C2897">
        <w:t xml:space="preserve">: </w:t>
      </w:r>
      <w:r>
        <w:t>удобное заполнение с минимальным количеством полей, автозаполнением, валидацией и подсказками.</w:t>
      </w:r>
    </w:p>
    <w:p w14:paraId="65E67FA1" w14:textId="77777777" w:rsidR="0079414F" w:rsidRDefault="005E50AD" w:rsidP="005E50AD">
      <w:pPr>
        <w:pStyle w:val="ac"/>
        <w:tabs>
          <w:tab w:val="left" w:pos="993"/>
        </w:tabs>
        <w:spacing w:after="0" w:line="240" w:lineRule="auto"/>
        <w:ind w:left="0" w:firstLine="709"/>
        <w:jc w:val="both"/>
      </w:pPr>
      <w:r>
        <w:t xml:space="preserve">Всем вышеперечисленным требованиям должен удовлетворять интерфейс программного приложения для исследования методов сортировок. Интерфейс разрабатываемого программного приложения состоит из </w:t>
      </w:r>
      <w:r w:rsidR="0079414F">
        <w:t>двух</w:t>
      </w:r>
      <w:r>
        <w:t xml:space="preserve"> окон. </w:t>
      </w:r>
    </w:p>
    <w:p w14:paraId="416AC20F" w14:textId="3AFA6E03" w:rsidR="0079414F" w:rsidRDefault="005E50AD" w:rsidP="0079414F">
      <w:pPr>
        <w:pStyle w:val="ac"/>
        <w:tabs>
          <w:tab w:val="left" w:pos="993"/>
        </w:tabs>
        <w:spacing w:after="0" w:line="240" w:lineRule="auto"/>
        <w:ind w:left="0" w:firstLine="709"/>
        <w:jc w:val="both"/>
      </w:pPr>
      <w:r>
        <w:t xml:space="preserve">Главное окно приложения представлено на рисунке </w:t>
      </w:r>
      <w:r w:rsidR="0079414F">
        <w:t>4.</w:t>
      </w:r>
    </w:p>
    <w:p w14:paraId="48CE5D49" w14:textId="77777777" w:rsidR="0079414F" w:rsidRPr="005E50AD" w:rsidRDefault="0079414F" w:rsidP="0079414F">
      <w:pPr>
        <w:pStyle w:val="ac"/>
        <w:tabs>
          <w:tab w:val="left" w:pos="993"/>
        </w:tabs>
        <w:spacing w:after="0" w:line="240" w:lineRule="auto"/>
        <w:ind w:left="0" w:firstLine="709"/>
        <w:jc w:val="both"/>
      </w:pPr>
    </w:p>
    <w:p w14:paraId="68FB747A" w14:textId="77777777" w:rsidR="0079414F" w:rsidRDefault="0079414F" w:rsidP="0079414F">
      <w:pPr>
        <w:keepNext/>
        <w:spacing w:after="0" w:line="240" w:lineRule="auto"/>
        <w:jc w:val="center"/>
      </w:pPr>
      <w:r w:rsidRPr="0079414F">
        <w:rPr>
          <w:rFonts w:cs="Times New Roman"/>
          <w:b/>
          <w:bCs/>
          <w:noProof/>
          <w:sz w:val="32"/>
          <w:szCs w:val="32"/>
        </w:rPr>
        <w:lastRenderedPageBreak/>
        <w:drawing>
          <wp:inline distT="0" distB="0" distL="0" distR="0" wp14:anchorId="2CD65E7D" wp14:editId="6599A124">
            <wp:extent cx="2711395" cy="2711395"/>
            <wp:effectExtent l="0" t="0" r="0" b="0"/>
            <wp:docPr id="1184261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61775" name=""/>
                    <pic:cNvPicPr/>
                  </pic:nvPicPr>
                  <pic:blipFill>
                    <a:blip r:embed="rId16"/>
                    <a:stretch>
                      <a:fillRect/>
                    </a:stretch>
                  </pic:blipFill>
                  <pic:spPr>
                    <a:xfrm>
                      <a:off x="0" y="0"/>
                      <a:ext cx="2728083" cy="2728083"/>
                    </a:xfrm>
                    <a:prstGeom prst="rect">
                      <a:avLst/>
                    </a:prstGeom>
                  </pic:spPr>
                </pic:pic>
              </a:graphicData>
            </a:graphic>
          </wp:inline>
        </w:drawing>
      </w:r>
    </w:p>
    <w:p w14:paraId="176378ED" w14:textId="77777777" w:rsidR="0079414F" w:rsidRDefault="0079414F" w:rsidP="0079414F">
      <w:pPr>
        <w:keepNext/>
        <w:spacing w:after="0" w:line="240" w:lineRule="auto"/>
        <w:ind w:firstLine="709"/>
        <w:jc w:val="both"/>
      </w:pPr>
    </w:p>
    <w:p w14:paraId="11B056F2" w14:textId="307963F2" w:rsidR="0079414F" w:rsidRDefault="0079414F" w:rsidP="0079414F">
      <w:pPr>
        <w:pStyle w:val="afb"/>
        <w:spacing w:after="0"/>
        <w:ind w:firstLine="709"/>
        <w:jc w:val="both"/>
        <w:rPr>
          <w:i w:val="0"/>
          <w:iCs w:val="0"/>
          <w:color w:val="auto"/>
          <w:sz w:val="28"/>
          <w:szCs w:val="28"/>
        </w:rPr>
      </w:pPr>
      <w:r w:rsidRPr="0079414F">
        <w:rPr>
          <w:i w:val="0"/>
          <w:iCs w:val="0"/>
          <w:color w:val="auto"/>
          <w:sz w:val="28"/>
          <w:szCs w:val="28"/>
        </w:rPr>
        <w:t xml:space="preserve">Рисунок </w:t>
      </w:r>
      <w:r>
        <w:rPr>
          <w:i w:val="0"/>
          <w:iCs w:val="0"/>
          <w:color w:val="auto"/>
          <w:sz w:val="28"/>
          <w:szCs w:val="28"/>
        </w:rPr>
        <w:t>4</w:t>
      </w:r>
      <w:r w:rsidRPr="0079414F">
        <w:rPr>
          <w:i w:val="0"/>
          <w:iCs w:val="0"/>
          <w:color w:val="auto"/>
          <w:sz w:val="28"/>
          <w:szCs w:val="28"/>
        </w:rPr>
        <w:t xml:space="preserve"> – Главная форма пользовательского интерфейса</w:t>
      </w:r>
    </w:p>
    <w:p w14:paraId="792479A6" w14:textId="77777777" w:rsidR="0079414F" w:rsidRDefault="0079414F" w:rsidP="0079414F">
      <w:pPr>
        <w:spacing w:after="0" w:line="240" w:lineRule="auto"/>
        <w:ind w:firstLine="709"/>
        <w:jc w:val="both"/>
      </w:pPr>
    </w:p>
    <w:p w14:paraId="2658F29A" w14:textId="3BFBF595" w:rsidR="0079414F" w:rsidRDefault="0079414F" w:rsidP="0079414F">
      <w:pPr>
        <w:spacing w:after="0" w:line="240" w:lineRule="auto"/>
        <w:ind w:firstLine="709"/>
        <w:jc w:val="both"/>
      </w:pPr>
      <w:r>
        <w:t>Вторая форма пользовательского интерфейса показана на рисунке 5.</w:t>
      </w:r>
    </w:p>
    <w:p w14:paraId="18A642E5" w14:textId="77777777" w:rsidR="0079414F" w:rsidRDefault="0079414F" w:rsidP="0079414F">
      <w:pPr>
        <w:spacing w:after="0" w:line="240" w:lineRule="auto"/>
        <w:ind w:firstLine="709"/>
        <w:jc w:val="both"/>
      </w:pPr>
    </w:p>
    <w:p w14:paraId="3AF9ECD1" w14:textId="77777777" w:rsidR="0079414F" w:rsidRDefault="0079414F" w:rsidP="0079414F">
      <w:pPr>
        <w:keepNext/>
        <w:spacing w:after="0" w:line="240" w:lineRule="auto"/>
        <w:jc w:val="center"/>
      </w:pPr>
      <w:r w:rsidRPr="0079414F">
        <w:rPr>
          <w:noProof/>
        </w:rPr>
        <w:drawing>
          <wp:inline distT="0" distB="0" distL="0" distR="0" wp14:anchorId="155B1208" wp14:editId="7FE251D7">
            <wp:extent cx="6443980" cy="2939415"/>
            <wp:effectExtent l="0" t="0" r="0" b="0"/>
            <wp:docPr id="685101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01044" name=""/>
                    <pic:cNvPicPr/>
                  </pic:nvPicPr>
                  <pic:blipFill>
                    <a:blip r:embed="rId17"/>
                    <a:stretch>
                      <a:fillRect/>
                    </a:stretch>
                  </pic:blipFill>
                  <pic:spPr>
                    <a:xfrm>
                      <a:off x="0" y="0"/>
                      <a:ext cx="6443980" cy="2939415"/>
                    </a:xfrm>
                    <a:prstGeom prst="rect">
                      <a:avLst/>
                    </a:prstGeom>
                  </pic:spPr>
                </pic:pic>
              </a:graphicData>
            </a:graphic>
          </wp:inline>
        </w:drawing>
      </w:r>
    </w:p>
    <w:p w14:paraId="2B31AA07" w14:textId="77777777" w:rsidR="0079414F" w:rsidRDefault="0079414F" w:rsidP="0079414F">
      <w:pPr>
        <w:keepNext/>
        <w:spacing w:after="0" w:line="240" w:lineRule="auto"/>
        <w:jc w:val="center"/>
      </w:pPr>
    </w:p>
    <w:p w14:paraId="50BCEDC3" w14:textId="28C461AD" w:rsidR="0079414F" w:rsidRPr="0079414F" w:rsidRDefault="0079414F" w:rsidP="0079414F">
      <w:pPr>
        <w:pStyle w:val="afb"/>
        <w:ind w:firstLine="709"/>
        <w:jc w:val="both"/>
        <w:rPr>
          <w:i w:val="0"/>
          <w:iCs w:val="0"/>
          <w:color w:val="auto"/>
          <w:sz w:val="28"/>
          <w:szCs w:val="28"/>
        </w:rPr>
      </w:pPr>
      <w:r w:rsidRPr="0079414F">
        <w:rPr>
          <w:i w:val="0"/>
          <w:iCs w:val="0"/>
          <w:color w:val="auto"/>
          <w:sz w:val="28"/>
          <w:szCs w:val="28"/>
        </w:rPr>
        <w:t xml:space="preserve">Рисунок </w:t>
      </w:r>
      <w:r>
        <w:rPr>
          <w:i w:val="0"/>
          <w:iCs w:val="0"/>
          <w:color w:val="auto"/>
          <w:sz w:val="28"/>
          <w:szCs w:val="28"/>
        </w:rPr>
        <w:t>5</w:t>
      </w:r>
      <w:r w:rsidRPr="0079414F">
        <w:rPr>
          <w:i w:val="0"/>
          <w:iCs w:val="0"/>
          <w:color w:val="auto"/>
          <w:sz w:val="28"/>
          <w:szCs w:val="28"/>
        </w:rPr>
        <w:t xml:space="preserve"> – Вторая форма пользовательского интерфейса</w:t>
      </w:r>
    </w:p>
    <w:p w14:paraId="5FE20005" w14:textId="10AA1BDC" w:rsidR="00030797" w:rsidRPr="00AD55D3" w:rsidRDefault="00030797" w:rsidP="0079414F">
      <w:pPr>
        <w:spacing w:after="0" w:line="240" w:lineRule="auto"/>
        <w:jc w:val="center"/>
        <w:rPr>
          <w:rFonts w:eastAsiaTheme="majorEastAsia" w:cs="Times New Roman"/>
          <w:spacing w:val="-10"/>
          <w:kern w:val="28"/>
          <w:szCs w:val="28"/>
        </w:rPr>
      </w:pPr>
      <w:r>
        <w:rPr>
          <w:rFonts w:cs="Times New Roman"/>
          <w:b/>
          <w:bCs/>
          <w:sz w:val="32"/>
          <w:szCs w:val="32"/>
        </w:rPr>
        <w:br w:type="page"/>
      </w:r>
    </w:p>
    <w:p w14:paraId="2E3A8115" w14:textId="21445FCA" w:rsidR="00BB4928" w:rsidRPr="00FE682D" w:rsidRDefault="00030797" w:rsidP="00FE682D">
      <w:pPr>
        <w:pStyle w:val="1"/>
        <w:spacing w:after="0"/>
        <w:jc w:val="both"/>
      </w:pPr>
      <w:bookmarkStart w:id="23" w:name="_Toc191392411"/>
      <w:bookmarkStart w:id="24" w:name="_Toc191392464"/>
      <w:bookmarkStart w:id="25" w:name="_Toc222989204"/>
      <w:bookmarkStart w:id="26" w:name="_Toc230128736"/>
      <w:r w:rsidRPr="00FE682D">
        <w:lastRenderedPageBreak/>
        <w:t>2</w:t>
      </w:r>
      <w:r w:rsidR="00BB4928" w:rsidRPr="00FE682D">
        <w:t xml:space="preserve"> </w:t>
      </w:r>
      <w:bookmarkEnd w:id="23"/>
      <w:bookmarkEnd w:id="24"/>
      <w:r w:rsidR="00527D72">
        <w:t>Программная реализация и тестирование системы для исследования методов сортировок</w:t>
      </w:r>
      <w:bookmarkEnd w:id="25"/>
      <w:bookmarkEnd w:id="26"/>
    </w:p>
    <w:p w14:paraId="6F74EEBC" w14:textId="71701666" w:rsidR="00BB4928" w:rsidRDefault="00BB4928" w:rsidP="00457D8A">
      <w:pPr>
        <w:spacing w:after="0" w:line="240" w:lineRule="auto"/>
      </w:pPr>
    </w:p>
    <w:p w14:paraId="167E89F0" w14:textId="77777777" w:rsidR="00A66680" w:rsidRDefault="00A66680" w:rsidP="00457D8A">
      <w:pPr>
        <w:spacing w:after="0" w:line="240" w:lineRule="auto"/>
      </w:pPr>
    </w:p>
    <w:p w14:paraId="414E2B9E" w14:textId="77777777" w:rsidR="00030797" w:rsidRDefault="00030797" w:rsidP="00030797">
      <w:pPr>
        <w:pStyle w:val="2"/>
        <w:jc w:val="both"/>
      </w:pPr>
      <w:bookmarkStart w:id="27" w:name="_Toc191392412"/>
      <w:bookmarkStart w:id="28" w:name="_Toc191392465"/>
      <w:bookmarkStart w:id="29" w:name="_Toc222989205"/>
      <w:bookmarkStart w:id="30" w:name="_Toc230128737"/>
      <w:r>
        <w:t xml:space="preserve">2.1 </w:t>
      </w:r>
      <w:bookmarkEnd w:id="27"/>
      <w:bookmarkEnd w:id="28"/>
      <w:r w:rsidR="00527D72">
        <w:t>Обоснование выбора инструментальных средств разработки</w:t>
      </w:r>
      <w:bookmarkEnd w:id="29"/>
      <w:bookmarkEnd w:id="30"/>
    </w:p>
    <w:p w14:paraId="6DBBABEB" w14:textId="77777777" w:rsidR="00A66680" w:rsidRDefault="00A66680" w:rsidP="00A66680">
      <w:pPr>
        <w:spacing w:after="0" w:line="240" w:lineRule="auto"/>
        <w:ind w:firstLine="709"/>
        <w:jc w:val="both"/>
      </w:pPr>
    </w:p>
    <w:p w14:paraId="697E0FCB" w14:textId="77777777" w:rsidR="00A66680" w:rsidRPr="00A66680" w:rsidRDefault="00A66680" w:rsidP="00A66680">
      <w:pPr>
        <w:spacing w:after="0" w:line="240" w:lineRule="auto"/>
        <w:ind w:firstLine="709"/>
        <w:jc w:val="both"/>
      </w:pPr>
    </w:p>
    <w:p w14:paraId="18165E72" w14:textId="4DE65116" w:rsidR="00A66680" w:rsidRDefault="00A66680" w:rsidP="00A66680">
      <w:pPr>
        <w:spacing w:after="0" w:line="240" w:lineRule="auto"/>
        <w:ind w:firstLine="709"/>
        <w:jc w:val="both"/>
      </w:pPr>
      <w:r>
        <w:t xml:space="preserve">Разработка </w:t>
      </w:r>
      <w:r w:rsidR="00721466">
        <w:t>программного приложения «Исследование методов сортировок», согласно ТЗ,</w:t>
      </w:r>
      <w:r>
        <w:t xml:space="preserve"> должна быть выполнена в среде Microsoft Visual Studio на языке программирования C#.</w:t>
      </w:r>
    </w:p>
    <w:p w14:paraId="0FE8AFF9" w14:textId="77777777" w:rsidR="00921702" w:rsidRDefault="00921702" w:rsidP="00A66680">
      <w:pPr>
        <w:spacing w:after="0" w:line="240" w:lineRule="auto"/>
        <w:ind w:firstLine="709"/>
        <w:jc w:val="both"/>
      </w:pPr>
      <w:r w:rsidRPr="00921702">
        <w:t xml:space="preserve">Выбор языка программирования C# обусловлен тем, что он прост в освоении и широко применяется для разработки приложений, работающих под управлением Windows. На нём удобно работать с файлами, базами данных и графическими окнами благодаря встроенным библиотекам платформы .NET. В C# много ошибок можно найти ещё на этапе написания кода, а не во время работы программы — это экономит время и упрощает отладку. Память в C# очищается автоматически, поэтому программа не будет терять производительность из-за утечек памяти, что особенно важно при длительной работе. Кроме того, C# поддерживает объектно-ориентированное программирование, что позволяет создавать понятные и структурированные программы. </w:t>
      </w:r>
    </w:p>
    <w:p w14:paraId="42B23439" w14:textId="77777777" w:rsidR="00921702" w:rsidRDefault="00921702" w:rsidP="00A66680">
      <w:pPr>
        <w:spacing w:after="0" w:line="240" w:lineRule="auto"/>
        <w:ind w:firstLine="709"/>
        <w:jc w:val="both"/>
      </w:pPr>
      <w:r w:rsidRPr="00921702">
        <w:t xml:space="preserve">Ещё одно преимущество — кроссплатформенность: при необходимости код можно запустить не только на Windows, но и на Linux или macOS. Для C# существует много готовых примеров кода и понятная документация на русском языке, что помогает быстрее разобраться и выполнить задание в срок. </w:t>
      </w:r>
    </w:p>
    <w:p w14:paraId="76D2ABC2" w14:textId="77777777" w:rsidR="00726B9E" w:rsidRDefault="00726B9E" w:rsidP="00A66680">
      <w:pPr>
        <w:spacing w:after="0" w:line="240" w:lineRule="auto"/>
        <w:ind w:firstLine="709"/>
        <w:jc w:val="both"/>
      </w:pPr>
      <w:r w:rsidRPr="00726B9E">
        <w:t xml:space="preserve">Среда Microsoft Visual Studio выбрана потому, что она лучше всего подходит для разработки на C# и предоставляет все необходимые инструменты. В ней есть удобные подсказки при написании кода, которые показывают возможные варианты и помогают не тратить время на запоминание всех команд. Отладчик позволяет запускать программу по шагам, ставить точки остановки и отслеживать значения переменных в любой момент выполнения. С помощью отладчика легко понять, почему программа работает не так, как задумано, и исправить ошибку. </w:t>
      </w:r>
    </w:p>
    <w:p w14:paraId="022EBC64" w14:textId="5F811A16" w:rsidR="00A66680" w:rsidRDefault="00A66680" w:rsidP="00A66680">
      <w:pPr>
        <w:spacing w:after="0" w:line="240" w:lineRule="auto"/>
        <w:ind w:firstLine="709"/>
        <w:jc w:val="both"/>
      </w:pPr>
      <w:r>
        <w:t xml:space="preserve">Также в Visual Studio встроена работа с системой Git, что удобно для сдачи проекта, сохранения разных версий и контроля изменений. Если студент случайно удалит важный кусок кода, всегда можно вернуться к предыдущей версии. Среда подсвечивает синтаксические ошибки прямо во время набора текста, что позволяет сразу их исправлять, не дожидаясь компиляции. Visual Studio бесплатна в версии Community, не требует сложной настройки «с нуля» и хорошо работает на большинстве учебных компьютеров в колледже или вузе. Установка занимает не больше 15–20 минут, и среда сразу готова к работе. Благодаря этому студент может сосредоточиться на написании логики программы, а не на решении проблем с инструментами. Многие преподаватели сами работают в Visual Studio, поэтому при возникновении вопросов студент легко получит помощь. Все перечисленные возможности делают Microsoft Visual Studio и C# оптимальным выбором для </w:t>
      </w:r>
      <w:r>
        <w:lastRenderedPageBreak/>
        <w:t>выполнения</w:t>
      </w:r>
      <w:r w:rsidR="00721466">
        <w:t xml:space="preserve"> курсовой работы по дисциплине «Технология разработки программного обеспечения»</w:t>
      </w:r>
      <w:r>
        <w:t>.</w:t>
      </w:r>
    </w:p>
    <w:p w14:paraId="01A0342F" w14:textId="77777777" w:rsidR="00A66680" w:rsidRDefault="00A66680" w:rsidP="00A66680">
      <w:pPr>
        <w:spacing w:after="0" w:line="240" w:lineRule="auto"/>
        <w:ind w:firstLine="709"/>
        <w:jc w:val="both"/>
      </w:pPr>
    </w:p>
    <w:p w14:paraId="526554CE" w14:textId="77777777" w:rsidR="00A66680" w:rsidRDefault="00A66680" w:rsidP="00A66680">
      <w:pPr>
        <w:spacing w:after="0" w:line="240" w:lineRule="auto"/>
        <w:ind w:firstLine="709"/>
        <w:jc w:val="both"/>
      </w:pPr>
    </w:p>
    <w:p w14:paraId="75026C4B" w14:textId="2F415119" w:rsidR="00030797" w:rsidRDefault="00030797" w:rsidP="00030797">
      <w:pPr>
        <w:pStyle w:val="2"/>
        <w:jc w:val="both"/>
      </w:pPr>
      <w:bookmarkStart w:id="31" w:name="_Toc191392413"/>
      <w:bookmarkStart w:id="32" w:name="_Toc191392466"/>
      <w:bookmarkStart w:id="33" w:name="_Toc222989206"/>
      <w:bookmarkStart w:id="34" w:name="_Toc230128738"/>
      <w:r>
        <w:t>2.2</w:t>
      </w:r>
      <w:bookmarkEnd w:id="31"/>
      <w:bookmarkEnd w:id="32"/>
      <w:r w:rsidR="00527D72">
        <w:t xml:space="preserve"> </w:t>
      </w:r>
      <w:bookmarkEnd w:id="33"/>
      <w:r w:rsidR="00CD0B25">
        <w:t>Алгоритмизация и программирование</w:t>
      </w:r>
      <w:bookmarkEnd w:id="34"/>
    </w:p>
    <w:p w14:paraId="79016D62" w14:textId="77777777" w:rsidR="00030797" w:rsidRPr="004060B9" w:rsidRDefault="00030797" w:rsidP="00653DCA">
      <w:pPr>
        <w:spacing w:after="0" w:line="240" w:lineRule="auto"/>
        <w:ind w:firstLine="709"/>
        <w:jc w:val="both"/>
      </w:pPr>
    </w:p>
    <w:p w14:paraId="46CE376C" w14:textId="77777777" w:rsidR="00030797" w:rsidRDefault="00030797" w:rsidP="00653DCA">
      <w:pPr>
        <w:spacing w:after="0" w:line="240" w:lineRule="auto"/>
        <w:ind w:firstLine="709"/>
        <w:jc w:val="both"/>
      </w:pPr>
    </w:p>
    <w:p w14:paraId="667DE1B3" w14:textId="31137291" w:rsidR="005A5DB7" w:rsidRDefault="005A5DB7" w:rsidP="005A5DB7">
      <w:pPr>
        <w:spacing w:after="0" w:line="240" w:lineRule="auto"/>
        <w:ind w:firstLine="709"/>
        <w:jc w:val="both"/>
      </w:pPr>
      <w:r>
        <w:t>Алгоритмизация является ключевым этапом разработки, обеспечивающим переход от формального проекта к работающему коду. В рамках данной задачи этот этап имеет особое значение, поскольку необходимо не просто реализовать пять алгоритмов сортировки, но и обеспечить параллельный сбор метрик эффективности: времени выполнения, количества операций сравнения и количества перестановок элементов. Кроме того, требуется организовать удобный пользовательский интерфейс для взаимодействия с системой и наглядного представления результатов.</w:t>
      </w:r>
    </w:p>
    <w:p w14:paraId="2403B075" w14:textId="5AC0CA08" w:rsidR="005A5DB7" w:rsidRDefault="005A5DB7" w:rsidP="005A5DB7">
      <w:pPr>
        <w:spacing w:after="0" w:line="240" w:lineRule="auto"/>
        <w:ind w:firstLine="709"/>
        <w:jc w:val="both"/>
      </w:pPr>
      <w:r>
        <w:t>Согласно техническому заданию, программный продукт «Исследователь сортировок» должен выполнять следующие основные функции:</w:t>
      </w:r>
    </w:p>
    <w:p w14:paraId="47510DF8" w14:textId="45D6C142" w:rsidR="005A5DB7" w:rsidRDefault="005A5DB7">
      <w:pPr>
        <w:pStyle w:val="ac"/>
        <w:numPr>
          <w:ilvl w:val="0"/>
          <w:numId w:val="21"/>
        </w:numPr>
        <w:tabs>
          <w:tab w:val="left" w:pos="993"/>
        </w:tabs>
        <w:spacing w:after="0" w:line="240" w:lineRule="auto"/>
        <w:ind w:left="0" w:firstLine="709"/>
        <w:jc w:val="both"/>
      </w:pPr>
      <w:r>
        <w:t>Генерация исходного массива – создание одномерного массива целочисленных значений тремя способами: случайное заполнение, ручной ввод пользователем, загрузка из текстового файла.</w:t>
      </w:r>
    </w:p>
    <w:p w14:paraId="7096F3AB" w14:textId="0A359D0D" w:rsidR="005A5DB7" w:rsidRDefault="005A5DB7">
      <w:pPr>
        <w:pStyle w:val="ac"/>
        <w:numPr>
          <w:ilvl w:val="0"/>
          <w:numId w:val="21"/>
        </w:numPr>
        <w:tabs>
          <w:tab w:val="left" w:pos="993"/>
        </w:tabs>
        <w:spacing w:after="0" w:line="240" w:lineRule="auto"/>
        <w:ind w:left="0" w:firstLine="709"/>
        <w:jc w:val="both"/>
      </w:pPr>
      <w:r>
        <w:t>Выбор метода сортировки – предоставление пользователю возможности выбора одного из пяти алгоритмов: сортировка пузырьком, сортировка вставками, сортировка выбором, быстрая сортировка, сортировка слиянием.</w:t>
      </w:r>
    </w:p>
    <w:p w14:paraId="54B11C3B" w14:textId="6673F973" w:rsidR="005A5DB7" w:rsidRDefault="005A5DB7">
      <w:pPr>
        <w:pStyle w:val="ac"/>
        <w:numPr>
          <w:ilvl w:val="0"/>
          <w:numId w:val="21"/>
        </w:numPr>
        <w:tabs>
          <w:tab w:val="left" w:pos="993"/>
        </w:tabs>
        <w:spacing w:after="0" w:line="240" w:lineRule="auto"/>
        <w:ind w:left="0" w:firstLine="709"/>
        <w:jc w:val="both"/>
      </w:pPr>
      <w:r>
        <w:t>Выполнение сортировки с параллельным сбором метрик – запуск выбранного алгоритма с одновременным измерением времени выполнения, подсчётом количества сравнений и перестановок.</w:t>
      </w:r>
    </w:p>
    <w:p w14:paraId="4F4007B1" w14:textId="77777777" w:rsidR="005A5DB7" w:rsidRDefault="005A5DB7">
      <w:pPr>
        <w:pStyle w:val="ac"/>
        <w:numPr>
          <w:ilvl w:val="0"/>
          <w:numId w:val="21"/>
        </w:numPr>
        <w:tabs>
          <w:tab w:val="left" w:pos="993"/>
        </w:tabs>
        <w:spacing w:after="0" w:line="240" w:lineRule="auto"/>
        <w:ind w:left="0" w:firstLine="709"/>
        <w:jc w:val="both"/>
      </w:pPr>
      <w:r>
        <w:t>Визуализация результатов – отображение исходного и отсортированного массивов, а также вывод собранной статистики для последующего сравнительного анализа.</w:t>
      </w:r>
    </w:p>
    <w:p w14:paraId="1806E25F" w14:textId="1E3C803A" w:rsidR="00CD0B25" w:rsidRDefault="00CD0B25" w:rsidP="005A5DB7">
      <w:pPr>
        <w:spacing w:after="0" w:line="240" w:lineRule="auto"/>
        <w:ind w:firstLine="709"/>
        <w:jc w:val="both"/>
      </w:pPr>
      <w:r>
        <w:t>Для реализации вышеперечисленных функций разработаны методы</w:t>
      </w:r>
      <w:r w:rsidR="00653DCA">
        <w:t>,</w:t>
      </w:r>
      <w:r>
        <w:t xml:space="preserve"> представлены в таблице </w:t>
      </w:r>
      <w:r w:rsidR="005A5DB7">
        <w:t>2.</w:t>
      </w:r>
    </w:p>
    <w:p w14:paraId="759ECD8D" w14:textId="77777777" w:rsidR="00277639" w:rsidRDefault="00277639" w:rsidP="005A5DB7">
      <w:pPr>
        <w:spacing w:after="0" w:line="240" w:lineRule="auto"/>
        <w:ind w:firstLine="709"/>
        <w:jc w:val="both"/>
      </w:pPr>
    </w:p>
    <w:p w14:paraId="33A56EB7" w14:textId="4AD69EE1" w:rsidR="00CD0B25" w:rsidRDefault="00CD0B25" w:rsidP="00CD0B25">
      <w:pPr>
        <w:spacing w:after="0" w:line="240" w:lineRule="auto"/>
        <w:ind w:firstLine="709"/>
        <w:jc w:val="both"/>
      </w:pPr>
      <w:r>
        <w:t xml:space="preserve">Таблица 2 – Список методов </w:t>
      </w:r>
      <w:r w:rsidR="005A5DB7">
        <w:t>программного приложения</w:t>
      </w:r>
    </w:p>
    <w:p w14:paraId="119397CC" w14:textId="77777777" w:rsidR="00277639" w:rsidRPr="00CD0B25" w:rsidRDefault="00277639" w:rsidP="00CD0B25">
      <w:pPr>
        <w:spacing w:after="0" w:line="240" w:lineRule="auto"/>
        <w:ind w:firstLine="709"/>
        <w:jc w:val="both"/>
      </w:pPr>
    </w:p>
    <w:tbl>
      <w:tblPr>
        <w:tblStyle w:val="af1"/>
        <w:tblW w:w="0" w:type="auto"/>
        <w:tblLook w:val="04A0" w:firstRow="1" w:lastRow="0" w:firstColumn="1" w:lastColumn="0" w:noHBand="0" w:noVBand="1"/>
      </w:tblPr>
      <w:tblGrid>
        <w:gridCol w:w="3256"/>
        <w:gridCol w:w="6882"/>
      </w:tblGrid>
      <w:tr w:rsidR="00CD0B25" w14:paraId="68AD1DA3" w14:textId="77777777" w:rsidTr="00277639">
        <w:tc>
          <w:tcPr>
            <w:tcW w:w="3256" w:type="dxa"/>
          </w:tcPr>
          <w:p w14:paraId="5947DB5A" w14:textId="577F16C8" w:rsidR="00CD0B25" w:rsidRPr="005A5DB7" w:rsidRDefault="00CD0B25" w:rsidP="00CD0B25">
            <w:pPr>
              <w:jc w:val="center"/>
            </w:pPr>
            <w:r w:rsidRPr="005A5DB7">
              <w:t>Номер и название метода</w:t>
            </w:r>
          </w:p>
        </w:tc>
        <w:tc>
          <w:tcPr>
            <w:tcW w:w="6882" w:type="dxa"/>
          </w:tcPr>
          <w:p w14:paraId="34B6ECF4" w14:textId="2E1F6F77" w:rsidR="00CD0B25" w:rsidRPr="00227F8C" w:rsidRDefault="00CD0B25" w:rsidP="00CD0B25">
            <w:pPr>
              <w:jc w:val="center"/>
              <w:rPr>
                <w:highlight w:val="yellow"/>
              </w:rPr>
            </w:pPr>
            <w:r w:rsidRPr="005A5DB7">
              <w:t>Назначение метода</w:t>
            </w:r>
          </w:p>
        </w:tc>
      </w:tr>
      <w:tr w:rsidR="00CD0B25" w14:paraId="1DD31C14" w14:textId="77777777" w:rsidTr="00277639">
        <w:trPr>
          <w:trHeight w:val="453"/>
        </w:trPr>
        <w:tc>
          <w:tcPr>
            <w:tcW w:w="3256" w:type="dxa"/>
          </w:tcPr>
          <w:p w14:paraId="5456DD9D" w14:textId="7BA5B668" w:rsidR="00CD0B25" w:rsidRPr="005A5DB7" w:rsidRDefault="005A5DB7" w:rsidP="00CD0B25">
            <w:pPr>
              <w:jc w:val="both"/>
              <w:rPr>
                <w:lang w:val="en-US"/>
              </w:rPr>
            </w:pPr>
            <w:r w:rsidRPr="005A5DB7">
              <w:t>1 Button</w:t>
            </w:r>
            <w:r w:rsidRPr="005A5DB7">
              <w:rPr>
                <w:lang w:val="en-US"/>
              </w:rPr>
              <w:t>1_Click</w:t>
            </w:r>
          </w:p>
        </w:tc>
        <w:tc>
          <w:tcPr>
            <w:tcW w:w="6882" w:type="dxa"/>
          </w:tcPr>
          <w:p w14:paraId="2380C35A" w14:textId="4D73C4CF" w:rsidR="00CD0B25" w:rsidRPr="005A5DB7" w:rsidRDefault="005A5DB7" w:rsidP="00CD0B25">
            <w:pPr>
              <w:jc w:val="both"/>
            </w:pPr>
            <w:r w:rsidRPr="005A5DB7">
              <w:t>Обработчик нажатия кнопки выбора метода сортировки. Определяет выбранный алгоритм и открывает форму работы с массивом</w:t>
            </w:r>
          </w:p>
        </w:tc>
      </w:tr>
      <w:tr w:rsidR="00CD0B25" w14:paraId="79915F60" w14:textId="77777777" w:rsidTr="00277639">
        <w:trPr>
          <w:trHeight w:val="453"/>
        </w:trPr>
        <w:tc>
          <w:tcPr>
            <w:tcW w:w="3256" w:type="dxa"/>
          </w:tcPr>
          <w:p w14:paraId="423E0705" w14:textId="0FC9B9BB" w:rsidR="00CD0B25" w:rsidRPr="005A5DB7" w:rsidRDefault="005A5DB7" w:rsidP="00CD0B25">
            <w:pPr>
              <w:jc w:val="both"/>
            </w:pPr>
            <w:r>
              <w:t xml:space="preserve">2 </w:t>
            </w:r>
            <w:r w:rsidRPr="005A5DB7">
              <w:t>SetSortMethod</w:t>
            </w:r>
          </w:p>
        </w:tc>
        <w:tc>
          <w:tcPr>
            <w:tcW w:w="6882" w:type="dxa"/>
          </w:tcPr>
          <w:p w14:paraId="60A01D50" w14:textId="1E31E5A2" w:rsidR="005A5DB7" w:rsidRPr="005A5DB7" w:rsidRDefault="005A5DB7" w:rsidP="00CD0B25">
            <w:pPr>
              <w:jc w:val="both"/>
            </w:pPr>
            <w:r w:rsidRPr="005A5DB7">
              <w:t>Сохраняет название выбранного метода сортировки в приватное поле класса для последующего использования</w:t>
            </w:r>
          </w:p>
        </w:tc>
      </w:tr>
      <w:tr w:rsidR="005A5DB7" w14:paraId="4A14C515" w14:textId="77777777" w:rsidTr="00277639">
        <w:trPr>
          <w:trHeight w:val="453"/>
        </w:trPr>
        <w:tc>
          <w:tcPr>
            <w:tcW w:w="3256" w:type="dxa"/>
          </w:tcPr>
          <w:p w14:paraId="2FA8E264" w14:textId="4B04E178" w:rsidR="005A5DB7" w:rsidRDefault="005A5DB7" w:rsidP="00CD0B25">
            <w:pPr>
              <w:jc w:val="both"/>
            </w:pPr>
            <w:r>
              <w:t xml:space="preserve">3 </w:t>
            </w:r>
            <w:r w:rsidRPr="005A5DB7">
              <w:t>button1_Click</w:t>
            </w:r>
          </w:p>
        </w:tc>
        <w:tc>
          <w:tcPr>
            <w:tcW w:w="6882" w:type="dxa"/>
          </w:tcPr>
          <w:p w14:paraId="7D01D351" w14:textId="024905E6" w:rsidR="005A5DB7" w:rsidRPr="005A5DB7" w:rsidRDefault="005A5DB7" w:rsidP="00CD0B25">
            <w:pPr>
              <w:jc w:val="both"/>
            </w:pPr>
            <w:r w:rsidRPr="005A5DB7">
              <w:t>Главный координирующий метод. Получает размер и способ создания массива, запускает таймер, вызывает сортировку и отображает результаты</w:t>
            </w:r>
          </w:p>
        </w:tc>
      </w:tr>
    </w:tbl>
    <w:p w14:paraId="0005B3BA" w14:textId="77777777" w:rsidR="00277639" w:rsidRDefault="00277639"/>
    <w:p w14:paraId="44ABF6A1" w14:textId="17866D28" w:rsidR="00277639" w:rsidRDefault="00277639" w:rsidP="00277639">
      <w:pPr>
        <w:ind w:firstLine="709"/>
        <w:jc w:val="both"/>
      </w:pPr>
      <w:r>
        <w:lastRenderedPageBreak/>
        <w:t>Продолжение таблицы 2</w:t>
      </w:r>
    </w:p>
    <w:tbl>
      <w:tblPr>
        <w:tblStyle w:val="af1"/>
        <w:tblW w:w="0" w:type="auto"/>
        <w:tblLook w:val="04A0" w:firstRow="1" w:lastRow="0" w:firstColumn="1" w:lastColumn="0" w:noHBand="0" w:noVBand="1"/>
      </w:tblPr>
      <w:tblGrid>
        <w:gridCol w:w="3256"/>
        <w:gridCol w:w="6882"/>
      </w:tblGrid>
      <w:tr w:rsidR="005A5DB7" w14:paraId="6AE94858" w14:textId="77777777" w:rsidTr="00277639">
        <w:trPr>
          <w:trHeight w:val="453"/>
        </w:trPr>
        <w:tc>
          <w:tcPr>
            <w:tcW w:w="3256" w:type="dxa"/>
          </w:tcPr>
          <w:p w14:paraId="0FCD33A2" w14:textId="0A6A2377" w:rsidR="005A5DB7" w:rsidRDefault="005A5DB7" w:rsidP="00CD0B25">
            <w:pPr>
              <w:jc w:val="both"/>
            </w:pPr>
            <w:r>
              <w:t xml:space="preserve">4 </w:t>
            </w:r>
            <w:r w:rsidRPr="005A5DB7">
              <w:t>WrapArray</w:t>
            </w:r>
          </w:p>
        </w:tc>
        <w:tc>
          <w:tcPr>
            <w:tcW w:w="6882" w:type="dxa"/>
          </w:tcPr>
          <w:p w14:paraId="4E429209" w14:textId="0CE7DD77" w:rsidR="005A5DB7" w:rsidRPr="005A5DB7" w:rsidRDefault="005A5DB7" w:rsidP="00CD0B25">
            <w:pPr>
              <w:jc w:val="both"/>
            </w:pPr>
            <w:r w:rsidRPr="005A5DB7">
              <w:t>Форматирует массив для вывода в ListBox, разбивая длинную строку на несколько строк заданной длины</w:t>
            </w:r>
          </w:p>
        </w:tc>
      </w:tr>
      <w:tr w:rsidR="005A5DB7" w14:paraId="311D4BE5" w14:textId="77777777" w:rsidTr="00277639">
        <w:trPr>
          <w:trHeight w:val="453"/>
        </w:trPr>
        <w:tc>
          <w:tcPr>
            <w:tcW w:w="3256" w:type="dxa"/>
          </w:tcPr>
          <w:p w14:paraId="41444B90" w14:textId="7B22BCDE" w:rsidR="005A5DB7" w:rsidRDefault="005A5DB7" w:rsidP="00CD0B25">
            <w:pPr>
              <w:jc w:val="both"/>
            </w:pPr>
            <w:r>
              <w:t xml:space="preserve">5 </w:t>
            </w:r>
            <w:r w:rsidRPr="005A5DB7">
              <w:t>button2_Click</w:t>
            </w:r>
          </w:p>
        </w:tc>
        <w:tc>
          <w:tcPr>
            <w:tcW w:w="6882" w:type="dxa"/>
          </w:tcPr>
          <w:p w14:paraId="7413A7E7" w14:textId="3C2C530D" w:rsidR="005A5DB7" w:rsidRPr="005A5DB7" w:rsidRDefault="005A5DB7" w:rsidP="00CD0B25">
            <w:pPr>
              <w:jc w:val="both"/>
            </w:pPr>
            <w:r w:rsidRPr="005A5DB7">
              <w:t>Обработчик кнопки «На главную». Закрывает текущую форму и возвращает управление главной форме</w:t>
            </w:r>
          </w:p>
        </w:tc>
      </w:tr>
      <w:tr w:rsidR="005A5DB7" w14:paraId="57EE516B" w14:textId="77777777" w:rsidTr="00277639">
        <w:trPr>
          <w:trHeight w:val="453"/>
        </w:trPr>
        <w:tc>
          <w:tcPr>
            <w:tcW w:w="3256" w:type="dxa"/>
          </w:tcPr>
          <w:p w14:paraId="0E25C293" w14:textId="58DF1D89" w:rsidR="005A5DB7" w:rsidRDefault="005A5DB7" w:rsidP="00CD0B25">
            <w:pPr>
              <w:jc w:val="both"/>
            </w:pPr>
            <w:r>
              <w:t xml:space="preserve">6 </w:t>
            </w:r>
            <w:r w:rsidRPr="005A5DB7">
              <w:t>GenerateRandomArray</w:t>
            </w:r>
          </w:p>
        </w:tc>
        <w:tc>
          <w:tcPr>
            <w:tcW w:w="6882" w:type="dxa"/>
          </w:tcPr>
          <w:p w14:paraId="59A6328E" w14:textId="37271164" w:rsidR="005A5DB7" w:rsidRPr="005A5DB7" w:rsidRDefault="005A5DB7" w:rsidP="00CD0B25">
            <w:pPr>
              <w:jc w:val="both"/>
            </w:pPr>
            <w:r w:rsidRPr="005A5DB7">
              <w:t>Генерирует массив заданного размера, заполняя его случайными целыми числами в диапазоне от 1 до 999</w:t>
            </w:r>
          </w:p>
        </w:tc>
      </w:tr>
      <w:tr w:rsidR="005A5DB7" w14:paraId="6005163E" w14:textId="77777777" w:rsidTr="00277639">
        <w:trPr>
          <w:trHeight w:val="453"/>
        </w:trPr>
        <w:tc>
          <w:tcPr>
            <w:tcW w:w="3256" w:type="dxa"/>
          </w:tcPr>
          <w:p w14:paraId="5F7478B5" w14:textId="69F1E062" w:rsidR="005A5DB7" w:rsidRDefault="005A5DB7" w:rsidP="00CD0B25">
            <w:pPr>
              <w:jc w:val="both"/>
            </w:pPr>
            <w:r>
              <w:t xml:space="preserve">7 </w:t>
            </w:r>
            <w:r w:rsidRPr="005A5DB7">
              <w:t>GetManualArray</w:t>
            </w:r>
          </w:p>
        </w:tc>
        <w:tc>
          <w:tcPr>
            <w:tcW w:w="6882" w:type="dxa"/>
          </w:tcPr>
          <w:p w14:paraId="12479AAA" w14:textId="65CDB4C4" w:rsidR="005A5DB7" w:rsidRPr="005A5DB7" w:rsidRDefault="005A5DB7" w:rsidP="00CD0B25">
            <w:pPr>
              <w:jc w:val="both"/>
            </w:pPr>
            <w:r w:rsidRPr="005A5DB7">
              <w:t>Открывает диалоговое окно для ручного ввода элементов массива; разбивает введённую строку по пробелам</w:t>
            </w:r>
          </w:p>
        </w:tc>
      </w:tr>
      <w:tr w:rsidR="005A5DB7" w14:paraId="43AD2752" w14:textId="77777777" w:rsidTr="00277639">
        <w:trPr>
          <w:trHeight w:val="453"/>
        </w:trPr>
        <w:tc>
          <w:tcPr>
            <w:tcW w:w="3256" w:type="dxa"/>
          </w:tcPr>
          <w:p w14:paraId="0771ED07" w14:textId="117E27C0" w:rsidR="005A5DB7" w:rsidRDefault="005A5DB7" w:rsidP="00CD0B25">
            <w:pPr>
              <w:jc w:val="both"/>
            </w:pPr>
            <w:r>
              <w:t xml:space="preserve">8 </w:t>
            </w:r>
            <w:r w:rsidRPr="005A5DB7">
              <w:t>LoadArrayFromFile</w:t>
            </w:r>
          </w:p>
        </w:tc>
        <w:tc>
          <w:tcPr>
            <w:tcW w:w="6882" w:type="dxa"/>
          </w:tcPr>
          <w:p w14:paraId="389EEB14" w14:textId="6CA39A77" w:rsidR="005A5DB7" w:rsidRPr="005A5DB7" w:rsidRDefault="005A5DB7" w:rsidP="00CD0B25">
            <w:pPr>
              <w:jc w:val="both"/>
            </w:pPr>
            <w:r w:rsidRPr="005A5DB7">
              <w:t>Открывает диалог выбора текстового файла и загружает из него массив</w:t>
            </w:r>
            <w:r w:rsidR="00653DCA">
              <w:t>.</w:t>
            </w:r>
          </w:p>
        </w:tc>
      </w:tr>
      <w:tr w:rsidR="005A5DB7" w14:paraId="5DCC2EF5" w14:textId="77777777" w:rsidTr="00277639">
        <w:trPr>
          <w:trHeight w:val="453"/>
        </w:trPr>
        <w:tc>
          <w:tcPr>
            <w:tcW w:w="3256" w:type="dxa"/>
          </w:tcPr>
          <w:p w14:paraId="1BDF3EB6" w14:textId="354DD85B" w:rsidR="005A5DB7" w:rsidRDefault="005A5DB7" w:rsidP="00CD0B25">
            <w:pPr>
              <w:jc w:val="both"/>
            </w:pPr>
            <w:r>
              <w:t xml:space="preserve">9 </w:t>
            </w:r>
            <w:r w:rsidRPr="005A5DB7">
              <w:t>PerformSorting</w:t>
            </w:r>
          </w:p>
        </w:tc>
        <w:tc>
          <w:tcPr>
            <w:tcW w:w="6882" w:type="dxa"/>
          </w:tcPr>
          <w:p w14:paraId="5E758716" w14:textId="6852FC01" w:rsidR="005A5DB7" w:rsidRPr="005A5DB7" w:rsidRDefault="005A5DB7" w:rsidP="00CD0B25">
            <w:pPr>
              <w:jc w:val="both"/>
            </w:pPr>
            <w:r w:rsidRPr="005A5DB7">
              <w:t>Метод-диспетчер. На основе названия метода вызывает соответствующую реализацию алгоритма сортировки</w:t>
            </w:r>
          </w:p>
        </w:tc>
      </w:tr>
      <w:tr w:rsidR="005A5DB7" w14:paraId="5B0B0D89" w14:textId="77777777" w:rsidTr="00277639">
        <w:trPr>
          <w:trHeight w:val="453"/>
        </w:trPr>
        <w:tc>
          <w:tcPr>
            <w:tcW w:w="3256" w:type="dxa"/>
          </w:tcPr>
          <w:p w14:paraId="1A6BC2B2" w14:textId="41D8DB85" w:rsidR="005A5DB7" w:rsidRPr="005A5DB7" w:rsidRDefault="005A5DB7" w:rsidP="00CD0B25">
            <w:pPr>
              <w:jc w:val="both"/>
            </w:pPr>
            <w:r>
              <w:t xml:space="preserve">10 </w:t>
            </w:r>
            <w:r w:rsidRPr="005A5DB7">
              <w:t>BubbleSort</w:t>
            </w:r>
          </w:p>
        </w:tc>
        <w:tc>
          <w:tcPr>
            <w:tcW w:w="6882" w:type="dxa"/>
          </w:tcPr>
          <w:p w14:paraId="3318D75E" w14:textId="2B63B8D1" w:rsidR="005A5DB7" w:rsidRPr="005A5DB7" w:rsidRDefault="005A5DB7" w:rsidP="00CD0B25">
            <w:pPr>
              <w:jc w:val="both"/>
            </w:pPr>
            <w:r w:rsidRPr="005A5DB7">
              <w:t>Сортировка пузырьком. Последовательно сравнивает и меняет соседние элементы, «всплывая» наибольшие в конец</w:t>
            </w:r>
          </w:p>
        </w:tc>
      </w:tr>
      <w:tr w:rsidR="005A5DB7" w14:paraId="1531D00D" w14:textId="77777777" w:rsidTr="00277639">
        <w:trPr>
          <w:trHeight w:val="453"/>
        </w:trPr>
        <w:tc>
          <w:tcPr>
            <w:tcW w:w="3256" w:type="dxa"/>
          </w:tcPr>
          <w:p w14:paraId="18A3C170" w14:textId="2FA103D0" w:rsidR="005A5DB7" w:rsidRDefault="005A5DB7" w:rsidP="00CD0B25">
            <w:pPr>
              <w:jc w:val="both"/>
            </w:pPr>
            <w:r>
              <w:t xml:space="preserve">11 </w:t>
            </w:r>
            <w:r w:rsidRPr="005A5DB7">
              <w:t>InsertionSort</w:t>
            </w:r>
          </w:p>
        </w:tc>
        <w:tc>
          <w:tcPr>
            <w:tcW w:w="6882" w:type="dxa"/>
          </w:tcPr>
          <w:p w14:paraId="5D40ACCB" w14:textId="2EBD93F8" w:rsidR="005A5DB7" w:rsidRPr="005A5DB7" w:rsidRDefault="005A5DB7" w:rsidP="00CD0B25">
            <w:pPr>
              <w:jc w:val="both"/>
            </w:pPr>
            <w:r w:rsidRPr="005A5DB7">
              <w:t>Сортировка вставками. Вставляет каждый элемент в отсортированную часть массива, сдвигая большие элементы вправо</w:t>
            </w:r>
          </w:p>
        </w:tc>
      </w:tr>
      <w:tr w:rsidR="005A5DB7" w14:paraId="45A2C5D1" w14:textId="77777777" w:rsidTr="00277639">
        <w:trPr>
          <w:trHeight w:val="453"/>
        </w:trPr>
        <w:tc>
          <w:tcPr>
            <w:tcW w:w="3256" w:type="dxa"/>
          </w:tcPr>
          <w:p w14:paraId="328DAAAA" w14:textId="4392EA57" w:rsidR="005A5DB7" w:rsidRDefault="005A5DB7" w:rsidP="00CD0B25">
            <w:pPr>
              <w:jc w:val="both"/>
            </w:pPr>
            <w:r>
              <w:t xml:space="preserve">12 </w:t>
            </w:r>
            <w:r w:rsidRPr="005A5DB7">
              <w:t>SelectionSort</w:t>
            </w:r>
          </w:p>
        </w:tc>
        <w:tc>
          <w:tcPr>
            <w:tcW w:w="6882" w:type="dxa"/>
          </w:tcPr>
          <w:p w14:paraId="7FD9125F" w14:textId="0F245A2C" w:rsidR="005A5DB7" w:rsidRPr="005A5DB7" w:rsidRDefault="005A5DB7" w:rsidP="00CD0B25">
            <w:pPr>
              <w:jc w:val="both"/>
            </w:pPr>
            <w:r w:rsidRPr="005A5DB7">
              <w:t>Сортировка выбором. На каждом проходе находит минимальный элемент и меняет его с первым элементом неотсортированной части</w:t>
            </w:r>
          </w:p>
        </w:tc>
      </w:tr>
      <w:tr w:rsidR="005A5DB7" w14:paraId="083404EB" w14:textId="77777777" w:rsidTr="00277639">
        <w:trPr>
          <w:trHeight w:val="453"/>
        </w:trPr>
        <w:tc>
          <w:tcPr>
            <w:tcW w:w="3256" w:type="dxa"/>
          </w:tcPr>
          <w:p w14:paraId="0121BCA3" w14:textId="60AE2F9A" w:rsidR="005A5DB7" w:rsidRDefault="005A5DB7" w:rsidP="00CD0B25">
            <w:pPr>
              <w:jc w:val="both"/>
            </w:pPr>
            <w:r>
              <w:t xml:space="preserve">13 </w:t>
            </w:r>
            <w:r w:rsidRPr="005A5DB7">
              <w:t>QuickSort</w:t>
            </w:r>
          </w:p>
        </w:tc>
        <w:tc>
          <w:tcPr>
            <w:tcW w:w="6882" w:type="dxa"/>
          </w:tcPr>
          <w:p w14:paraId="064E62E1" w14:textId="78108865" w:rsidR="005A5DB7" w:rsidRPr="005A5DB7" w:rsidRDefault="005A5DB7" w:rsidP="00CD0B25">
            <w:pPr>
              <w:jc w:val="both"/>
            </w:pPr>
            <w:r w:rsidRPr="005A5DB7">
              <w:t>Быстрая сортировка. Выбирает опорный элемент, разбивает массив относительно него и рекурсивно сортирует подмассивы</w:t>
            </w:r>
          </w:p>
        </w:tc>
      </w:tr>
      <w:tr w:rsidR="005A5DB7" w14:paraId="56F27655" w14:textId="77777777" w:rsidTr="00277639">
        <w:trPr>
          <w:trHeight w:val="453"/>
        </w:trPr>
        <w:tc>
          <w:tcPr>
            <w:tcW w:w="3256" w:type="dxa"/>
          </w:tcPr>
          <w:p w14:paraId="0EBC527A" w14:textId="110DC745" w:rsidR="005A5DB7" w:rsidRDefault="005A5DB7" w:rsidP="00CD0B25">
            <w:pPr>
              <w:jc w:val="both"/>
            </w:pPr>
            <w:r>
              <w:t xml:space="preserve">14 </w:t>
            </w:r>
            <w:r w:rsidRPr="005A5DB7">
              <w:t>MergeSort</w:t>
            </w:r>
          </w:p>
        </w:tc>
        <w:tc>
          <w:tcPr>
            <w:tcW w:w="6882" w:type="dxa"/>
          </w:tcPr>
          <w:p w14:paraId="69B4C4E5" w14:textId="2D4D74A4" w:rsidR="005A5DB7" w:rsidRPr="005A5DB7" w:rsidRDefault="005A5DB7" w:rsidP="00CD0B25">
            <w:pPr>
              <w:jc w:val="both"/>
            </w:pPr>
            <w:r w:rsidRPr="005A5DB7">
              <w:t>Сортировка слиянием. Делит массив пополам, сортирует половины и сливает их во временный массив</w:t>
            </w:r>
          </w:p>
        </w:tc>
      </w:tr>
    </w:tbl>
    <w:p w14:paraId="03D815FE" w14:textId="77777777" w:rsidR="00CD0B25" w:rsidRDefault="00CD0B25" w:rsidP="00CD0B25">
      <w:pPr>
        <w:spacing w:after="0" w:line="240" w:lineRule="auto"/>
        <w:ind w:firstLine="709"/>
        <w:jc w:val="both"/>
      </w:pPr>
    </w:p>
    <w:p w14:paraId="1B9D760C" w14:textId="21C0E05A" w:rsidR="00CD0B25" w:rsidRDefault="00CD0B25" w:rsidP="00CD0B25">
      <w:pPr>
        <w:spacing w:after="0" w:line="240" w:lineRule="auto"/>
        <w:ind w:firstLine="709"/>
        <w:jc w:val="both"/>
      </w:pPr>
      <w:r w:rsidRPr="00501E40">
        <w:t>Блок схема алгоритма</w:t>
      </w:r>
      <w:r w:rsidR="00501E40">
        <w:t xml:space="preserve"> сортировки пузырьком </w:t>
      </w:r>
      <w:r w:rsidRPr="00501E40">
        <w:t>представлена на рисунке 6.</w:t>
      </w:r>
    </w:p>
    <w:p w14:paraId="6074CC64" w14:textId="1D3A220B" w:rsidR="00501E40" w:rsidRDefault="0022490D" w:rsidP="00CD0B25">
      <w:pPr>
        <w:spacing w:after="0" w:line="240" w:lineRule="auto"/>
        <w:ind w:firstLine="709"/>
        <w:jc w:val="both"/>
      </w:pPr>
      <w:r>
        <w:rPr>
          <w:noProof/>
        </w:rPr>
        <mc:AlternateContent>
          <mc:Choice Requires="wpg">
            <w:drawing>
              <wp:anchor distT="0" distB="0" distL="114300" distR="114300" simplePos="0" relativeHeight="251683840" behindDoc="0" locked="0" layoutInCell="1" allowOverlap="1" wp14:anchorId="5A38B532" wp14:editId="131257FF">
                <wp:simplePos x="0" y="0"/>
                <wp:positionH relativeFrom="column">
                  <wp:posOffset>1549400</wp:posOffset>
                </wp:positionH>
                <wp:positionV relativeFrom="paragraph">
                  <wp:posOffset>160793</wp:posOffset>
                </wp:positionV>
                <wp:extent cx="3625796" cy="3132813"/>
                <wp:effectExtent l="0" t="0" r="13335" b="10795"/>
                <wp:wrapNone/>
                <wp:docPr id="865527003" name="Группа 45"/>
                <wp:cNvGraphicFramePr/>
                <a:graphic xmlns:a="http://schemas.openxmlformats.org/drawingml/2006/main">
                  <a:graphicData uri="http://schemas.microsoft.com/office/word/2010/wordprocessingGroup">
                    <wpg:wgp>
                      <wpg:cNvGrpSpPr/>
                      <wpg:grpSpPr>
                        <a:xfrm>
                          <a:off x="0" y="0"/>
                          <a:ext cx="3625796" cy="3132813"/>
                          <a:chOff x="0" y="0"/>
                          <a:chExt cx="3625796" cy="3132813"/>
                        </a:xfrm>
                      </wpg:grpSpPr>
                      <wps:wsp>
                        <wps:cNvPr id="1633306813" name="Прямая соединительная линия 17"/>
                        <wps:cNvCnPr/>
                        <wps:spPr>
                          <a:xfrm>
                            <a:off x="1558456" y="2536466"/>
                            <a:ext cx="0" cy="214630"/>
                          </a:xfrm>
                          <a:prstGeom prst="line">
                            <a:avLst/>
                          </a:prstGeom>
                        </wps:spPr>
                        <wps:style>
                          <a:lnRef idx="1">
                            <a:schemeClr val="dk1"/>
                          </a:lnRef>
                          <a:fillRef idx="0">
                            <a:schemeClr val="dk1"/>
                          </a:fillRef>
                          <a:effectRef idx="0">
                            <a:schemeClr val="dk1"/>
                          </a:effectRef>
                          <a:fontRef idx="minor">
                            <a:schemeClr val="tx1"/>
                          </a:fontRef>
                        </wps:style>
                        <wps:bodyPr/>
                      </wps:wsp>
                      <wps:wsp>
                        <wps:cNvPr id="1107498841" name="Блок-схема: знак завершения 7"/>
                        <wps:cNvSpPr/>
                        <wps:spPr>
                          <a:xfrm>
                            <a:off x="962108" y="0"/>
                            <a:ext cx="1080000" cy="720000"/>
                          </a:xfrm>
                          <a:prstGeom prst="flowChartTermina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0DB0B6D" w14:textId="2D32BB3E" w:rsidR="00501E40" w:rsidRPr="00041CA8" w:rsidRDefault="00041CA8" w:rsidP="00501E40">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499310" name="Блок-схема: процесс 8"/>
                        <wps:cNvSpPr/>
                        <wps:spPr>
                          <a:xfrm>
                            <a:off x="1001864" y="890546"/>
                            <a:ext cx="1079500" cy="719455"/>
                          </a:xfrm>
                          <a:prstGeom prst="flowChartProcess">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3AC62B6D" w14:textId="1F727C9E" w:rsidR="00501E40" w:rsidRPr="00D520F0" w:rsidRDefault="00501E40" w:rsidP="00501E40">
                              <w:pPr>
                                <w:jc w:val="center"/>
                                <w:rPr>
                                  <w:sz w:val="24"/>
                                  <w:szCs w:val="20"/>
                                </w:rPr>
                              </w:pPr>
                              <w:r w:rsidRPr="00D520F0">
                                <w:rPr>
                                  <w:sz w:val="24"/>
                                  <w:szCs w:val="20"/>
                                </w:rPr>
                                <w:t xml:space="preserve">n = </w:t>
                              </w:r>
                              <w:r w:rsidR="00041CA8" w:rsidRPr="00D520F0">
                                <w:rPr>
                                  <w:sz w:val="24"/>
                                  <w:szCs w:val="20"/>
                                </w:rPr>
                                <w:t>arr.Length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916431" name="Блок-схема: подготовка 9"/>
                        <wps:cNvSpPr/>
                        <wps:spPr>
                          <a:xfrm>
                            <a:off x="1009816" y="1812897"/>
                            <a:ext cx="1080000" cy="720000"/>
                          </a:xfrm>
                          <a:prstGeom prst="flowChartPreparation">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4FCE5840" w14:textId="77777777" w:rsidR="00501E40" w:rsidRPr="00D520F0" w:rsidRDefault="00501E40" w:rsidP="00501E40">
                              <w:pPr>
                                <w:jc w:val="center"/>
                                <w:rPr>
                                  <w:sz w:val="20"/>
                                  <w:szCs w:val="16"/>
                                  <w:lang w:val="en-US"/>
                                </w:rPr>
                              </w:pPr>
                              <w:r w:rsidRPr="00D520F0">
                                <w:rPr>
                                  <w:sz w:val="20"/>
                                  <w:szCs w:val="16"/>
                                  <w:lang w:val="en-US"/>
                                </w:rPr>
                                <w:t>i = 0; i &lt; arr.Length - 1; i++</w:t>
                              </w:r>
                            </w:p>
                            <w:p w14:paraId="36777FEA" w14:textId="77777777" w:rsidR="00501E40" w:rsidRPr="00D520F0" w:rsidRDefault="00501E40" w:rsidP="00501E40">
                              <w:pPr>
                                <w:jc w:val="center"/>
                                <w:rPr>
                                  <w:sz w:val="24"/>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0228094" name="Прямая соединительная линия 16"/>
                        <wps:cNvCnPr/>
                        <wps:spPr>
                          <a:xfrm>
                            <a:off x="1542553" y="715617"/>
                            <a:ext cx="0" cy="182880"/>
                          </a:xfrm>
                          <a:prstGeom prst="line">
                            <a:avLst/>
                          </a:prstGeom>
                        </wps:spPr>
                        <wps:style>
                          <a:lnRef idx="1">
                            <a:schemeClr val="dk1"/>
                          </a:lnRef>
                          <a:fillRef idx="0">
                            <a:schemeClr val="dk1"/>
                          </a:fillRef>
                          <a:effectRef idx="0">
                            <a:schemeClr val="dk1"/>
                          </a:effectRef>
                          <a:fontRef idx="minor">
                            <a:schemeClr val="tx1"/>
                          </a:fontRef>
                        </wps:style>
                        <wps:bodyPr/>
                      </wps:wsp>
                      <wps:wsp>
                        <wps:cNvPr id="437878283" name="Прямая соединительная линия 17"/>
                        <wps:cNvCnPr/>
                        <wps:spPr>
                          <a:xfrm>
                            <a:off x="1542553" y="1598212"/>
                            <a:ext cx="0" cy="214630"/>
                          </a:xfrm>
                          <a:prstGeom prst="line">
                            <a:avLst/>
                          </a:prstGeom>
                        </wps:spPr>
                        <wps:style>
                          <a:lnRef idx="1">
                            <a:schemeClr val="dk1"/>
                          </a:lnRef>
                          <a:fillRef idx="0">
                            <a:schemeClr val="dk1"/>
                          </a:fillRef>
                          <a:effectRef idx="0">
                            <a:schemeClr val="dk1"/>
                          </a:effectRef>
                          <a:fontRef idx="minor">
                            <a:schemeClr val="tx1"/>
                          </a:fontRef>
                        </wps:style>
                        <wps:bodyPr/>
                      </wps:wsp>
                      <wps:wsp>
                        <wps:cNvPr id="1611931188" name="Прямая соединительная линия 33"/>
                        <wps:cNvCnPr/>
                        <wps:spPr>
                          <a:xfrm>
                            <a:off x="2083242" y="2170706"/>
                            <a:ext cx="1337244" cy="0"/>
                          </a:xfrm>
                          <a:prstGeom prst="line">
                            <a:avLst/>
                          </a:prstGeom>
                        </wps:spPr>
                        <wps:style>
                          <a:lnRef idx="1">
                            <a:schemeClr val="dk1"/>
                          </a:lnRef>
                          <a:fillRef idx="0">
                            <a:schemeClr val="dk1"/>
                          </a:fillRef>
                          <a:effectRef idx="0">
                            <a:schemeClr val="dk1"/>
                          </a:effectRef>
                          <a:fontRef idx="minor">
                            <a:schemeClr val="tx1"/>
                          </a:fontRef>
                        </wps:style>
                        <wps:bodyPr/>
                      </wps:wsp>
                      <wps:wsp>
                        <wps:cNvPr id="854106220" name="Прямая соединительная линия 30"/>
                        <wps:cNvCnPr/>
                        <wps:spPr>
                          <a:xfrm flipH="1" flipV="1">
                            <a:off x="206734" y="2170706"/>
                            <a:ext cx="0" cy="589915"/>
                          </a:xfrm>
                          <a:prstGeom prst="line">
                            <a:avLst/>
                          </a:prstGeom>
                        </wps:spPr>
                        <wps:style>
                          <a:lnRef idx="1">
                            <a:schemeClr val="dk1"/>
                          </a:lnRef>
                          <a:fillRef idx="0">
                            <a:schemeClr val="dk1"/>
                          </a:fillRef>
                          <a:effectRef idx="0">
                            <a:schemeClr val="dk1"/>
                          </a:effectRef>
                          <a:fontRef idx="minor">
                            <a:schemeClr val="tx1"/>
                          </a:fontRef>
                        </wps:style>
                        <wps:bodyPr/>
                      </wps:wsp>
                      <wps:wsp>
                        <wps:cNvPr id="913466567" name="Прямая со стрелкой 31"/>
                        <wps:cNvCnPr/>
                        <wps:spPr>
                          <a:xfrm>
                            <a:off x="214685" y="2167393"/>
                            <a:ext cx="7950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24277754" name="Прямая соединительная линия 34"/>
                        <wps:cNvCnPr/>
                        <wps:spPr>
                          <a:xfrm>
                            <a:off x="3419061" y="2170706"/>
                            <a:ext cx="0" cy="572770"/>
                          </a:xfrm>
                          <a:prstGeom prst="line">
                            <a:avLst/>
                          </a:prstGeom>
                        </wps:spPr>
                        <wps:style>
                          <a:lnRef idx="1">
                            <a:schemeClr val="dk1"/>
                          </a:lnRef>
                          <a:fillRef idx="0">
                            <a:schemeClr val="dk1"/>
                          </a:fillRef>
                          <a:effectRef idx="0">
                            <a:schemeClr val="dk1"/>
                          </a:effectRef>
                          <a:fontRef idx="minor">
                            <a:schemeClr val="tx1"/>
                          </a:fontRef>
                        </wps:style>
                        <wps:bodyPr/>
                      </wps:wsp>
                      <wps:wsp>
                        <wps:cNvPr id="994712255" name="Блок-схема: узел 42"/>
                        <wps:cNvSpPr/>
                        <wps:spPr>
                          <a:xfrm>
                            <a:off x="1351722" y="2743200"/>
                            <a:ext cx="397566" cy="381662"/>
                          </a:xfrm>
                          <a:prstGeom prst="flowChartConnector">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721E18D2" w14:textId="46911BF5" w:rsidR="00D520F0" w:rsidRDefault="00D520F0" w:rsidP="00D520F0">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1987581" name="Блок-схема: узел 42"/>
                        <wps:cNvSpPr/>
                        <wps:spPr>
                          <a:xfrm>
                            <a:off x="0" y="2751151"/>
                            <a:ext cx="397566" cy="381662"/>
                          </a:xfrm>
                          <a:prstGeom prst="flowChartConnector">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1F24304D" w14:textId="5A31E0FC" w:rsidR="00D520F0" w:rsidRDefault="00D520F0" w:rsidP="00D520F0">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6268307" name="Блок-схема: узел 42"/>
                        <wps:cNvSpPr/>
                        <wps:spPr>
                          <a:xfrm>
                            <a:off x="3228230" y="2751151"/>
                            <a:ext cx="397566" cy="381662"/>
                          </a:xfrm>
                          <a:prstGeom prst="flowChartConnector">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27C24823" w14:textId="77777777" w:rsidR="00DA2828" w:rsidRDefault="00DA2828" w:rsidP="00DA282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38B532" id="Группа 45" o:spid="_x0000_s1026" style="position:absolute;left:0;text-align:left;margin-left:122pt;margin-top:12.65pt;width:285.5pt;height:246.7pt;z-index:251683840" coordsize="36257,31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">
                <v:line id="Прямая соединительная линия 17" o:spid="_x0000_s1027" style="position:absolute;visibility:visible;mso-wrap-style:square" from="15584,25364" to="15584,27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" strokecolor="black [3200]" strokeweight=".5pt">
                  <v:stroke joinstyle="miter"/>
                </v:line>
                <v:shapetype id="_x0000_t116" coordsize="21600,21600" o:spt="116" path="m3475,qx,10800,3475,21600l18125,21600qx21600,10800,18125,xe">
                  <v:stroke joinstyle="miter"/>
                  <v:path gradientshapeok="t" o:connecttype="rect" textboxrect="1018,3163,20582,18437"/>
                </v:shapetype>
                <v:shape id="Блок-схема: знак завершения 7" o:spid="_x0000_s1028" type="#_x0000_t116" style="position:absolute;left:9621;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" filled="f" strokecolor="black [3200]">
                  <v:stroke joinstyle="round"/>
                  <v:textbox>
                    <w:txbxContent>
                      <w:p w14:paraId="20DB0B6D" w14:textId="2D32BB3E" w:rsidR="00501E40" w:rsidRPr="00041CA8" w:rsidRDefault="00041CA8" w:rsidP="00501E40">
                        <w:pPr>
                          <w:jc w:val="center"/>
                          <w:rPr>
                            <w:lang w:val="en-US"/>
                          </w:rPr>
                        </w:pPr>
                        <w:r>
                          <w:rPr>
                            <w:lang w:val="en-US"/>
                          </w:rPr>
                          <w:t>START</w:t>
                        </w:r>
                      </w:p>
                    </w:txbxContent>
                  </v:textbox>
                </v:shape>
                <v:shapetype id="_x0000_t109" coordsize="21600,21600" o:spt="109" path="m,l,21600r21600,l21600,xe">
                  <v:stroke joinstyle="miter"/>
                  <v:path gradientshapeok="t" o:connecttype="rect"/>
                </v:shapetype>
                <v:shape id="Блок-схема: процесс 8" o:spid="_x0000_s1029" type="#_x0000_t109" style="position:absolute;left:10018;top:8905;width:10795;height:7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" filled="f" strokecolor="black [3200]">
                  <v:textbox>
                    <w:txbxContent>
                      <w:p w14:paraId="3AC62B6D" w14:textId="1F727C9E" w:rsidR="00501E40" w:rsidRPr="00D520F0" w:rsidRDefault="00501E40" w:rsidP="00501E40">
                        <w:pPr>
                          <w:jc w:val="center"/>
                          <w:rPr>
                            <w:sz w:val="24"/>
                            <w:szCs w:val="20"/>
                          </w:rPr>
                        </w:pPr>
                        <w:r w:rsidRPr="00D520F0">
                          <w:rPr>
                            <w:sz w:val="24"/>
                            <w:szCs w:val="20"/>
                          </w:rPr>
                          <w:t xml:space="preserve">n = </w:t>
                        </w:r>
                        <w:r w:rsidR="00041CA8" w:rsidRPr="00D520F0">
                          <w:rPr>
                            <w:sz w:val="24"/>
                            <w:szCs w:val="20"/>
                          </w:rPr>
                          <w:t>arr.Length</w:t>
                        </w:r>
                      </w:p>
                    </w:txbxContent>
                  </v:textbox>
                </v:shape>
                <v:shapetype id="_x0000_t117" coordsize="21600,21600" o:spt="117" path="m4353,l17214,r4386,10800l17214,21600r-12861,l,10800xe">
                  <v:stroke joinstyle="miter"/>
                  <v:path gradientshapeok="t" o:connecttype="rect" textboxrect="4353,0,17214,21600"/>
                </v:shapetype>
                <v:shape id="Блок-схема: подготовка 9" o:spid="_x0000_s1030" type="#_x0000_t117" style="position:absolute;left:10098;top:18128;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" filled="f" strokecolor="black [3200]">
                  <v:textbox>
                    <w:txbxContent>
                      <w:p w14:paraId="4FCE5840" w14:textId="77777777" w:rsidR="00501E40" w:rsidRPr="00D520F0" w:rsidRDefault="00501E40" w:rsidP="00501E40">
                        <w:pPr>
                          <w:jc w:val="center"/>
                          <w:rPr>
                            <w:sz w:val="20"/>
                            <w:szCs w:val="16"/>
                            <w:lang w:val="en-US"/>
                          </w:rPr>
                        </w:pPr>
                        <w:r w:rsidRPr="00D520F0">
                          <w:rPr>
                            <w:sz w:val="20"/>
                            <w:szCs w:val="16"/>
                            <w:lang w:val="en-US"/>
                          </w:rPr>
                          <w:t>i = 0; i &lt; arr.Length - 1; i++</w:t>
                        </w:r>
                      </w:p>
                      <w:p w14:paraId="36777FEA" w14:textId="77777777" w:rsidR="00501E40" w:rsidRPr="00D520F0" w:rsidRDefault="00501E40" w:rsidP="00501E40">
                        <w:pPr>
                          <w:jc w:val="center"/>
                          <w:rPr>
                            <w:sz w:val="24"/>
                            <w:szCs w:val="20"/>
                            <w:lang w:val="en-US"/>
                          </w:rPr>
                        </w:pPr>
                      </w:p>
                    </w:txbxContent>
                  </v:textbox>
                </v:shape>
                <v:line id="Прямая соединительная линия 16" o:spid="_x0000_s1031" style="position:absolute;visibility:visible;mso-wrap-style:square" from="15425,7156" to="15425,8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" strokecolor="black [3200]" strokeweight=".5pt">
                  <v:stroke joinstyle="miter"/>
                </v:line>
                <v:line id="Прямая соединительная линия 17" o:spid="_x0000_s1032" style="position:absolute;visibility:visible;mso-wrap-style:square" from="15425,15982" to="15425,18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" strokecolor="black [3200]" strokeweight=".5pt">
                  <v:stroke joinstyle="miter"/>
                </v:line>
                <v:line id="Прямая соединительная линия 33" o:spid="_x0000_s1033" style="position:absolute;visibility:visible;mso-wrap-style:square" from="20832,21707" to="34204,21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" strokecolor="black [3200]" strokeweight=".5pt">
                  <v:stroke joinstyle="miter"/>
                </v:line>
                <v:line id="Прямая соединительная линия 30" o:spid="_x0000_s1034" style="position:absolute;flip:x y;visibility:visible;mso-wrap-style:square" from="2067,21707" to="2067,27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" strokecolor="black [3200]" strokeweight=".5pt">
                  <v:stroke joinstyle="miter"/>
                </v:line>
                <v:shapetype id="_x0000_t32" coordsize="21600,21600" o:spt="32" o:oned="t" path="m,l21600,21600e" filled="f">
                  <v:path arrowok="t" fillok="f" o:connecttype="none"/>
                  <o:lock v:ext="edit" shapetype="t"/>
                </v:shapetype>
                <v:shape id="Прямая со стрелкой 31" o:spid="_x0000_s1035" type="#_x0000_t32" style="position:absolute;left:2146;top:21673;width:79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" strokecolor="black [3200]" strokeweight=".5pt">
                  <v:stroke endarrow="block" joinstyle="miter"/>
                </v:shape>
                <v:line id="Прямая соединительная линия 34" o:spid="_x0000_s1036" style="position:absolute;visibility:visible;mso-wrap-style:square" from="34190,21707" to="34190,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" strokecolor="black [3200]" strokeweight=".5pt">
                  <v:stroke joinstyle="miter"/>
                </v:line>
                <v:shapetype id="_x0000_t120" coordsize="21600,21600" o:spt="120" path="m10800,qx,10800,10800,21600,21600,10800,10800,xe">
                  <v:path gradientshapeok="t" o:connecttype="custom" o:connectlocs="10800,0;3163,3163;0,10800;3163,18437;10800,21600;18437,18437;21600,10800;18437,3163" textboxrect="3163,3163,18437,18437"/>
                </v:shapetype>
                <v:shape id="Блок-схема: узел 42" o:spid="_x0000_s1037" type="#_x0000_t120" style="position:absolute;left:13517;top:27432;width:3975;height:3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" filled="f" strokecolor="black [3200]">
                  <v:textbox>
                    <w:txbxContent>
                      <w:p w14:paraId="721E18D2" w14:textId="46911BF5" w:rsidR="00D520F0" w:rsidRDefault="00D520F0" w:rsidP="00D520F0">
                        <w:pPr>
                          <w:jc w:val="center"/>
                        </w:pPr>
                        <w:r>
                          <w:t>1</w:t>
                        </w:r>
                      </w:p>
                    </w:txbxContent>
                  </v:textbox>
                </v:shape>
                <v:shape id="Блок-схема: узел 42" o:spid="_x0000_s1038" type="#_x0000_t120" style="position:absolute;top:27511;width:3975;height:3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" filled="f" strokecolor="black [3200]">
                  <v:textbox>
                    <w:txbxContent>
                      <w:p w14:paraId="1F24304D" w14:textId="5A31E0FC" w:rsidR="00D520F0" w:rsidRDefault="00D520F0" w:rsidP="00D520F0">
                        <w:pPr>
                          <w:jc w:val="center"/>
                        </w:pPr>
                        <w:r>
                          <w:t>1</w:t>
                        </w:r>
                      </w:p>
                    </w:txbxContent>
                  </v:textbox>
                </v:shape>
                <v:shape id="Блок-схема: узел 42" o:spid="_x0000_s1039" type="#_x0000_t120" style="position:absolute;left:32282;top:27511;width:3975;height:3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" filled="f" strokecolor="black [3200]">
                  <v:textbox>
                    <w:txbxContent>
                      <w:p w14:paraId="27C24823" w14:textId="77777777" w:rsidR="00DA2828" w:rsidRDefault="00DA2828" w:rsidP="00DA2828">
                        <w:pPr>
                          <w:jc w:val="center"/>
                        </w:pPr>
                        <w:r>
                          <w:t>1</w:t>
                        </w:r>
                      </w:p>
                    </w:txbxContent>
                  </v:textbox>
                </v:shape>
              </v:group>
            </w:pict>
          </mc:Fallback>
        </mc:AlternateContent>
      </w:r>
    </w:p>
    <w:p w14:paraId="4283136E" w14:textId="35CBA19B" w:rsidR="00501E40" w:rsidRDefault="00501E40" w:rsidP="00CD0B25">
      <w:pPr>
        <w:spacing w:after="0" w:line="240" w:lineRule="auto"/>
        <w:ind w:firstLine="709"/>
        <w:jc w:val="both"/>
      </w:pPr>
    </w:p>
    <w:p w14:paraId="2D2728D4" w14:textId="2BE55076" w:rsidR="00277639" w:rsidRDefault="00277639" w:rsidP="00CD0B25">
      <w:pPr>
        <w:spacing w:after="0" w:line="240" w:lineRule="auto"/>
        <w:ind w:firstLine="709"/>
        <w:jc w:val="both"/>
      </w:pPr>
    </w:p>
    <w:p w14:paraId="4D79989A" w14:textId="4E33B1CB" w:rsidR="00277639" w:rsidRDefault="00277639" w:rsidP="00CD0B25">
      <w:pPr>
        <w:spacing w:after="0" w:line="240" w:lineRule="auto"/>
        <w:ind w:firstLine="709"/>
        <w:jc w:val="both"/>
      </w:pPr>
    </w:p>
    <w:p w14:paraId="4EBA3A52" w14:textId="6B7357C4" w:rsidR="00277639" w:rsidRDefault="00277639" w:rsidP="00CD0B25">
      <w:pPr>
        <w:spacing w:after="0" w:line="240" w:lineRule="auto"/>
        <w:ind w:firstLine="709"/>
        <w:jc w:val="both"/>
      </w:pPr>
    </w:p>
    <w:p w14:paraId="40BBDC15" w14:textId="3ADF3B9B" w:rsidR="00277639" w:rsidRDefault="00277639" w:rsidP="00CD0B25">
      <w:pPr>
        <w:spacing w:after="0" w:line="240" w:lineRule="auto"/>
        <w:ind w:firstLine="709"/>
        <w:jc w:val="both"/>
      </w:pPr>
    </w:p>
    <w:p w14:paraId="7B0171C0" w14:textId="335FFAF3" w:rsidR="00277639" w:rsidRDefault="00277639" w:rsidP="00CD0B25">
      <w:pPr>
        <w:spacing w:after="0" w:line="240" w:lineRule="auto"/>
        <w:ind w:firstLine="709"/>
        <w:jc w:val="both"/>
      </w:pPr>
    </w:p>
    <w:p w14:paraId="45557F73" w14:textId="0D9B28E4" w:rsidR="00277639" w:rsidRDefault="00277639" w:rsidP="00277639">
      <w:pPr>
        <w:spacing w:after="0" w:line="240" w:lineRule="auto"/>
        <w:jc w:val="both"/>
      </w:pPr>
    </w:p>
    <w:p w14:paraId="4605CEB6" w14:textId="03DD86DB" w:rsidR="00277639" w:rsidRDefault="00277639" w:rsidP="00277639">
      <w:pPr>
        <w:spacing w:after="0" w:line="240" w:lineRule="auto"/>
        <w:jc w:val="both"/>
      </w:pPr>
    </w:p>
    <w:p w14:paraId="44283C4B" w14:textId="17CDFFEF" w:rsidR="00277639" w:rsidRDefault="00277639" w:rsidP="00277639">
      <w:pPr>
        <w:spacing w:after="0" w:line="240" w:lineRule="auto"/>
        <w:jc w:val="both"/>
      </w:pPr>
    </w:p>
    <w:p w14:paraId="33B3C5FB" w14:textId="0433BDD6" w:rsidR="00277639" w:rsidRDefault="00277639" w:rsidP="00277639">
      <w:pPr>
        <w:spacing w:after="0" w:line="240" w:lineRule="auto"/>
        <w:jc w:val="both"/>
      </w:pPr>
    </w:p>
    <w:p w14:paraId="517191E3" w14:textId="600C9063" w:rsidR="00653DCA" w:rsidRDefault="00A3203A" w:rsidP="00A3203A">
      <w:pPr>
        <w:tabs>
          <w:tab w:val="left" w:pos="6349"/>
        </w:tabs>
        <w:spacing w:after="0" w:line="240" w:lineRule="auto"/>
        <w:jc w:val="both"/>
      </w:pPr>
      <w:r>
        <w:tab/>
      </w:r>
    </w:p>
    <w:p w14:paraId="36D6425F" w14:textId="7194EDC7" w:rsidR="00277639" w:rsidRDefault="00277639" w:rsidP="00CD0B25">
      <w:pPr>
        <w:spacing w:after="0" w:line="240" w:lineRule="auto"/>
        <w:ind w:firstLine="709"/>
        <w:jc w:val="both"/>
      </w:pPr>
    </w:p>
    <w:p w14:paraId="4747A095" w14:textId="4E478D4B" w:rsidR="00501E40" w:rsidRDefault="0022490D" w:rsidP="00CD0B25">
      <w:pPr>
        <w:spacing w:after="0" w:line="240" w:lineRule="auto"/>
        <w:ind w:firstLine="709"/>
        <w:jc w:val="both"/>
      </w:pPr>
      <w:r>
        <w:rPr>
          <w:noProof/>
        </w:rPr>
        <w:lastRenderedPageBreak/>
        <mc:AlternateContent>
          <mc:Choice Requires="wpg">
            <w:drawing>
              <wp:anchor distT="0" distB="0" distL="114300" distR="114300" simplePos="0" relativeHeight="251722752" behindDoc="0" locked="0" layoutInCell="1" allowOverlap="1" wp14:anchorId="2A0453E9" wp14:editId="41C689D5">
                <wp:simplePos x="0" y="0"/>
                <wp:positionH relativeFrom="column">
                  <wp:posOffset>1557351</wp:posOffset>
                </wp:positionH>
                <wp:positionV relativeFrom="paragraph">
                  <wp:posOffset>-198479</wp:posOffset>
                </wp:positionV>
                <wp:extent cx="3633747" cy="7931833"/>
                <wp:effectExtent l="0" t="0" r="10160" b="28575"/>
                <wp:wrapNone/>
                <wp:docPr id="969993927" name="Группа 47"/>
                <wp:cNvGraphicFramePr/>
                <a:graphic xmlns:a="http://schemas.openxmlformats.org/drawingml/2006/main">
                  <a:graphicData uri="http://schemas.microsoft.com/office/word/2010/wordprocessingGroup">
                    <wpg:wgp>
                      <wpg:cNvGrpSpPr/>
                      <wpg:grpSpPr>
                        <a:xfrm>
                          <a:off x="0" y="0"/>
                          <a:ext cx="3633747" cy="7931833"/>
                          <a:chOff x="0" y="0"/>
                          <a:chExt cx="3633747" cy="7931833"/>
                        </a:xfrm>
                      </wpg:grpSpPr>
                      <wps:wsp>
                        <wps:cNvPr id="902791912" name="Блок-схема: решение 11"/>
                        <wps:cNvSpPr/>
                        <wps:spPr>
                          <a:xfrm>
                            <a:off x="1033670" y="2536466"/>
                            <a:ext cx="1080000" cy="720000"/>
                          </a:xfrm>
                          <a:prstGeom prst="flowChartDecision">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1C7F4AC6" w14:textId="7FA5FF35" w:rsidR="00463FA0" w:rsidRPr="00D520F0" w:rsidRDefault="00463FA0" w:rsidP="00463FA0">
                              <w:pPr>
                                <w:jc w:val="center"/>
                                <w:rPr>
                                  <w:sz w:val="14"/>
                                  <w:szCs w:val="10"/>
                                </w:rPr>
                              </w:pPr>
                              <w:r w:rsidRPr="00D520F0">
                                <w:rPr>
                                  <w:sz w:val="14"/>
                                  <w:szCs w:val="10"/>
                                </w:rPr>
                                <w:t xml:space="preserve">arr[j] &gt; </w:t>
                              </w:r>
                              <w:r w:rsidR="00653DCA" w:rsidRPr="00D520F0">
                                <w:rPr>
                                  <w:sz w:val="14"/>
                                  <w:szCs w:val="10"/>
                                </w:rPr>
                                <w:t>arr [</w:t>
                              </w:r>
                              <w:r w:rsidRPr="00D520F0">
                                <w:rPr>
                                  <w:sz w:val="14"/>
                                  <w:szCs w:val="10"/>
                                </w:rPr>
                                <w:t>j + 1]</w:t>
                              </w:r>
                            </w:p>
                            <w:p w14:paraId="4CF420DE" w14:textId="77777777" w:rsidR="00463FA0" w:rsidRPr="00D520F0" w:rsidRDefault="00463FA0" w:rsidP="00463FA0">
                              <w:pPr>
                                <w:jc w:val="center"/>
                                <w:rPr>
                                  <w:sz w:val="14"/>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982788" name="Блок-схема: процесс 12"/>
                        <wps:cNvSpPr/>
                        <wps:spPr>
                          <a:xfrm>
                            <a:off x="1025719" y="1598212"/>
                            <a:ext cx="1079500" cy="719455"/>
                          </a:xfrm>
                          <a:prstGeom prst="flowChartProcess">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624FE4BB" w14:textId="3B069405" w:rsidR="00463FA0" w:rsidRPr="00D520F0" w:rsidRDefault="00463FA0" w:rsidP="00463FA0">
                              <w:pPr>
                                <w:jc w:val="center"/>
                                <w:rPr>
                                  <w:sz w:val="24"/>
                                  <w:szCs w:val="20"/>
                                </w:rPr>
                              </w:pPr>
                              <w:r w:rsidRPr="00D520F0">
                                <w:rPr>
                                  <w:sz w:val="24"/>
                                  <w:szCs w:val="20"/>
                                </w:rPr>
                                <w:t>comparisons++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684407" name="Блок-схема: процесс 13"/>
                        <wps:cNvSpPr/>
                        <wps:spPr>
                          <a:xfrm>
                            <a:off x="1979875" y="3108960"/>
                            <a:ext cx="1080000" cy="720000"/>
                          </a:xfrm>
                          <a:prstGeom prst="flowChartProcess">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13B37B5B" w14:textId="77777777" w:rsidR="00D062AC" w:rsidRPr="00D062AC" w:rsidRDefault="00D062AC" w:rsidP="00D062AC">
                              <w:pPr>
                                <w:jc w:val="center"/>
                              </w:pPr>
                              <w:r w:rsidRPr="00D062AC">
                                <w:t>swaps++;</w:t>
                              </w:r>
                            </w:p>
                            <w:p w14:paraId="44835536" w14:textId="77777777" w:rsidR="00D062AC" w:rsidRDefault="00D062AC" w:rsidP="00D062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9065006" name="Блок-схема: процесс 13"/>
                        <wps:cNvSpPr/>
                        <wps:spPr>
                          <a:xfrm>
                            <a:off x="1995778" y="4047214"/>
                            <a:ext cx="1080000" cy="720000"/>
                          </a:xfrm>
                          <a:prstGeom prst="flowChartProcess">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0CDA8E3B" w14:textId="77777777" w:rsidR="00D062AC" w:rsidRPr="00D062AC" w:rsidRDefault="00D062AC" w:rsidP="00D062AC">
                              <w:pPr>
                                <w:jc w:val="center"/>
                              </w:pPr>
                              <w:r w:rsidRPr="00D062AC">
                                <w:t>temp = arr[i];</w:t>
                              </w:r>
                            </w:p>
                            <w:p w14:paraId="7D810E97" w14:textId="77777777" w:rsidR="00D062AC" w:rsidRDefault="00D062AC" w:rsidP="00D062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0034114" name="Блок-схема: процесс 13"/>
                        <wps:cNvSpPr/>
                        <wps:spPr>
                          <a:xfrm>
                            <a:off x="1979875" y="4977517"/>
                            <a:ext cx="1080000" cy="720000"/>
                          </a:xfrm>
                          <a:prstGeom prst="flowChartProcess">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194639D7" w14:textId="2DD562BE" w:rsidR="00D062AC" w:rsidRPr="00D062AC" w:rsidRDefault="00D062AC" w:rsidP="00D062AC">
                              <w:pPr>
                                <w:jc w:val="center"/>
                              </w:pPr>
                              <w:r w:rsidRPr="00D062AC">
                                <w:t>arr[i] = arr[</w:t>
                              </w:r>
                              <w:r w:rsidR="00101D15">
                                <w:rPr>
                                  <w:lang w:val="en-US"/>
                                </w:rPr>
                                <w:t>iMin</w:t>
                              </w:r>
                              <w:r w:rsidRPr="00D062AC">
                                <w:t>];</w:t>
                              </w:r>
                            </w:p>
                            <w:p w14:paraId="0FE1B4B5" w14:textId="77777777" w:rsidR="00D062AC" w:rsidRDefault="00D062AC" w:rsidP="00D062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076152" name="Блок-схема: процесс 13"/>
                        <wps:cNvSpPr/>
                        <wps:spPr>
                          <a:xfrm>
                            <a:off x="1987826" y="5915771"/>
                            <a:ext cx="1079500" cy="719455"/>
                          </a:xfrm>
                          <a:prstGeom prst="flowChartProcess">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4F900373" w14:textId="30290038" w:rsidR="00C45BEA" w:rsidRPr="00C45BEA" w:rsidRDefault="00C45BEA" w:rsidP="00C45BEA">
                              <w:pPr>
                                <w:jc w:val="center"/>
                              </w:pPr>
                              <w:r w:rsidRPr="00C45BEA">
                                <w:t>arr</w:t>
                              </w:r>
                              <w:r w:rsidR="00101D15">
                                <w:rPr>
                                  <w:lang w:val="en-US"/>
                                </w:rPr>
                                <w:t>[iMin</w:t>
                              </w:r>
                              <w:r w:rsidRPr="00C45BEA">
                                <w:t>] = temp;</w:t>
                              </w:r>
                            </w:p>
                            <w:p w14:paraId="49CDB74E" w14:textId="77777777" w:rsidR="00D062AC" w:rsidRDefault="00D062AC" w:rsidP="00D062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621637" name="Блок-схема: подготовка 10"/>
                        <wps:cNvSpPr/>
                        <wps:spPr>
                          <a:xfrm>
                            <a:off x="1025719" y="612251"/>
                            <a:ext cx="1080000" cy="720000"/>
                          </a:xfrm>
                          <a:prstGeom prst="flowChartPreparation">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17BC1F55" w14:textId="77777777" w:rsidR="00F21138" w:rsidRPr="00D520F0" w:rsidRDefault="00F21138" w:rsidP="00F21138">
                              <w:pPr>
                                <w:jc w:val="center"/>
                                <w:rPr>
                                  <w:sz w:val="20"/>
                                  <w:szCs w:val="16"/>
                                  <w:lang w:val="en-US"/>
                                </w:rPr>
                              </w:pPr>
                              <w:r w:rsidRPr="00D520F0">
                                <w:rPr>
                                  <w:sz w:val="20"/>
                                  <w:szCs w:val="16"/>
                                  <w:lang w:val="en-US"/>
                                </w:rPr>
                                <w:t>j = 0; j &lt; arr.Length - i - 1; j++</w:t>
                              </w:r>
                            </w:p>
                            <w:p w14:paraId="2A478B5D" w14:textId="77777777" w:rsidR="00F21138" w:rsidRPr="00F21138" w:rsidRDefault="00F21138" w:rsidP="00F2113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0315108" name="Прямая соединительная линия 18"/>
                        <wps:cNvCnPr/>
                        <wps:spPr>
                          <a:xfrm>
                            <a:off x="1566407" y="1335819"/>
                            <a:ext cx="0" cy="254635"/>
                          </a:xfrm>
                          <a:prstGeom prst="line">
                            <a:avLst/>
                          </a:prstGeom>
                        </wps:spPr>
                        <wps:style>
                          <a:lnRef idx="1">
                            <a:schemeClr val="dk1"/>
                          </a:lnRef>
                          <a:fillRef idx="0">
                            <a:schemeClr val="dk1"/>
                          </a:fillRef>
                          <a:effectRef idx="0">
                            <a:schemeClr val="dk1"/>
                          </a:effectRef>
                          <a:fontRef idx="minor">
                            <a:schemeClr val="tx1"/>
                          </a:fontRef>
                        </wps:style>
                        <wps:bodyPr/>
                      </wps:wsp>
                      <wps:wsp>
                        <wps:cNvPr id="345478731" name="Прямая соединительная линия 27"/>
                        <wps:cNvCnPr/>
                        <wps:spPr>
                          <a:xfrm flipV="1">
                            <a:off x="2107096" y="970059"/>
                            <a:ext cx="1078174" cy="0"/>
                          </a:xfrm>
                          <a:prstGeom prst="line">
                            <a:avLst/>
                          </a:prstGeom>
                        </wps:spPr>
                        <wps:style>
                          <a:lnRef idx="1">
                            <a:schemeClr val="dk1"/>
                          </a:lnRef>
                          <a:fillRef idx="0">
                            <a:schemeClr val="dk1"/>
                          </a:fillRef>
                          <a:effectRef idx="0">
                            <a:schemeClr val="dk1"/>
                          </a:effectRef>
                          <a:fontRef idx="minor">
                            <a:schemeClr val="tx1"/>
                          </a:fontRef>
                        </wps:style>
                        <wps:bodyPr/>
                      </wps:wsp>
                      <wps:wsp>
                        <wps:cNvPr id="1718694201" name="Прямая соединительная линия 17"/>
                        <wps:cNvCnPr/>
                        <wps:spPr>
                          <a:xfrm>
                            <a:off x="1574359" y="2321781"/>
                            <a:ext cx="0" cy="214630"/>
                          </a:xfrm>
                          <a:prstGeom prst="line">
                            <a:avLst/>
                          </a:prstGeom>
                        </wps:spPr>
                        <wps:style>
                          <a:lnRef idx="1">
                            <a:schemeClr val="dk1"/>
                          </a:lnRef>
                          <a:fillRef idx="0">
                            <a:schemeClr val="dk1"/>
                          </a:fillRef>
                          <a:effectRef idx="0">
                            <a:schemeClr val="dk1"/>
                          </a:effectRef>
                          <a:fontRef idx="minor">
                            <a:schemeClr val="tx1"/>
                          </a:fontRef>
                        </wps:style>
                        <wps:bodyPr/>
                      </wps:wsp>
                      <wps:wsp>
                        <wps:cNvPr id="576067401" name="Прямая соединительная линия 19"/>
                        <wps:cNvCnPr/>
                        <wps:spPr>
                          <a:xfrm>
                            <a:off x="2115047" y="2894275"/>
                            <a:ext cx="413385" cy="0"/>
                          </a:xfrm>
                          <a:prstGeom prst="line">
                            <a:avLst/>
                          </a:prstGeom>
                        </wps:spPr>
                        <wps:style>
                          <a:lnRef idx="1">
                            <a:schemeClr val="dk1"/>
                          </a:lnRef>
                          <a:fillRef idx="0">
                            <a:schemeClr val="dk1"/>
                          </a:fillRef>
                          <a:effectRef idx="0">
                            <a:schemeClr val="dk1"/>
                          </a:effectRef>
                          <a:fontRef idx="minor">
                            <a:schemeClr val="tx1"/>
                          </a:fontRef>
                        </wps:style>
                        <wps:bodyPr/>
                      </wps:wsp>
                      <wps:wsp>
                        <wps:cNvPr id="568806605" name="Прямая соединительная линия 17"/>
                        <wps:cNvCnPr/>
                        <wps:spPr>
                          <a:xfrm>
                            <a:off x="2528515" y="2894275"/>
                            <a:ext cx="0" cy="214630"/>
                          </a:xfrm>
                          <a:prstGeom prst="line">
                            <a:avLst/>
                          </a:prstGeom>
                        </wps:spPr>
                        <wps:style>
                          <a:lnRef idx="1">
                            <a:schemeClr val="dk1"/>
                          </a:lnRef>
                          <a:fillRef idx="0">
                            <a:schemeClr val="dk1"/>
                          </a:fillRef>
                          <a:effectRef idx="0">
                            <a:schemeClr val="dk1"/>
                          </a:effectRef>
                          <a:fontRef idx="minor">
                            <a:schemeClr val="tx1"/>
                          </a:fontRef>
                        </wps:style>
                        <wps:bodyPr/>
                      </wps:wsp>
                      <wps:wsp>
                        <wps:cNvPr id="946133837" name="Прямая соединительная линия 17"/>
                        <wps:cNvCnPr/>
                        <wps:spPr>
                          <a:xfrm>
                            <a:off x="2528515" y="3832529"/>
                            <a:ext cx="0" cy="214630"/>
                          </a:xfrm>
                          <a:prstGeom prst="line">
                            <a:avLst/>
                          </a:prstGeom>
                        </wps:spPr>
                        <wps:style>
                          <a:lnRef idx="1">
                            <a:schemeClr val="dk1"/>
                          </a:lnRef>
                          <a:fillRef idx="0">
                            <a:schemeClr val="dk1"/>
                          </a:fillRef>
                          <a:effectRef idx="0">
                            <a:schemeClr val="dk1"/>
                          </a:effectRef>
                          <a:fontRef idx="minor">
                            <a:schemeClr val="tx1"/>
                          </a:fontRef>
                        </wps:style>
                        <wps:bodyPr/>
                      </wps:wsp>
                      <wps:wsp>
                        <wps:cNvPr id="1132248634" name="Прямая соединительная линия 17"/>
                        <wps:cNvCnPr/>
                        <wps:spPr>
                          <a:xfrm>
                            <a:off x="2520564" y="4762831"/>
                            <a:ext cx="0" cy="214630"/>
                          </a:xfrm>
                          <a:prstGeom prst="line">
                            <a:avLst/>
                          </a:prstGeom>
                        </wps:spPr>
                        <wps:style>
                          <a:lnRef idx="1">
                            <a:schemeClr val="dk1"/>
                          </a:lnRef>
                          <a:fillRef idx="0">
                            <a:schemeClr val="dk1"/>
                          </a:fillRef>
                          <a:effectRef idx="0">
                            <a:schemeClr val="dk1"/>
                          </a:effectRef>
                          <a:fontRef idx="minor">
                            <a:schemeClr val="tx1"/>
                          </a:fontRef>
                        </wps:style>
                        <wps:bodyPr/>
                      </wps:wsp>
                      <wps:wsp>
                        <wps:cNvPr id="452328307" name="Прямая соединительная линия 17"/>
                        <wps:cNvCnPr/>
                        <wps:spPr>
                          <a:xfrm>
                            <a:off x="2528515" y="5693134"/>
                            <a:ext cx="0" cy="214630"/>
                          </a:xfrm>
                          <a:prstGeom prst="line">
                            <a:avLst/>
                          </a:prstGeom>
                        </wps:spPr>
                        <wps:style>
                          <a:lnRef idx="1">
                            <a:schemeClr val="dk1"/>
                          </a:lnRef>
                          <a:fillRef idx="0">
                            <a:schemeClr val="dk1"/>
                          </a:fillRef>
                          <a:effectRef idx="0">
                            <a:schemeClr val="dk1"/>
                          </a:effectRef>
                          <a:fontRef idx="minor">
                            <a:schemeClr val="tx1"/>
                          </a:fontRef>
                        </wps:style>
                        <wps:bodyPr/>
                      </wps:wsp>
                      <wps:wsp>
                        <wps:cNvPr id="449778333" name="Прямая соединительная линия 20"/>
                        <wps:cNvCnPr/>
                        <wps:spPr>
                          <a:xfrm>
                            <a:off x="2520564" y="6639339"/>
                            <a:ext cx="0" cy="167005"/>
                          </a:xfrm>
                          <a:prstGeom prst="line">
                            <a:avLst/>
                          </a:prstGeom>
                        </wps:spPr>
                        <wps:style>
                          <a:lnRef idx="1">
                            <a:schemeClr val="dk1"/>
                          </a:lnRef>
                          <a:fillRef idx="0">
                            <a:schemeClr val="dk1"/>
                          </a:fillRef>
                          <a:effectRef idx="0">
                            <a:schemeClr val="dk1"/>
                          </a:effectRef>
                          <a:fontRef idx="minor">
                            <a:schemeClr val="tx1"/>
                          </a:fontRef>
                        </wps:style>
                        <wps:bodyPr/>
                      </wps:wsp>
                      <wps:wsp>
                        <wps:cNvPr id="472600848" name="Прямая соединительная линия 21"/>
                        <wps:cNvCnPr/>
                        <wps:spPr>
                          <a:xfrm flipH="1">
                            <a:off x="524786" y="6806317"/>
                            <a:ext cx="1999122" cy="0"/>
                          </a:xfrm>
                          <a:prstGeom prst="line">
                            <a:avLst/>
                          </a:prstGeom>
                        </wps:spPr>
                        <wps:style>
                          <a:lnRef idx="1">
                            <a:schemeClr val="dk1"/>
                          </a:lnRef>
                          <a:fillRef idx="0">
                            <a:schemeClr val="dk1"/>
                          </a:fillRef>
                          <a:effectRef idx="0">
                            <a:schemeClr val="dk1"/>
                          </a:effectRef>
                          <a:fontRef idx="minor">
                            <a:schemeClr val="tx1"/>
                          </a:fontRef>
                        </wps:style>
                        <wps:bodyPr/>
                      </wps:wsp>
                      <wps:wsp>
                        <wps:cNvPr id="1163623596" name="Прямая соединительная линия 22"/>
                        <wps:cNvCnPr/>
                        <wps:spPr>
                          <a:xfrm flipV="1">
                            <a:off x="524786" y="970059"/>
                            <a:ext cx="6824" cy="5837650"/>
                          </a:xfrm>
                          <a:prstGeom prst="line">
                            <a:avLst/>
                          </a:prstGeom>
                        </wps:spPr>
                        <wps:style>
                          <a:lnRef idx="1">
                            <a:schemeClr val="dk1"/>
                          </a:lnRef>
                          <a:fillRef idx="0">
                            <a:schemeClr val="dk1"/>
                          </a:fillRef>
                          <a:effectRef idx="0">
                            <a:schemeClr val="dk1"/>
                          </a:effectRef>
                          <a:fontRef idx="minor">
                            <a:schemeClr val="tx1"/>
                          </a:fontRef>
                        </wps:style>
                        <wps:bodyPr/>
                      </wps:wsp>
                      <wps:wsp>
                        <wps:cNvPr id="138756370" name="Прямая со стрелкой 26"/>
                        <wps:cNvCnPr/>
                        <wps:spPr>
                          <a:xfrm>
                            <a:off x="524786" y="966746"/>
                            <a:ext cx="5003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9070133" name="Прямая соединительная линия 28"/>
                        <wps:cNvCnPr/>
                        <wps:spPr>
                          <a:xfrm flipH="1">
                            <a:off x="3180522" y="978011"/>
                            <a:ext cx="579" cy="5929952"/>
                          </a:xfrm>
                          <a:prstGeom prst="line">
                            <a:avLst/>
                          </a:prstGeom>
                        </wps:spPr>
                        <wps:style>
                          <a:lnRef idx="1">
                            <a:schemeClr val="dk1"/>
                          </a:lnRef>
                          <a:fillRef idx="0">
                            <a:schemeClr val="dk1"/>
                          </a:fillRef>
                          <a:effectRef idx="0">
                            <a:schemeClr val="dk1"/>
                          </a:effectRef>
                          <a:fontRef idx="minor">
                            <a:schemeClr val="tx1"/>
                          </a:fontRef>
                        </wps:style>
                        <wps:bodyPr/>
                      </wps:wsp>
                      <wps:wsp>
                        <wps:cNvPr id="1945282268" name="Прямая соединительная линия 29"/>
                        <wps:cNvCnPr/>
                        <wps:spPr>
                          <a:xfrm flipH="1" flipV="1">
                            <a:off x="190832" y="6909684"/>
                            <a:ext cx="2994480" cy="322"/>
                          </a:xfrm>
                          <a:prstGeom prst="line">
                            <a:avLst/>
                          </a:prstGeom>
                        </wps:spPr>
                        <wps:style>
                          <a:lnRef idx="1">
                            <a:schemeClr val="dk1"/>
                          </a:lnRef>
                          <a:fillRef idx="0">
                            <a:schemeClr val="dk1"/>
                          </a:fillRef>
                          <a:effectRef idx="0">
                            <a:schemeClr val="dk1"/>
                          </a:effectRef>
                          <a:fontRef idx="minor">
                            <a:schemeClr val="tx1"/>
                          </a:fontRef>
                        </wps:style>
                        <wps:bodyPr/>
                      </wps:wsp>
                      <wps:wsp>
                        <wps:cNvPr id="528478455" name="Прямая соединительная линия 35"/>
                        <wps:cNvCnPr/>
                        <wps:spPr>
                          <a:xfrm>
                            <a:off x="1709531" y="7013051"/>
                            <a:ext cx="1709732" cy="0"/>
                          </a:xfrm>
                          <a:prstGeom prst="line">
                            <a:avLst/>
                          </a:prstGeom>
                        </wps:spPr>
                        <wps:style>
                          <a:lnRef idx="1">
                            <a:schemeClr val="dk1"/>
                          </a:lnRef>
                          <a:fillRef idx="0">
                            <a:schemeClr val="dk1"/>
                          </a:fillRef>
                          <a:effectRef idx="0">
                            <a:schemeClr val="dk1"/>
                          </a:effectRef>
                          <a:fontRef idx="minor">
                            <a:schemeClr val="tx1"/>
                          </a:fontRef>
                        </wps:style>
                        <wps:bodyPr/>
                      </wps:wsp>
                      <wps:wsp>
                        <wps:cNvPr id="994399361" name="Прямая соединительная линия 36"/>
                        <wps:cNvCnPr/>
                        <wps:spPr>
                          <a:xfrm>
                            <a:off x="1709531" y="7021002"/>
                            <a:ext cx="0" cy="191135"/>
                          </a:xfrm>
                          <a:prstGeom prst="line">
                            <a:avLst/>
                          </a:prstGeom>
                        </wps:spPr>
                        <wps:style>
                          <a:lnRef idx="1">
                            <a:schemeClr val="dk1"/>
                          </a:lnRef>
                          <a:fillRef idx="0">
                            <a:schemeClr val="dk1"/>
                          </a:fillRef>
                          <a:effectRef idx="0">
                            <a:schemeClr val="dk1"/>
                          </a:effectRef>
                          <a:fontRef idx="minor">
                            <a:schemeClr val="tx1"/>
                          </a:fontRef>
                        </wps:style>
                        <wps:bodyPr/>
                      </wps:wsp>
                      <wps:wsp>
                        <wps:cNvPr id="375327948" name="Блок-схема: знак завершения 37"/>
                        <wps:cNvSpPr/>
                        <wps:spPr>
                          <a:xfrm>
                            <a:off x="1176793" y="7211833"/>
                            <a:ext cx="1080000" cy="720000"/>
                          </a:xfrm>
                          <a:prstGeom prst="flowChartTerminator">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7AD50951" w14:textId="276DE092" w:rsidR="00041CA8" w:rsidRPr="00041CA8" w:rsidRDefault="00041CA8" w:rsidP="00041CA8">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44494" name="Прямая соединительная линия 43"/>
                        <wps:cNvCnPr/>
                        <wps:spPr>
                          <a:xfrm flipH="1">
                            <a:off x="524786" y="2894275"/>
                            <a:ext cx="511014" cy="0"/>
                          </a:xfrm>
                          <a:prstGeom prst="line">
                            <a:avLst/>
                          </a:prstGeom>
                        </wps:spPr>
                        <wps:style>
                          <a:lnRef idx="1">
                            <a:schemeClr val="dk1"/>
                          </a:lnRef>
                          <a:fillRef idx="0">
                            <a:schemeClr val="dk1"/>
                          </a:fillRef>
                          <a:effectRef idx="0">
                            <a:schemeClr val="dk1"/>
                          </a:effectRef>
                          <a:fontRef idx="minor">
                            <a:schemeClr val="tx1"/>
                          </a:fontRef>
                        </wps:style>
                        <wps:bodyPr/>
                      </wps:wsp>
                      <wps:wsp>
                        <wps:cNvPr id="527911751" name="Надпись 44"/>
                        <wps:cNvSpPr txBox="1"/>
                        <wps:spPr>
                          <a:xfrm>
                            <a:off x="604299" y="2576223"/>
                            <a:ext cx="381663" cy="2853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CB17DD" w14:textId="53E89582" w:rsidR="00653DCA" w:rsidRDefault="00653DC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3900290" name="Блок-схема: узел 42"/>
                        <wps:cNvSpPr/>
                        <wps:spPr>
                          <a:xfrm>
                            <a:off x="1359673" y="15903"/>
                            <a:ext cx="397566" cy="381662"/>
                          </a:xfrm>
                          <a:prstGeom prst="flowChartConnector">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7715125A" w14:textId="77777777" w:rsidR="00D520F0" w:rsidRDefault="00D520F0" w:rsidP="00D520F0">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4229956" name="Прямая соединительная линия 17"/>
                        <wps:cNvCnPr/>
                        <wps:spPr>
                          <a:xfrm>
                            <a:off x="1558456" y="397565"/>
                            <a:ext cx="0" cy="214630"/>
                          </a:xfrm>
                          <a:prstGeom prst="line">
                            <a:avLst/>
                          </a:prstGeom>
                        </wps:spPr>
                        <wps:style>
                          <a:lnRef idx="1">
                            <a:schemeClr val="dk1"/>
                          </a:lnRef>
                          <a:fillRef idx="0">
                            <a:schemeClr val="dk1"/>
                          </a:fillRef>
                          <a:effectRef idx="0">
                            <a:schemeClr val="dk1"/>
                          </a:effectRef>
                          <a:fontRef idx="minor">
                            <a:schemeClr val="tx1"/>
                          </a:fontRef>
                        </wps:style>
                        <wps:bodyPr/>
                      </wps:wsp>
                      <wps:wsp>
                        <wps:cNvPr id="1044639968" name="Блок-схема: узел 42"/>
                        <wps:cNvSpPr/>
                        <wps:spPr>
                          <a:xfrm>
                            <a:off x="0" y="7951"/>
                            <a:ext cx="397566" cy="381662"/>
                          </a:xfrm>
                          <a:prstGeom prst="flowChartConnector">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24108460" w14:textId="77777777" w:rsidR="00DA2828" w:rsidRDefault="00DA2828" w:rsidP="00DA282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538236" name="Блок-схема: узел 42"/>
                        <wps:cNvSpPr/>
                        <wps:spPr>
                          <a:xfrm>
                            <a:off x="3236181" y="0"/>
                            <a:ext cx="397566" cy="381662"/>
                          </a:xfrm>
                          <a:prstGeom prst="flowChartConnector">
                            <a:avLst/>
                          </a:prstGeom>
                          <a:no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2C348D35" w14:textId="77777777" w:rsidR="00DA2828" w:rsidRDefault="00DA2828" w:rsidP="00DA282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900210" name="Прямая соединительная линия 43"/>
                        <wps:cNvCnPr/>
                        <wps:spPr>
                          <a:xfrm flipV="1">
                            <a:off x="190832" y="389614"/>
                            <a:ext cx="0" cy="6523184"/>
                          </a:xfrm>
                          <a:prstGeom prst="line">
                            <a:avLst/>
                          </a:prstGeom>
                        </wps:spPr>
                        <wps:style>
                          <a:lnRef idx="1">
                            <a:schemeClr val="dk1"/>
                          </a:lnRef>
                          <a:fillRef idx="0">
                            <a:schemeClr val="dk1"/>
                          </a:fillRef>
                          <a:effectRef idx="0">
                            <a:schemeClr val="dk1"/>
                          </a:effectRef>
                          <a:fontRef idx="minor">
                            <a:schemeClr val="tx1"/>
                          </a:fontRef>
                        </wps:style>
                        <wps:bodyPr/>
                      </wps:wsp>
                      <wps:wsp>
                        <wps:cNvPr id="309058258" name="Прямая соединительная линия 43"/>
                        <wps:cNvCnPr/>
                        <wps:spPr>
                          <a:xfrm flipV="1">
                            <a:off x="3427012" y="389614"/>
                            <a:ext cx="0" cy="6628079"/>
                          </a:xfrm>
                          <a:prstGeom prst="line">
                            <a:avLst/>
                          </a:prstGeom>
                        </wps:spPr>
                        <wps:style>
                          <a:lnRef idx="1">
                            <a:schemeClr val="dk1"/>
                          </a:lnRef>
                          <a:fillRef idx="0">
                            <a:schemeClr val="dk1"/>
                          </a:fillRef>
                          <a:effectRef idx="0">
                            <a:schemeClr val="dk1"/>
                          </a:effectRef>
                          <a:fontRef idx="minor">
                            <a:schemeClr val="tx1"/>
                          </a:fontRef>
                        </wps:style>
                        <wps:bodyPr/>
                      </wps:wsp>
                      <wps:wsp>
                        <wps:cNvPr id="1158506575" name="Надпись 44"/>
                        <wps:cNvSpPr txBox="1"/>
                        <wps:spPr>
                          <a:xfrm>
                            <a:off x="2138901" y="2584174"/>
                            <a:ext cx="381663" cy="2853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FC0988" w14:textId="02CD23C5" w:rsidR="00A3203A" w:rsidRDefault="00A3203A" w:rsidP="00A3203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0453E9" id="Группа 47" o:spid="_x0000_s1040" style="position:absolute;left:0;text-align:left;margin-left:122.65pt;margin-top:-15.65pt;width:286.1pt;height:624.55pt;z-index:251722752;mso-width-relative:margin;mso-height-relative:margin" coordsize="36337,79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">
                <v:shapetype id="_x0000_t110" coordsize="21600,21600" o:spt="110" path="m10800,l,10800,10800,21600,21600,10800xe">
                  <v:stroke joinstyle="miter"/>
                  <v:path gradientshapeok="t" o:connecttype="rect" textboxrect="5400,5400,16200,16200"/>
                </v:shapetype>
                <v:shape id="Блок-схема: решение 11" o:spid="_x0000_s1041" type="#_x0000_t110" style="position:absolute;left:10336;top:25364;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" filled="f" strokecolor="black [3200]">
                  <v:textbox>
                    <w:txbxContent>
                      <w:p w14:paraId="1C7F4AC6" w14:textId="7FA5FF35" w:rsidR="00463FA0" w:rsidRPr="00D520F0" w:rsidRDefault="00463FA0" w:rsidP="00463FA0">
                        <w:pPr>
                          <w:jc w:val="center"/>
                          <w:rPr>
                            <w:sz w:val="14"/>
                            <w:szCs w:val="10"/>
                          </w:rPr>
                        </w:pPr>
                        <w:r w:rsidRPr="00D520F0">
                          <w:rPr>
                            <w:sz w:val="14"/>
                            <w:szCs w:val="10"/>
                          </w:rPr>
                          <w:t xml:space="preserve">arr[j] &gt; </w:t>
                        </w:r>
                        <w:r w:rsidR="00653DCA" w:rsidRPr="00D520F0">
                          <w:rPr>
                            <w:sz w:val="14"/>
                            <w:szCs w:val="10"/>
                          </w:rPr>
                          <w:t>arr [</w:t>
                        </w:r>
                        <w:r w:rsidRPr="00D520F0">
                          <w:rPr>
                            <w:sz w:val="14"/>
                            <w:szCs w:val="10"/>
                          </w:rPr>
                          <w:t>j + 1]</w:t>
                        </w:r>
                      </w:p>
                      <w:p w14:paraId="4CF420DE" w14:textId="77777777" w:rsidR="00463FA0" w:rsidRPr="00D520F0" w:rsidRDefault="00463FA0" w:rsidP="00463FA0">
                        <w:pPr>
                          <w:jc w:val="center"/>
                          <w:rPr>
                            <w:sz w:val="14"/>
                            <w:szCs w:val="10"/>
                          </w:rPr>
                        </w:pPr>
                      </w:p>
                    </w:txbxContent>
                  </v:textbox>
                </v:shape>
                <v:shape id="Блок-схема: процесс 12" o:spid="_x0000_s1042" type="#_x0000_t109" style="position:absolute;left:10257;top:15982;width:10795;height:7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" filled="f" strokecolor="black [3200]">
                  <v:textbox>
                    <w:txbxContent>
                      <w:p w14:paraId="624FE4BB" w14:textId="3B069405" w:rsidR="00463FA0" w:rsidRPr="00D520F0" w:rsidRDefault="00463FA0" w:rsidP="00463FA0">
                        <w:pPr>
                          <w:jc w:val="center"/>
                          <w:rPr>
                            <w:sz w:val="24"/>
                            <w:szCs w:val="20"/>
                          </w:rPr>
                        </w:pPr>
                        <w:r w:rsidRPr="00D520F0">
                          <w:rPr>
                            <w:sz w:val="24"/>
                            <w:szCs w:val="20"/>
                          </w:rPr>
                          <w:t>comparisons++</w:t>
                        </w:r>
                      </w:p>
                    </w:txbxContent>
                  </v:textbox>
                </v:shape>
                <v:shape id="Блок-схема: процесс 13" o:spid="_x0000_s1043" type="#_x0000_t109" style="position:absolute;left:19798;top:31089;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" filled="f" strokecolor="black [3200]">
                  <v:textbox>
                    <w:txbxContent>
                      <w:p w14:paraId="13B37B5B" w14:textId="77777777" w:rsidR="00D062AC" w:rsidRPr="00D062AC" w:rsidRDefault="00D062AC" w:rsidP="00D062AC">
                        <w:pPr>
                          <w:jc w:val="center"/>
                        </w:pPr>
                        <w:r w:rsidRPr="00D062AC">
                          <w:t>swaps++;</w:t>
                        </w:r>
                      </w:p>
                      <w:p w14:paraId="44835536" w14:textId="77777777" w:rsidR="00D062AC" w:rsidRDefault="00D062AC" w:rsidP="00D062AC">
                        <w:pPr>
                          <w:jc w:val="center"/>
                        </w:pPr>
                      </w:p>
                    </w:txbxContent>
                  </v:textbox>
                </v:shape>
                <v:shape id="Блок-схема: процесс 13" o:spid="_x0000_s1044" type="#_x0000_t109" style="position:absolute;left:19957;top:40472;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" filled="f" strokecolor="black [3200]">
                  <v:textbox>
                    <w:txbxContent>
                      <w:p w14:paraId="0CDA8E3B" w14:textId="77777777" w:rsidR="00D062AC" w:rsidRPr="00D062AC" w:rsidRDefault="00D062AC" w:rsidP="00D062AC">
                        <w:pPr>
                          <w:jc w:val="center"/>
                        </w:pPr>
                        <w:r w:rsidRPr="00D062AC">
                          <w:t>temp = arr[i];</w:t>
                        </w:r>
                      </w:p>
                      <w:p w14:paraId="7D810E97" w14:textId="77777777" w:rsidR="00D062AC" w:rsidRDefault="00D062AC" w:rsidP="00D062AC">
                        <w:pPr>
                          <w:jc w:val="center"/>
                        </w:pPr>
                      </w:p>
                    </w:txbxContent>
                  </v:textbox>
                </v:shape>
                <v:shape id="Блок-схема: процесс 13" o:spid="_x0000_s1045" type="#_x0000_t109" style="position:absolute;left:19798;top:49775;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" filled="f" strokecolor="black [3200]">
                  <v:textbox>
                    <w:txbxContent>
                      <w:p w14:paraId="194639D7" w14:textId="2DD562BE" w:rsidR="00D062AC" w:rsidRPr="00D062AC" w:rsidRDefault="00D062AC" w:rsidP="00D062AC">
                        <w:pPr>
                          <w:jc w:val="center"/>
                        </w:pPr>
                        <w:r w:rsidRPr="00D062AC">
                          <w:t>arr[i] = arr[</w:t>
                        </w:r>
                        <w:r w:rsidR="00101D15">
                          <w:rPr>
                            <w:lang w:val="en-US"/>
                          </w:rPr>
                          <w:t>iMin</w:t>
                        </w:r>
                        <w:r w:rsidRPr="00D062AC">
                          <w:t>];</w:t>
                        </w:r>
                      </w:p>
                      <w:p w14:paraId="0FE1B4B5" w14:textId="77777777" w:rsidR="00D062AC" w:rsidRDefault="00D062AC" w:rsidP="00D062AC">
                        <w:pPr>
                          <w:jc w:val="center"/>
                        </w:pPr>
                      </w:p>
                    </w:txbxContent>
                  </v:textbox>
                </v:shape>
                <v:shape id="Блок-схема: процесс 13" o:spid="_x0000_s1046" type="#_x0000_t109" style="position:absolute;left:19878;top:59157;width:10795;height:7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" filled="f" strokecolor="black [3200]">
                  <v:textbox>
                    <w:txbxContent>
                      <w:p w14:paraId="4F900373" w14:textId="30290038" w:rsidR="00C45BEA" w:rsidRPr="00C45BEA" w:rsidRDefault="00C45BEA" w:rsidP="00C45BEA">
                        <w:pPr>
                          <w:jc w:val="center"/>
                        </w:pPr>
                        <w:r w:rsidRPr="00C45BEA">
                          <w:t>arr</w:t>
                        </w:r>
                        <w:r w:rsidR="00101D15">
                          <w:rPr>
                            <w:lang w:val="en-US"/>
                          </w:rPr>
                          <w:t>[iMin</w:t>
                        </w:r>
                        <w:r w:rsidRPr="00C45BEA">
                          <w:t>] = temp;</w:t>
                        </w:r>
                      </w:p>
                      <w:p w14:paraId="49CDB74E" w14:textId="77777777" w:rsidR="00D062AC" w:rsidRDefault="00D062AC" w:rsidP="00D062AC">
                        <w:pPr>
                          <w:jc w:val="center"/>
                        </w:pPr>
                      </w:p>
                    </w:txbxContent>
                  </v:textbox>
                </v:shape>
                <v:shape id="Блок-схема: подготовка 10" o:spid="_x0000_s1047" type="#_x0000_t117" style="position:absolute;left:10257;top:6122;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" filled="f" strokecolor="black [3200]">
                  <v:textbox>
                    <w:txbxContent>
                      <w:p w14:paraId="17BC1F55" w14:textId="77777777" w:rsidR="00F21138" w:rsidRPr="00D520F0" w:rsidRDefault="00F21138" w:rsidP="00F21138">
                        <w:pPr>
                          <w:jc w:val="center"/>
                          <w:rPr>
                            <w:sz w:val="20"/>
                            <w:szCs w:val="16"/>
                            <w:lang w:val="en-US"/>
                          </w:rPr>
                        </w:pPr>
                        <w:r w:rsidRPr="00D520F0">
                          <w:rPr>
                            <w:sz w:val="20"/>
                            <w:szCs w:val="16"/>
                            <w:lang w:val="en-US"/>
                          </w:rPr>
                          <w:t>j = 0; j &lt; arr.Length - i - 1; j++</w:t>
                        </w:r>
                      </w:p>
                      <w:p w14:paraId="2A478B5D" w14:textId="77777777" w:rsidR="00F21138" w:rsidRPr="00F21138" w:rsidRDefault="00F21138" w:rsidP="00F21138">
                        <w:pPr>
                          <w:jc w:val="center"/>
                          <w:rPr>
                            <w:lang w:val="en-US"/>
                          </w:rPr>
                        </w:pPr>
                      </w:p>
                    </w:txbxContent>
                  </v:textbox>
                </v:shape>
                <v:line id="Прямая соединительная линия 18" o:spid="_x0000_s1048" style="position:absolute;visibility:visible;mso-wrap-style:square" from="15664,13358" to="15664,15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" strokecolor="black [3200]" strokeweight=".5pt">
                  <v:stroke joinstyle="miter"/>
                </v:line>
                <v:line id="Прямая соединительная линия 27" o:spid="_x0000_s1049" style="position:absolute;flip:y;visibility:visible;mso-wrap-style:square" from="21070,9700" to="31852,9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" strokecolor="black [3200]" strokeweight=".5pt">
                  <v:stroke joinstyle="miter"/>
                </v:line>
                <v:line id="Прямая соединительная линия 17" o:spid="_x0000_s1050" style="position:absolute;visibility:visible;mso-wrap-style:square" from="15743,23217" to="15743,2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" strokecolor="black [3200]" strokeweight=".5pt">
                  <v:stroke joinstyle="miter"/>
                </v:line>
                <v:line id="Прямая соединительная линия 19" o:spid="_x0000_s1051" style="position:absolute;visibility:visible;mso-wrap-style:square" from="21150,28942" to="25284,2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" strokecolor="black [3200]" strokeweight=".5pt">
                  <v:stroke joinstyle="miter"/>
                </v:line>
                <v:line id="Прямая соединительная линия 17" o:spid="_x0000_s1052" style="position:absolute;visibility:visible;mso-wrap-style:square" from="25285,28942" to="25285,31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" strokecolor="black [3200]" strokeweight=".5pt">
                  <v:stroke joinstyle="miter"/>
                </v:line>
                <v:line id="Прямая соединительная линия 17" o:spid="_x0000_s1053" style="position:absolute;visibility:visible;mso-wrap-style:square" from="25285,38325" to="25285,40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" strokecolor="black [3200]" strokeweight=".5pt">
                  <v:stroke joinstyle="miter"/>
                </v:line>
                <v:line id="Прямая соединительная линия 17" o:spid="_x0000_s1054" style="position:absolute;visibility:visible;mso-wrap-style:square" from="25205,47628" to="25205,49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" strokecolor="black [3200]" strokeweight=".5pt">
                  <v:stroke joinstyle="miter"/>
                </v:line>
                <v:line id="Прямая соединительная линия 17" o:spid="_x0000_s1055" style="position:absolute;visibility:visible;mso-wrap-style:square" from="25285,56931" to="25285,59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" strokecolor="black [3200]" strokeweight=".5pt">
                  <v:stroke joinstyle="miter"/>
                </v:line>
                <v:line id="Прямая соединительная линия 20" o:spid="_x0000_s1056" style="position:absolute;visibility:visible;mso-wrap-style:square" from="25205,66393" to="25205,6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" strokecolor="black [3200]" strokeweight=".5pt">
                  <v:stroke joinstyle="miter"/>
                </v:line>
                <v:line id="Прямая соединительная линия 21" o:spid="_x0000_s1057" style="position:absolute;flip:x;visibility:visible;mso-wrap-style:square" from="5247,68063" to="25239,6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" strokecolor="black [3200]" strokeweight=".5pt">
                  <v:stroke joinstyle="miter"/>
                </v:line>
                <v:line id="Прямая соединительная линия 22" o:spid="_x0000_s1058" style="position:absolute;flip:y;visibility:visible;mso-wrap-style:square" from="5247,9700" to="5316,68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" strokecolor="black [3200]" strokeweight=".5pt">
                  <v:stroke joinstyle="miter"/>
                </v:line>
                <v:shape id="Прямая со стрелкой 26" o:spid="_x0000_s1059" type="#_x0000_t32" style="position:absolute;left:5247;top:9667;width:50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" strokecolor="black [3200]" strokeweight=".5pt">
                  <v:stroke endarrow="block" joinstyle="miter"/>
                </v:shape>
                <v:line id="Прямая соединительная линия 28" o:spid="_x0000_s1060" style="position:absolute;flip:x;visibility:visible;mso-wrap-style:square" from="31805,9780" to="31811,69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" strokecolor="black [3200]" strokeweight=".5pt">
                  <v:stroke joinstyle="miter"/>
                </v:line>
                <v:line id="Прямая соединительная линия 29" o:spid="_x0000_s1061" style="position:absolute;flip:x y;visibility:visible;mso-wrap-style:square" from="1908,69096" to="31853,69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" strokecolor="black [3200]" strokeweight=".5pt">
                  <v:stroke joinstyle="miter"/>
                </v:line>
                <v:line id="Прямая соединительная линия 35" o:spid="_x0000_s1062" style="position:absolute;visibility:visible;mso-wrap-style:square" from="17095,70130" to="34192,7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" strokecolor="black [3200]" strokeweight=".5pt">
                  <v:stroke joinstyle="miter"/>
                </v:line>
                <v:line id="Прямая соединительная линия 36" o:spid="_x0000_s1063" style="position:absolute;visibility:visible;mso-wrap-style:square" from="17095,70210" to="17095,72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" strokecolor="black [3200]" strokeweight=".5pt">
                  <v:stroke joinstyle="miter"/>
                </v:line>
                <v:shape id="Блок-схема: знак завершения 37" o:spid="_x0000_s1064" type="#_x0000_t116" style="position:absolute;left:11767;top:72118;width:108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" filled="f" strokecolor="black [3200]">
                  <v:textbox>
                    <w:txbxContent>
                      <w:p w14:paraId="7AD50951" w14:textId="276DE092" w:rsidR="00041CA8" w:rsidRPr="00041CA8" w:rsidRDefault="00041CA8" w:rsidP="00041CA8">
                        <w:pPr>
                          <w:jc w:val="center"/>
                          <w:rPr>
                            <w:lang w:val="en-US"/>
                          </w:rPr>
                        </w:pPr>
                        <w:r>
                          <w:rPr>
                            <w:lang w:val="en-US"/>
                          </w:rPr>
                          <w:t>END</w:t>
                        </w:r>
                      </w:p>
                    </w:txbxContent>
                  </v:textbox>
                </v:shape>
                <v:line id="Прямая соединительная линия 43" o:spid="_x0000_s1065" style="position:absolute;flip:x;visibility:visible;mso-wrap-style:square" from="5247,28942" to="10358,2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" strokecolor="black [3200]" strokeweight=".5pt">
                  <v:stroke joinstyle="miter"/>
                </v:line>
                <v:shapetype id="_x0000_t202" coordsize="21600,21600" o:spt="202" path="m,l,21600r21600,l21600,xe">
                  <v:stroke joinstyle="miter"/>
                  <v:path gradientshapeok="t" o:connecttype="rect"/>
                </v:shapetype>
                <v:shape id="Надпись 44" o:spid="_x0000_s1066" type="#_x0000_t202" style="position:absolute;left:6042;top:25762;width:3817;height:2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" filled="f" stroked="f">
                  <v:textbox>
                    <w:txbxContent>
                      <w:p w14:paraId="43CB17DD" w14:textId="53E89582" w:rsidR="00653DCA" w:rsidRDefault="00653DCA">
                        <w:r>
                          <w:t>–</w:t>
                        </w:r>
                      </w:p>
                    </w:txbxContent>
                  </v:textbox>
                </v:shape>
                <v:shape id="Блок-схема: узел 42" o:spid="_x0000_s1067" type="#_x0000_t120" style="position:absolute;left:13596;top:159;width:3976;height:3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" filled="f" strokecolor="black [3200]">
                  <v:textbox>
                    <w:txbxContent>
                      <w:p w14:paraId="7715125A" w14:textId="77777777" w:rsidR="00D520F0" w:rsidRDefault="00D520F0" w:rsidP="00D520F0">
                        <w:pPr>
                          <w:jc w:val="center"/>
                        </w:pPr>
                        <w:r>
                          <w:t>1</w:t>
                        </w:r>
                      </w:p>
                    </w:txbxContent>
                  </v:textbox>
                </v:shape>
                <v:line id="Прямая соединительная линия 17" o:spid="_x0000_s1068" style="position:absolute;visibility:visible;mso-wrap-style:square" from="15584,3975" to="15584,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" strokecolor="black [3200]" strokeweight=".5pt">
                  <v:stroke joinstyle="miter"/>
                </v:line>
                <v:shape id="Блок-схема: узел 42" o:spid="_x0000_s1069" type="#_x0000_t120" style="position:absolute;top:79;width:3975;height:3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" filled="f" strokecolor="black [3200]">
                  <v:textbox>
                    <w:txbxContent>
                      <w:p w14:paraId="24108460" w14:textId="77777777" w:rsidR="00DA2828" w:rsidRDefault="00DA2828" w:rsidP="00DA2828">
                        <w:pPr>
                          <w:jc w:val="center"/>
                        </w:pPr>
                        <w:r>
                          <w:t>1</w:t>
                        </w:r>
                      </w:p>
                    </w:txbxContent>
                  </v:textbox>
                </v:shape>
                <v:shape id="Блок-схема: узел 42" o:spid="_x0000_s1070" type="#_x0000_t120" style="position:absolute;left:32361;width:3976;height:3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" filled="f" strokecolor="black [3200]">
                  <v:textbox>
                    <w:txbxContent>
                      <w:p w14:paraId="2C348D35" w14:textId="77777777" w:rsidR="00DA2828" w:rsidRDefault="00DA2828" w:rsidP="00DA2828">
                        <w:pPr>
                          <w:jc w:val="center"/>
                        </w:pPr>
                        <w:r>
                          <w:t>1</w:t>
                        </w:r>
                      </w:p>
                    </w:txbxContent>
                  </v:textbox>
                </v:shape>
                <v:line id="Прямая соединительная линия 43" o:spid="_x0000_s1071" style="position:absolute;flip:y;visibility:visible;mso-wrap-style:square" from="1908,3896" to="1908,69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" strokecolor="black [3200]" strokeweight=".5pt">
                  <v:stroke joinstyle="miter"/>
                </v:line>
                <v:line id="Прямая соединительная линия 43" o:spid="_x0000_s1072" style="position:absolute;flip:y;visibility:visible;mso-wrap-style:square" from="34270,3896" to="34270,70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" strokecolor="black [3200]" strokeweight=".5pt">
                  <v:stroke joinstyle="miter"/>
                </v:line>
                <v:shape id="Надпись 44" o:spid="_x0000_s1073" type="#_x0000_t202" style="position:absolute;left:21389;top:25841;width:3816;height:2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" filled="f" stroked="f">
                  <v:textbox>
                    <w:txbxContent>
                      <w:p w14:paraId="73FC0988" w14:textId="02CD23C5" w:rsidR="00A3203A" w:rsidRDefault="00A3203A" w:rsidP="00A3203A">
                        <w:r>
                          <w:t>+</w:t>
                        </w:r>
                      </w:p>
                    </w:txbxContent>
                  </v:textbox>
                </v:shape>
              </v:group>
            </w:pict>
          </mc:Fallback>
        </mc:AlternateContent>
      </w:r>
    </w:p>
    <w:p w14:paraId="67B65841" w14:textId="19CEA7FE" w:rsidR="00501E40" w:rsidRDefault="00501E40" w:rsidP="00CD0B25">
      <w:pPr>
        <w:spacing w:after="0" w:line="240" w:lineRule="auto"/>
        <w:ind w:firstLine="709"/>
        <w:jc w:val="both"/>
      </w:pPr>
    </w:p>
    <w:p w14:paraId="06FC0BF9" w14:textId="62B7916A" w:rsidR="00501E40" w:rsidRDefault="00501E40" w:rsidP="00CD0B25">
      <w:pPr>
        <w:spacing w:after="0" w:line="240" w:lineRule="auto"/>
        <w:ind w:firstLine="709"/>
        <w:jc w:val="both"/>
      </w:pPr>
    </w:p>
    <w:p w14:paraId="2E753520" w14:textId="7A212DCF" w:rsidR="00501E40" w:rsidRDefault="00501E40" w:rsidP="00CD0B25">
      <w:pPr>
        <w:spacing w:after="0" w:line="240" w:lineRule="auto"/>
        <w:ind w:firstLine="709"/>
        <w:jc w:val="both"/>
      </w:pPr>
    </w:p>
    <w:p w14:paraId="1B66DDD4" w14:textId="38150E35" w:rsidR="00501E40" w:rsidRDefault="00501E40" w:rsidP="00CD0B25">
      <w:pPr>
        <w:spacing w:after="0" w:line="240" w:lineRule="auto"/>
        <w:ind w:firstLine="709"/>
        <w:jc w:val="both"/>
      </w:pPr>
    </w:p>
    <w:p w14:paraId="6E5115EE" w14:textId="7F1D4C0D" w:rsidR="00501E40" w:rsidRDefault="00501E40" w:rsidP="00CD0B25">
      <w:pPr>
        <w:spacing w:after="0" w:line="240" w:lineRule="auto"/>
        <w:ind w:firstLine="709"/>
        <w:jc w:val="both"/>
      </w:pPr>
    </w:p>
    <w:p w14:paraId="5A09ACC7" w14:textId="19ADF459" w:rsidR="00501E40" w:rsidRDefault="00501E40" w:rsidP="00CD0B25">
      <w:pPr>
        <w:spacing w:after="0" w:line="240" w:lineRule="auto"/>
        <w:ind w:firstLine="709"/>
        <w:jc w:val="both"/>
      </w:pPr>
    </w:p>
    <w:p w14:paraId="79B40640" w14:textId="7E9F61B1" w:rsidR="00501E40" w:rsidRDefault="00501E40" w:rsidP="00CD0B25">
      <w:pPr>
        <w:spacing w:after="0" w:line="240" w:lineRule="auto"/>
        <w:ind w:firstLine="709"/>
        <w:jc w:val="both"/>
      </w:pPr>
    </w:p>
    <w:p w14:paraId="3EBD16B7" w14:textId="2EA22B10" w:rsidR="00501E40" w:rsidRDefault="00501E40" w:rsidP="00CD0B25">
      <w:pPr>
        <w:spacing w:after="0" w:line="240" w:lineRule="auto"/>
        <w:ind w:firstLine="709"/>
        <w:jc w:val="both"/>
      </w:pPr>
    </w:p>
    <w:p w14:paraId="3A6DDCF8" w14:textId="1D1EB707" w:rsidR="00501E40" w:rsidRDefault="00501E40" w:rsidP="00101D15">
      <w:pPr>
        <w:spacing w:after="0" w:line="240" w:lineRule="auto"/>
        <w:jc w:val="both"/>
      </w:pPr>
    </w:p>
    <w:p w14:paraId="06594E12" w14:textId="1169B438" w:rsidR="00501E40" w:rsidRDefault="00501E40" w:rsidP="00CD0B25">
      <w:pPr>
        <w:spacing w:after="0" w:line="240" w:lineRule="auto"/>
        <w:ind w:firstLine="709"/>
        <w:jc w:val="both"/>
      </w:pPr>
    </w:p>
    <w:p w14:paraId="57C81CBE" w14:textId="1C5D3C92" w:rsidR="00501E40" w:rsidRDefault="00501E40" w:rsidP="00CD0B25">
      <w:pPr>
        <w:spacing w:after="0" w:line="240" w:lineRule="auto"/>
        <w:ind w:firstLine="709"/>
        <w:jc w:val="both"/>
      </w:pPr>
    </w:p>
    <w:p w14:paraId="2893F10B" w14:textId="7355E763" w:rsidR="00501E40" w:rsidRDefault="00501E40" w:rsidP="00CD0B25">
      <w:pPr>
        <w:spacing w:after="0" w:line="240" w:lineRule="auto"/>
        <w:ind w:firstLine="709"/>
        <w:jc w:val="both"/>
      </w:pPr>
    </w:p>
    <w:p w14:paraId="79D6459E" w14:textId="37E86552" w:rsidR="00501E40" w:rsidRDefault="00501E40" w:rsidP="00CD0B25">
      <w:pPr>
        <w:spacing w:after="0" w:line="240" w:lineRule="auto"/>
        <w:ind w:firstLine="709"/>
        <w:jc w:val="both"/>
      </w:pPr>
    </w:p>
    <w:p w14:paraId="3F26A21F" w14:textId="0DA7992A" w:rsidR="00501E40" w:rsidRDefault="00501E40" w:rsidP="00CD0B25">
      <w:pPr>
        <w:spacing w:after="0" w:line="240" w:lineRule="auto"/>
        <w:ind w:firstLine="709"/>
        <w:jc w:val="both"/>
      </w:pPr>
    </w:p>
    <w:p w14:paraId="0379DD82" w14:textId="539FF095" w:rsidR="00501E40" w:rsidRDefault="00501E40" w:rsidP="00CD0B25">
      <w:pPr>
        <w:spacing w:after="0" w:line="240" w:lineRule="auto"/>
        <w:ind w:firstLine="709"/>
        <w:jc w:val="both"/>
      </w:pPr>
    </w:p>
    <w:p w14:paraId="51A6B005" w14:textId="640373B1" w:rsidR="00501E40" w:rsidRDefault="00501E40" w:rsidP="00CD0B25">
      <w:pPr>
        <w:spacing w:after="0" w:line="240" w:lineRule="auto"/>
        <w:ind w:firstLine="709"/>
        <w:jc w:val="both"/>
      </w:pPr>
    </w:p>
    <w:p w14:paraId="711DF25F" w14:textId="1F6092CB" w:rsidR="00501E40" w:rsidRDefault="00501E40" w:rsidP="00CD0B25">
      <w:pPr>
        <w:spacing w:after="0" w:line="240" w:lineRule="auto"/>
        <w:ind w:firstLine="709"/>
        <w:jc w:val="both"/>
      </w:pPr>
    </w:p>
    <w:p w14:paraId="76CC3E0D" w14:textId="73ACACD0" w:rsidR="00501E40" w:rsidRDefault="00501E40" w:rsidP="00CD0B25">
      <w:pPr>
        <w:spacing w:after="0" w:line="240" w:lineRule="auto"/>
        <w:ind w:firstLine="709"/>
        <w:jc w:val="both"/>
      </w:pPr>
    </w:p>
    <w:p w14:paraId="7A39C76E" w14:textId="2A028ABD" w:rsidR="00501E40" w:rsidRDefault="00501E40" w:rsidP="00CD0B25">
      <w:pPr>
        <w:spacing w:after="0" w:line="240" w:lineRule="auto"/>
        <w:ind w:firstLine="709"/>
        <w:jc w:val="both"/>
      </w:pPr>
    </w:p>
    <w:p w14:paraId="6BE41A50" w14:textId="40FEC595" w:rsidR="00501E40" w:rsidRDefault="00501E40" w:rsidP="00CD0B25">
      <w:pPr>
        <w:spacing w:after="0" w:line="240" w:lineRule="auto"/>
        <w:ind w:firstLine="709"/>
        <w:jc w:val="both"/>
      </w:pPr>
    </w:p>
    <w:p w14:paraId="292096C3" w14:textId="75CB6416" w:rsidR="00501E40" w:rsidRDefault="00501E40" w:rsidP="00CD0B25">
      <w:pPr>
        <w:spacing w:after="0" w:line="240" w:lineRule="auto"/>
        <w:ind w:firstLine="709"/>
        <w:jc w:val="both"/>
      </w:pPr>
    </w:p>
    <w:p w14:paraId="7B32D798" w14:textId="2D413CEA" w:rsidR="00501E40" w:rsidRDefault="00501E40" w:rsidP="00CD0B25">
      <w:pPr>
        <w:spacing w:after="0" w:line="240" w:lineRule="auto"/>
        <w:ind w:firstLine="709"/>
        <w:jc w:val="both"/>
      </w:pPr>
    </w:p>
    <w:p w14:paraId="74B36ABD" w14:textId="249DD880" w:rsidR="00501E40" w:rsidRDefault="00501E40" w:rsidP="00CD0B25">
      <w:pPr>
        <w:spacing w:after="0" w:line="240" w:lineRule="auto"/>
        <w:ind w:firstLine="709"/>
        <w:jc w:val="both"/>
      </w:pPr>
    </w:p>
    <w:p w14:paraId="44F63135" w14:textId="1D23F2F9" w:rsidR="00501E40" w:rsidRDefault="00501E40" w:rsidP="00CD0B25">
      <w:pPr>
        <w:spacing w:after="0" w:line="240" w:lineRule="auto"/>
        <w:ind w:firstLine="709"/>
        <w:jc w:val="both"/>
      </w:pPr>
    </w:p>
    <w:p w14:paraId="7B796212" w14:textId="5BC11831" w:rsidR="00501E40" w:rsidRDefault="00501E40" w:rsidP="00CD0B25">
      <w:pPr>
        <w:spacing w:after="0" w:line="240" w:lineRule="auto"/>
        <w:ind w:firstLine="709"/>
        <w:jc w:val="both"/>
      </w:pPr>
    </w:p>
    <w:p w14:paraId="73B43263" w14:textId="01DA9D7E" w:rsidR="00501E40" w:rsidRDefault="00501E40" w:rsidP="00CD0B25">
      <w:pPr>
        <w:spacing w:after="0" w:line="240" w:lineRule="auto"/>
        <w:ind w:firstLine="709"/>
        <w:jc w:val="both"/>
      </w:pPr>
    </w:p>
    <w:p w14:paraId="46113B17" w14:textId="0E700E3A" w:rsidR="00501E40" w:rsidRDefault="00501E40" w:rsidP="00CD0B25">
      <w:pPr>
        <w:spacing w:after="0" w:line="240" w:lineRule="auto"/>
        <w:ind w:firstLine="709"/>
        <w:jc w:val="both"/>
      </w:pPr>
    </w:p>
    <w:p w14:paraId="42C00469" w14:textId="249BA85F" w:rsidR="00041CA8" w:rsidRPr="00767194" w:rsidRDefault="00041CA8" w:rsidP="00CD0B25">
      <w:pPr>
        <w:spacing w:after="0" w:line="240" w:lineRule="auto"/>
        <w:ind w:firstLine="709"/>
        <w:jc w:val="both"/>
      </w:pPr>
    </w:p>
    <w:p w14:paraId="3D2FDB69" w14:textId="466FF4B9" w:rsidR="00501E40" w:rsidRDefault="00501E40" w:rsidP="00CD0B25">
      <w:pPr>
        <w:spacing w:after="0" w:line="240" w:lineRule="auto"/>
        <w:ind w:firstLine="709"/>
        <w:jc w:val="both"/>
      </w:pPr>
    </w:p>
    <w:p w14:paraId="38F3DEFA" w14:textId="73CA6A66" w:rsidR="00C45BEA" w:rsidRDefault="00C45BEA" w:rsidP="00CD0B25">
      <w:pPr>
        <w:spacing w:after="0" w:line="240" w:lineRule="auto"/>
        <w:ind w:firstLine="709"/>
        <w:jc w:val="both"/>
      </w:pPr>
    </w:p>
    <w:p w14:paraId="5A27F1FE" w14:textId="1D6FF6AB" w:rsidR="00C45BEA" w:rsidRDefault="00C45BEA" w:rsidP="00CD0B25">
      <w:pPr>
        <w:spacing w:after="0" w:line="240" w:lineRule="auto"/>
        <w:ind w:firstLine="709"/>
        <w:jc w:val="both"/>
      </w:pPr>
    </w:p>
    <w:p w14:paraId="25412F69" w14:textId="1B66618A" w:rsidR="00C45BEA" w:rsidRDefault="00C45BEA" w:rsidP="00041CA8">
      <w:pPr>
        <w:spacing w:after="0" w:line="240" w:lineRule="auto"/>
        <w:ind w:firstLine="709"/>
        <w:jc w:val="both"/>
      </w:pPr>
    </w:p>
    <w:p w14:paraId="1F8E8B85" w14:textId="1F89D953" w:rsidR="00C45BEA" w:rsidRDefault="00C45BEA" w:rsidP="00041CA8">
      <w:pPr>
        <w:spacing w:after="0" w:line="240" w:lineRule="auto"/>
        <w:ind w:firstLine="709"/>
        <w:jc w:val="both"/>
      </w:pPr>
    </w:p>
    <w:p w14:paraId="1BE2B5DC" w14:textId="56448709" w:rsidR="00BE5457" w:rsidRDefault="00BE5457" w:rsidP="00041CA8">
      <w:pPr>
        <w:spacing w:after="0" w:line="240" w:lineRule="auto"/>
        <w:ind w:firstLine="709"/>
        <w:jc w:val="both"/>
      </w:pPr>
    </w:p>
    <w:p w14:paraId="207597C4" w14:textId="6EE968DA" w:rsidR="00BE5457" w:rsidRDefault="00BE5457" w:rsidP="00041CA8">
      <w:pPr>
        <w:spacing w:after="0" w:line="240" w:lineRule="auto"/>
        <w:ind w:firstLine="709"/>
        <w:jc w:val="both"/>
      </w:pPr>
    </w:p>
    <w:p w14:paraId="3150F6B3" w14:textId="5BA9410D" w:rsidR="00BE5457" w:rsidRDefault="00BE5457" w:rsidP="00041CA8">
      <w:pPr>
        <w:spacing w:after="0" w:line="240" w:lineRule="auto"/>
        <w:ind w:firstLine="709"/>
        <w:jc w:val="both"/>
      </w:pPr>
    </w:p>
    <w:p w14:paraId="02749690" w14:textId="77777777" w:rsidR="00BE5457" w:rsidRDefault="00BE5457" w:rsidP="00A3203A">
      <w:pPr>
        <w:spacing w:after="0" w:line="240" w:lineRule="auto"/>
        <w:jc w:val="both"/>
      </w:pPr>
    </w:p>
    <w:p w14:paraId="33146283" w14:textId="77777777" w:rsidR="00A3203A" w:rsidRPr="00767194" w:rsidRDefault="00A3203A" w:rsidP="00A3203A">
      <w:pPr>
        <w:spacing w:after="0" w:line="240" w:lineRule="auto"/>
        <w:jc w:val="both"/>
      </w:pPr>
    </w:p>
    <w:p w14:paraId="56E11009" w14:textId="681095A4" w:rsidR="00A3203A" w:rsidRDefault="00041CA8" w:rsidP="00A3203A">
      <w:pPr>
        <w:pStyle w:val="afb"/>
        <w:spacing w:after="0"/>
        <w:ind w:firstLine="709"/>
        <w:jc w:val="both"/>
        <w:rPr>
          <w:i w:val="0"/>
          <w:iCs w:val="0"/>
          <w:color w:val="auto"/>
          <w:sz w:val="28"/>
          <w:szCs w:val="28"/>
        </w:rPr>
      </w:pPr>
      <w:r w:rsidRPr="00041CA8">
        <w:rPr>
          <w:i w:val="0"/>
          <w:iCs w:val="0"/>
          <w:color w:val="auto"/>
          <w:sz w:val="28"/>
          <w:szCs w:val="28"/>
        </w:rPr>
        <w:t>Рисунок 6 – Блок схема алгоритма сортировки пузырьком</w:t>
      </w:r>
    </w:p>
    <w:p w14:paraId="26F74D5E" w14:textId="77777777" w:rsidR="00A3203A" w:rsidRDefault="00A3203A" w:rsidP="00A3203A">
      <w:pPr>
        <w:spacing w:after="0" w:line="240" w:lineRule="auto"/>
        <w:ind w:firstLine="709"/>
        <w:jc w:val="both"/>
      </w:pPr>
    </w:p>
    <w:p w14:paraId="1126D2D8" w14:textId="77777777" w:rsidR="00A3203A" w:rsidRDefault="00A3203A" w:rsidP="00A3203A">
      <w:pPr>
        <w:spacing w:after="0" w:line="240" w:lineRule="auto"/>
        <w:ind w:firstLine="709"/>
        <w:jc w:val="both"/>
      </w:pPr>
    </w:p>
    <w:p w14:paraId="5FDA9752" w14:textId="77777777" w:rsidR="00A3203A" w:rsidRDefault="00A3203A" w:rsidP="00A3203A">
      <w:pPr>
        <w:spacing w:after="0" w:line="240" w:lineRule="auto"/>
        <w:ind w:firstLine="709"/>
        <w:jc w:val="both"/>
      </w:pPr>
    </w:p>
    <w:p w14:paraId="7CBF2AB5" w14:textId="77777777" w:rsidR="00A3203A" w:rsidRPr="00A3203A" w:rsidRDefault="00A3203A" w:rsidP="00A3203A">
      <w:pPr>
        <w:spacing w:after="0" w:line="240" w:lineRule="auto"/>
        <w:ind w:firstLine="709"/>
        <w:jc w:val="both"/>
      </w:pPr>
    </w:p>
    <w:p w14:paraId="7FC9919E" w14:textId="4F032F2A" w:rsidR="00A3203A" w:rsidRDefault="00030797" w:rsidP="00A3203A">
      <w:pPr>
        <w:pStyle w:val="2"/>
        <w:jc w:val="both"/>
      </w:pPr>
      <w:bookmarkStart w:id="35" w:name="_Toc191392414"/>
      <w:bookmarkStart w:id="36" w:name="_Toc191392467"/>
      <w:bookmarkStart w:id="37" w:name="_Toc222989207"/>
      <w:bookmarkStart w:id="38" w:name="_Toc230128739"/>
      <w:r>
        <w:lastRenderedPageBreak/>
        <w:t xml:space="preserve">2.3 </w:t>
      </w:r>
      <w:bookmarkEnd w:id="35"/>
      <w:bookmarkEnd w:id="36"/>
      <w:r w:rsidR="00527D72">
        <w:t>Тестирование</w:t>
      </w:r>
      <w:bookmarkEnd w:id="37"/>
      <w:bookmarkEnd w:id="38"/>
    </w:p>
    <w:p w14:paraId="4AE2FD49" w14:textId="77777777" w:rsidR="00A3203A" w:rsidRDefault="00A3203A" w:rsidP="00A3203A">
      <w:pPr>
        <w:spacing w:after="0" w:line="240" w:lineRule="auto"/>
        <w:jc w:val="both"/>
      </w:pPr>
    </w:p>
    <w:p w14:paraId="729412E2" w14:textId="77777777" w:rsidR="00A3203A" w:rsidRPr="00A3203A" w:rsidRDefault="00A3203A" w:rsidP="00A3203A">
      <w:pPr>
        <w:spacing w:after="0" w:line="240" w:lineRule="auto"/>
        <w:jc w:val="both"/>
      </w:pPr>
    </w:p>
    <w:p w14:paraId="22248139" w14:textId="11BAB972" w:rsidR="0023442D" w:rsidRPr="0023442D" w:rsidRDefault="0023442D" w:rsidP="0023442D">
      <w:pPr>
        <w:spacing w:after="0" w:line="240" w:lineRule="auto"/>
        <w:ind w:firstLine="709"/>
        <w:jc w:val="both"/>
      </w:pPr>
      <w:r w:rsidRPr="0023442D">
        <w:t xml:space="preserve">Тестирование программного обеспечения </w:t>
      </w:r>
      <w:r>
        <w:t>–</w:t>
      </w:r>
      <w:r w:rsidRPr="0023442D">
        <w:t xml:space="preserve"> это процесс проверки соответствия программы ожидаемым результатам на тестовых наборах данных. Его цель </w:t>
      </w:r>
      <w:r>
        <w:t>–</w:t>
      </w:r>
      <w:r w:rsidRPr="0023442D">
        <w:t xml:space="preserve"> обнаружение ошибок и подтверждение соответствия требованиям технического задания.</w:t>
      </w:r>
    </w:p>
    <w:p w14:paraId="6D7E2991" w14:textId="2E28C245" w:rsidR="0023442D" w:rsidRDefault="0023442D" w:rsidP="0023442D">
      <w:pPr>
        <w:spacing w:after="0" w:line="240" w:lineRule="auto"/>
        <w:ind w:firstLine="709"/>
        <w:jc w:val="both"/>
      </w:pPr>
      <w:r w:rsidRPr="0023442D">
        <w:t>В данной работе тестирование необходимо для проверки корректной работы пяти алгоритмов сортировки, точности сбора метрик времени, сравнений, перестановок и стабильности интерфейса.</w:t>
      </w:r>
    </w:p>
    <w:p w14:paraId="200287D0" w14:textId="03CE5C3D" w:rsidR="007C5E6B" w:rsidRDefault="007C5E6B" w:rsidP="0023442D">
      <w:pPr>
        <w:spacing w:after="0" w:line="240" w:lineRule="auto"/>
        <w:ind w:firstLine="709"/>
        <w:jc w:val="both"/>
      </w:pPr>
      <w:r>
        <w:t xml:space="preserve">Виды тестирований: </w:t>
      </w:r>
    </w:p>
    <w:p w14:paraId="4FA15E6C" w14:textId="1F68E625" w:rsidR="007C5E6B" w:rsidRDefault="00DF340A">
      <w:pPr>
        <w:pStyle w:val="ac"/>
        <w:numPr>
          <w:ilvl w:val="0"/>
          <w:numId w:val="23"/>
        </w:numPr>
        <w:tabs>
          <w:tab w:val="left" w:pos="993"/>
        </w:tabs>
        <w:spacing w:after="0" w:line="240" w:lineRule="auto"/>
        <w:ind w:left="0" w:firstLine="709"/>
        <w:jc w:val="both"/>
      </w:pPr>
      <w:r>
        <w:t>Ф</w:t>
      </w:r>
      <w:r w:rsidR="007C5E6B" w:rsidRPr="007C5E6B">
        <w:t>ункциональное тестирование;</w:t>
      </w:r>
    </w:p>
    <w:p w14:paraId="7EA7A229" w14:textId="5C1ADA70" w:rsidR="00F909D8" w:rsidRDefault="00DF340A">
      <w:pPr>
        <w:pStyle w:val="ac"/>
        <w:numPr>
          <w:ilvl w:val="0"/>
          <w:numId w:val="23"/>
        </w:numPr>
        <w:tabs>
          <w:tab w:val="left" w:pos="993"/>
        </w:tabs>
        <w:spacing w:after="0" w:line="240" w:lineRule="auto"/>
        <w:ind w:left="0" w:firstLine="709"/>
        <w:jc w:val="both"/>
      </w:pPr>
      <w:r>
        <w:t>Д</w:t>
      </w:r>
      <w:r w:rsidR="00F909D8">
        <w:t>ымовое тестирование;</w:t>
      </w:r>
    </w:p>
    <w:p w14:paraId="41843B81" w14:textId="260084D2" w:rsidR="00F909D8" w:rsidRDefault="00DF340A">
      <w:pPr>
        <w:pStyle w:val="ac"/>
        <w:numPr>
          <w:ilvl w:val="0"/>
          <w:numId w:val="23"/>
        </w:numPr>
        <w:tabs>
          <w:tab w:val="left" w:pos="993"/>
        </w:tabs>
        <w:spacing w:after="0" w:line="240" w:lineRule="auto"/>
        <w:ind w:left="0" w:firstLine="709"/>
        <w:jc w:val="both"/>
      </w:pPr>
      <w:r>
        <w:t>Регрессионное тестирование;</w:t>
      </w:r>
    </w:p>
    <w:p w14:paraId="3C909B49" w14:textId="3D0EACE4" w:rsidR="00DF340A" w:rsidRDefault="00DF340A">
      <w:pPr>
        <w:pStyle w:val="ac"/>
        <w:numPr>
          <w:ilvl w:val="0"/>
          <w:numId w:val="23"/>
        </w:numPr>
        <w:tabs>
          <w:tab w:val="left" w:pos="993"/>
        </w:tabs>
        <w:spacing w:after="0" w:line="240" w:lineRule="auto"/>
        <w:ind w:left="0" w:firstLine="709"/>
        <w:jc w:val="both"/>
      </w:pPr>
      <w:r>
        <w:t>Нефункциональное тестирование;</w:t>
      </w:r>
    </w:p>
    <w:p w14:paraId="0B356346" w14:textId="1067E562" w:rsidR="00DF340A" w:rsidRDefault="00DF340A">
      <w:pPr>
        <w:pStyle w:val="ac"/>
        <w:numPr>
          <w:ilvl w:val="0"/>
          <w:numId w:val="23"/>
        </w:numPr>
        <w:tabs>
          <w:tab w:val="left" w:pos="993"/>
        </w:tabs>
        <w:spacing w:after="0" w:line="240" w:lineRule="auto"/>
        <w:ind w:left="0" w:firstLine="709"/>
        <w:jc w:val="both"/>
      </w:pPr>
      <w:r>
        <w:t>Нагрузочное тестирование;</w:t>
      </w:r>
    </w:p>
    <w:p w14:paraId="33A29D5A" w14:textId="73812A25" w:rsidR="00DF340A" w:rsidRDefault="00DF340A">
      <w:pPr>
        <w:pStyle w:val="ac"/>
        <w:numPr>
          <w:ilvl w:val="0"/>
          <w:numId w:val="23"/>
        </w:numPr>
        <w:tabs>
          <w:tab w:val="left" w:pos="993"/>
        </w:tabs>
        <w:spacing w:after="0" w:line="240" w:lineRule="auto"/>
        <w:ind w:left="0" w:firstLine="709"/>
        <w:jc w:val="both"/>
      </w:pPr>
      <w:r>
        <w:t>Тестирование безопасности;</w:t>
      </w:r>
    </w:p>
    <w:p w14:paraId="3A048144" w14:textId="11B11E8E" w:rsidR="00DF340A" w:rsidRDefault="00DF340A">
      <w:pPr>
        <w:pStyle w:val="ac"/>
        <w:numPr>
          <w:ilvl w:val="0"/>
          <w:numId w:val="23"/>
        </w:numPr>
        <w:tabs>
          <w:tab w:val="left" w:pos="993"/>
        </w:tabs>
        <w:spacing w:after="0" w:line="240" w:lineRule="auto"/>
        <w:ind w:left="0" w:firstLine="709"/>
        <w:jc w:val="both"/>
      </w:pPr>
      <w:r>
        <w:t>Тестирование интерфейса;</w:t>
      </w:r>
    </w:p>
    <w:p w14:paraId="0B502A41" w14:textId="0EA2E92A" w:rsidR="00DF340A" w:rsidRDefault="00DF340A">
      <w:pPr>
        <w:pStyle w:val="ac"/>
        <w:numPr>
          <w:ilvl w:val="0"/>
          <w:numId w:val="23"/>
        </w:numPr>
        <w:tabs>
          <w:tab w:val="left" w:pos="993"/>
        </w:tabs>
        <w:spacing w:after="0" w:line="240" w:lineRule="auto"/>
        <w:ind w:left="0" w:firstLine="709"/>
        <w:jc w:val="both"/>
      </w:pPr>
      <w:r>
        <w:t>Тестирование совместимости;</w:t>
      </w:r>
    </w:p>
    <w:p w14:paraId="1DD390E7" w14:textId="5DB414D7" w:rsidR="00DF340A" w:rsidRDefault="00DF340A">
      <w:pPr>
        <w:pStyle w:val="ac"/>
        <w:numPr>
          <w:ilvl w:val="0"/>
          <w:numId w:val="23"/>
        </w:numPr>
        <w:tabs>
          <w:tab w:val="left" w:pos="993"/>
        </w:tabs>
        <w:spacing w:after="0" w:line="240" w:lineRule="auto"/>
        <w:ind w:left="0" w:firstLine="709"/>
        <w:jc w:val="both"/>
      </w:pPr>
      <w:r>
        <w:t>Позитивное тестирование;</w:t>
      </w:r>
    </w:p>
    <w:p w14:paraId="5B7FB494" w14:textId="1B8E9E7A" w:rsidR="00DF340A" w:rsidRDefault="00DF340A">
      <w:pPr>
        <w:pStyle w:val="ac"/>
        <w:numPr>
          <w:ilvl w:val="0"/>
          <w:numId w:val="23"/>
        </w:numPr>
        <w:tabs>
          <w:tab w:val="left" w:pos="993"/>
        </w:tabs>
        <w:spacing w:after="0" w:line="240" w:lineRule="auto"/>
        <w:ind w:left="0" w:firstLine="709"/>
        <w:jc w:val="both"/>
      </w:pPr>
      <w:r>
        <w:t>Негативное тестирование;</w:t>
      </w:r>
    </w:p>
    <w:p w14:paraId="513C2A81" w14:textId="616ADCF5" w:rsidR="00DF340A" w:rsidRDefault="00DF340A">
      <w:pPr>
        <w:pStyle w:val="ac"/>
        <w:numPr>
          <w:ilvl w:val="0"/>
          <w:numId w:val="23"/>
        </w:numPr>
        <w:tabs>
          <w:tab w:val="left" w:pos="993"/>
        </w:tabs>
        <w:spacing w:after="0" w:line="240" w:lineRule="auto"/>
        <w:ind w:left="0" w:firstLine="709"/>
        <w:jc w:val="both"/>
      </w:pPr>
      <w:r>
        <w:t>Тестирование «белого ящика»;</w:t>
      </w:r>
    </w:p>
    <w:p w14:paraId="084B0F30" w14:textId="5E374CC0" w:rsidR="00DF340A" w:rsidRDefault="00DF340A">
      <w:pPr>
        <w:pStyle w:val="ac"/>
        <w:numPr>
          <w:ilvl w:val="0"/>
          <w:numId w:val="23"/>
        </w:numPr>
        <w:tabs>
          <w:tab w:val="left" w:pos="993"/>
        </w:tabs>
        <w:spacing w:after="0" w:line="240" w:lineRule="auto"/>
        <w:ind w:left="0" w:firstLine="709"/>
        <w:jc w:val="both"/>
      </w:pPr>
      <w:r>
        <w:t>Тестирование «чёрного ящика»;</w:t>
      </w:r>
    </w:p>
    <w:p w14:paraId="61DEDFC6" w14:textId="52543FF4" w:rsidR="00DF340A" w:rsidRDefault="00DF340A">
      <w:pPr>
        <w:pStyle w:val="ac"/>
        <w:numPr>
          <w:ilvl w:val="0"/>
          <w:numId w:val="23"/>
        </w:numPr>
        <w:tabs>
          <w:tab w:val="left" w:pos="993"/>
        </w:tabs>
        <w:spacing w:after="0" w:line="240" w:lineRule="auto"/>
        <w:ind w:left="0" w:firstLine="709"/>
        <w:jc w:val="both"/>
      </w:pPr>
      <w:r>
        <w:t>Тестирование «серого ящика»;</w:t>
      </w:r>
    </w:p>
    <w:p w14:paraId="27DF0BB9" w14:textId="24F017EF" w:rsidR="00DF340A" w:rsidRDefault="00DF340A">
      <w:pPr>
        <w:pStyle w:val="ac"/>
        <w:numPr>
          <w:ilvl w:val="0"/>
          <w:numId w:val="23"/>
        </w:numPr>
        <w:tabs>
          <w:tab w:val="left" w:pos="993"/>
        </w:tabs>
        <w:spacing w:after="0" w:line="240" w:lineRule="auto"/>
        <w:ind w:left="0" w:firstLine="709"/>
        <w:jc w:val="both"/>
      </w:pPr>
      <w:r>
        <w:t>Ручное тестирование;</w:t>
      </w:r>
    </w:p>
    <w:p w14:paraId="1A405979" w14:textId="040B2A3C" w:rsidR="00DF340A" w:rsidRPr="007C5E6B" w:rsidRDefault="00DF340A">
      <w:pPr>
        <w:pStyle w:val="ac"/>
        <w:numPr>
          <w:ilvl w:val="0"/>
          <w:numId w:val="23"/>
        </w:numPr>
        <w:tabs>
          <w:tab w:val="left" w:pos="993"/>
        </w:tabs>
        <w:spacing w:after="0" w:line="240" w:lineRule="auto"/>
        <w:ind w:left="0" w:firstLine="709"/>
        <w:jc w:val="both"/>
      </w:pPr>
      <w:r>
        <w:t>Автоматизированное тестирование;</w:t>
      </w:r>
    </w:p>
    <w:p w14:paraId="12CB0D8C" w14:textId="0C320CD6" w:rsidR="00101D15" w:rsidRDefault="00101D15" w:rsidP="00041CA8">
      <w:pPr>
        <w:spacing w:after="0" w:line="240" w:lineRule="auto"/>
        <w:ind w:firstLine="709"/>
        <w:jc w:val="both"/>
      </w:pPr>
      <w:r>
        <w:t>Для программного обеспечения «Исследователь сортировок» проведены след виды тестирований:</w:t>
      </w:r>
    </w:p>
    <w:p w14:paraId="2751E267" w14:textId="1A65ADDB" w:rsidR="00101D15" w:rsidRDefault="00101D15">
      <w:pPr>
        <w:pStyle w:val="ac"/>
        <w:numPr>
          <w:ilvl w:val="0"/>
          <w:numId w:val="22"/>
        </w:numPr>
        <w:tabs>
          <w:tab w:val="left" w:pos="993"/>
        </w:tabs>
        <w:spacing w:after="0" w:line="240" w:lineRule="auto"/>
        <w:ind w:left="0" w:firstLine="709"/>
        <w:jc w:val="both"/>
      </w:pPr>
      <w:r>
        <w:t xml:space="preserve">Функциональное тестирование – </w:t>
      </w:r>
      <w:r w:rsidR="007C5E6B" w:rsidRPr="007C5E6B">
        <w:t>проверка генерации массивов, работы пяти алгоритмов сортировки, корректности подсчёта сравнений и перестановок.</w:t>
      </w:r>
    </w:p>
    <w:p w14:paraId="5FD79160" w14:textId="77777777" w:rsidR="00CC67E7" w:rsidRDefault="00CC67E7" w:rsidP="00CC67E7">
      <w:pPr>
        <w:pStyle w:val="ac"/>
        <w:tabs>
          <w:tab w:val="left" w:pos="993"/>
        </w:tabs>
        <w:spacing w:after="0" w:line="240" w:lineRule="auto"/>
        <w:ind w:left="709"/>
        <w:jc w:val="both"/>
      </w:pPr>
    </w:p>
    <w:p w14:paraId="144E2E04" w14:textId="33469680" w:rsidR="001B6663" w:rsidRDefault="00047AE1" w:rsidP="001B6663">
      <w:pPr>
        <w:pStyle w:val="ac"/>
        <w:spacing w:after="0" w:line="240" w:lineRule="auto"/>
        <w:ind w:left="0" w:firstLine="709"/>
        <w:jc w:val="both"/>
      </w:pPr>
      <w:r>
        <w:t>Функциональное т</w:t>
      </w:r>
      <w:r w:rsidR="001B6663">
        <w:t>естирование показан</w:t>
      </w:r>
      <w:r w:rsidR="00CC67E7">
        <w:t>о на рисунках</w:t>
      </w:r>
      <w:r w:rsidR="001B6663">
        <w:t xml:space="preserve"> 7</w:t>
      </w:r>
      <w:r w:rsidR="00CC67E7">
        <w:t>, 8, 9, 10, 11</w:t>
      </w:r>
      <w:r w:rsidR="001B6663">
        <w:t>.</w:t>
      </w:r>
    </w:p>
    <w:p w14:paraId="60BBDAFD" w14:textId="77777777" w:rsidR="001B6663" w:rsidRDefault="001B6663" w:rsidP="001B6663">
      <w:pPr>
        <w:pStyle w:val="ac"/>
        <w:spacing w:after="0" w:line="240" w:lineRule="auto"/>
        <w:ind w:left="0" w:firstLine="709"/>
        <w:jc w:val="both"/>
      </w:pPr>
    </w:p>
    <w:p w14:paraId="5288EF8E" w14:textId="731968D9" w:rsidR="001B6663" w:rsidRDefault="001B6663" w:rsidP="001B6663">
      <w:pPr>
        <w:pStyle w:val="ac"/>
        <w:spacing w:after="0" w:line="240" w:lineRule="auto"/>
        <w:ind w:left="0"/>
        <w:jc w:val="center"/>
      </w:pPr>
      <w:r w:rsidRPr="008F28C3">
        <w:lastRenderedPageBreak/>
        <w:drawing>
          <wp:inline distT="0" distB="0" distL="0" distR="0" wp14:anchorId="30D853A1" wp14:editId="12A87704">
            <wp:extent cx="5857875" cy="2936441"/>
            <wp:effectExtent l="0" t="0" r="0" b="0"/>
            <wp:docPr id="82343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41121" name=""/>
                    <pic:cNvPicPr/>
                  </pic:nvPicPr>
                  <pic:blipFill>
                    <a:blip r:embed="rId18"/>
                    <a:stretch>
                      <a:fillRect/>
                    </a:stretch>
                  </pic:blipFill>
                  <pic:spPr>
                    <a:xfrm>
                      <a:off x="0" y="0"/>
                      <a:ext cx="5866007" cy="2940517"/>
                    </a:xfrm>
                    <a:prstGeom prst="rect">
                      <a:avLst/>
                    </a:prstGeom>
                  </pic:spPr>
                </pic:pic>
              </a:graphicData>
            </a:graphic>
          </wp:inline>
        </w:drawing>
      </w:r>
    </w:p>
    <w:p w14:paraId="1820E931" w14:textId="77777777" w:rsidR="001B6663" w:rsidRDefault="001B6663" w:rsidP="001B6663">
      <w:pPr>
        <w:tabs>
          <w:tab w:val="left" w:pos="993"/>
        </w:tabs>
        <w:spacing w:after="0" w:line="240" w:lineRule="auto"/>
        <w:jc w:val="both"/>
      </w:pPr>
    </w:p>
    <w:p w14:paraId="023ECA0D" w14:textId="5DBB6AF4" w:rsidR="001B6663" w:rsidRDefault="001B6663" w:rsidP="001B6663">
      <w:pPr>
        <w:tabs>
          <w:tab w:val="left" w:pos="993"/>
        </w:tabs>
        <w:spacing w:after="0" w:line="240" w:lineRule="auto"/>
        <w:ind w:firstLine="709"/>
        <w:jc w:val="both"/>
      </w:pPr>
      <w:r w:rsidRPr="001B6663">
        <w:t>Рисунок 7 – Сортировка пузырьком</w:t>
      </w:r>
    </w:p>
    <w:p w14:paraId="1987C1EC" w14:textId="079D7EEE" w:rsidR="00CC67E7" w:rsidRDefault="00CC67E7" w:rsidP="00CC67E7">
      <w:pPr>
        <w:tabs>
          <w:tab w:val="left" w:pos="993"/>
        </w:tabs>
        <w:spacing w:after="0" w:line="240" w:lineRule="auto"/>
        <w:jc w:val="both"/>
      </w:pPr>
    </w:p>
    <w:p w14:paraId="7B0D626A" w14:textId="77777777" w:rsidR="00CC67E7" w:rsidRDefault="00CC67E7" w:rsidP="001B6663">
      <w:pPr>
        <w:tabs>
          <w:tab w:val="left" w:pos="993"/>
        </w:tabs>
        <w:spacing w:after="0" w:line="240" w:lineRule="auto"/>
        <w:ind w:firstLine="709"/>
        <w:jc w:val="both"/>
      </w:pPr>
    </w:p>
    <w:p w14:paraId="77614DA6" w14:textId="77777777" w:rsidR="00CC67E7" w:rsidRDefault="00CC67E7" w:rsidP="00CC67E7">
      <w:pPr>
        <w:keepNext/>
        <w:tabs>
          <w:tab w:val="left" w:pos="993"/>
        </w:tabs>
        <w:spacing w:after="0" w:line="240" w:lineRule="auto"/>
        <w:jc w:val="center"/>
      </w:pPr>
      <w:r w:rsidRPr="008F28C3">
        <w:drawing>
          <wp:inline distT="0" distB="0" distL="0" distR="0" wp14:anchorId="5CF4B780" wp14:editId="33309EFE">
            <wp:extent cx="5819775" cy="2928813"/>
            <wp:effectExtent l="0" t="0" r="0" b="5080"/>
            <wp:docPr id="1546689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11872" name=""/>
                    <pic:cNvPicPr/>
                  </pic:nvPicPr>
                  <pic:blipFill>
                    <a:blip r:embed="rId19"/>
                    <a:stretch>
                      <a:fillRect/>
                    </a:stretch>
                  </pic:blipFill>
                  <pic:spPr>
                    <a:xfrm>
                      <a:off x="0" y="0"/>
                      <a:ext cx="5831229" cy="2934577"/>
                    </a:xfrm>
                    <a:prstGeom prst="rect">
                      <a:avLst/>
                    </a:prstGeom>
                  </pic:spPr>
                </pic:pic>
              </a:graphicData>
            </a:graphic>
          </wp:inline>
        </w:drawing>
      </w:r>
    </w:p>
    <w:p w14:paraId="33256300" w14:textId="77777777" w:rsidR="00CC67E7" w:rsidRDefault="00CC67E7" w:rsidP="00CC67E7">
      <w:pPr>
        <w:keepNext/>
        <w:tabs>
          <w:tab w:val="left" w:pos="993"/>
        </w:tabs>
        <w:spacing w:after="0" w:line="240" w:lineRule="auto"/>
        <w:jc w:val="center"/>
      </w:pPr>
    </w:p>
    <w:p w14:paraId="7FEBFDFA" w14:textId="444DC54E" w:rsidR="00CC67E7" w:rsidRDefault="00CC67E7" w:rsidP="00CC67E7">
      <w:pPr>
        <w:pStyle w:val="afd"/>
      </w:pPr>
      <w:r>
        <w:t>Рисунок 8 – Сортировка вставками</w:t>
      </w:r>
    </w:p>
    <w:p w14:paraId="6747E1A7" w14:textId="77777777" w:rsidR="00CC67E7" w:rsidRDefault="00CC67E7" w:rsidP="001B6663">
      <w:pPr>
        <w:tabs>
          <w:tab w:val="left" w:pos="993"/>
        </w:tabs>
        <w:spacing w:after="0" w:line="240" w:lineRule="auto"/>
        <w:ind w:firstLine="709"/>
        <w:jc w:val="both"/>
      </w:pPr>
    </w:p>
    <w:p w14:paraId="69A9F631" w14:textId="5FB0EDB6" w:rsidR="001B6663" w:rsidRDefault="00CC67E7" w:rsidP="00CC67E7">
      <w:pPr>
        <w:tabs>
          <w:tab w:val="left" w:pos="993"/>
        </w:tabs>
        <w:spacing w:after="0" w:line="240" w:lineRule="auto"/>
        <w:jc w:val="center"/>
      </w:pPr>
      <w:r w:rsidRPr="00CC67E7">
        <w:lastRenderedPageBreak/>
        <w:drawing>
          <wp:inline distT="0" distB="0" distL="0" distR="0" wp14:anchorId="219C3C7B" wp14:editId="160AF082">
            <wp:extent cx="5822185" cy="2903634"/>
            <wp:effectExtent l="0" t="0" r="7620" b="0"/>
            <wp:docPr id="734521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1156" name=""/>
                    <pic:cNvPicPr/>
                  </pic:nvPicPr>
                  <pic:blipFill>
                    <a:blip r:embed="rId20"/>
                    <a:stretch>
                      <a:fillRect/>
                    </a:stretch>
                  </pic:blipFill>
                  <pic:spPr>
                    <a:xfrm>
                      <a:off x="0" y="0"/>
                      <a:ext cx="5831615" cy="2908337"/>
                    </a:xfrm>
                    <a:prstGeom prst="rect">
                      <a:avLst/>
                    </a:prstGeom>
                  </pic:spPr>
                </pic:pic>
              </a:graphicData>
            </a:graphic>
          </wp:inline>
        </w:drawing>
      </w:r>
    </w:p>
    <w:p w14:paraId="57344A5D" w14:textId="77777777" w:rsidR="00CC67E7" w:rsidRDefault="00CC67E7" w:rsidP="001B6663">
      <w:pPr>
        <w:tabs>
          <w:tab w:val="left" w:pos="993"/>
        </w:tabs>
        <w:spacing w:after="0" w:line="240" w:lineRule="auto"/>
        <w:ind w:firstLine="709"/>
        <w:jc w:val="both"/>
      </w:pPr>
    </w:p>
    <w:p w14:paraId="373D8119" w14:textId="4C56FA2F" w:rsidR="00CC67E7" w:rsidRPr="00CC67E7" w:rsidRDefault="00CC67E7" w:rsidP="001B6663">
      <w:pPr>
        <w:tabs>
          <w:tab w:val="left" w:pos="993"/>
        </w:tabs>
        <w:spacing w:after="0" w:line="240" w:lineRule="auto"/>
        <w:ind w:firstLine="709"/>
        <w:jc w:val="both"/>
      </w:pPr>
      <w:r>
        <w:t>Рисунок 9 – Сортировка выбором</w:t>
      </w:r>
    </w:p>
    <w:p w14:paraId="6CEA14EE" w14:textId="77777777" w:rsidR="00CC67E7" w:rsidRDefault="00CC67E7" w:rsidP="001B6663">
      <w:pPr>
        <w:tabs>
          <w:tab w:val="left" w:pos="993"/>
        </w:tabs>
        <w:spacing w:after="0" w:line="240" w:lineRule="auto"/>
        <w:ind w:firstLine="709"/>
        <w:jc w:val="both"/>
      </w:pPr>
    </w:p>
    <w:p w14:paraId="742AF242" w14:textId="26D32380" w:rsidR="00CC67E7" w:rsidRDefault="00CC67E7" w:rsidP="00CC67E7">
      <w:pPr>
        <w:tabs>
          <w:tab w:val="left" w:pos="993"/>
        </w:tabs>
        <w:spacing w:after="0" w:line="240" w:lineRule="auto"/>
        <w:jc w:val="center"/>
      </w:pPr>
      <w:r w:rsidRPr="00CC67E7">
        <w:drawing>
          <wp:inline distT="0" distB="0" distL="0" distR="0" wp14:anchorId="0D05AEEF" wp14:editId="1F8BD468">
            <wp:extent cx="5884189" cy="2925279"/>
            <wp:effectExtent l="0" t="0" r="2540" b="8890"/>
            <wp:docPr id="68131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132" name=""/>
                    <pic:cNvPicPr/>
                  </pic:nvPicPr>
                  <pic:blipFill>
                    <a:blip r:embed="rId21"/>
                    <a:stretch>
                      <a:fillRect/>
                    </a:stretch>
                  </pic:blipFill>
                  <pic:spPr>
                    <a:xfrm>
                      <a:off x="0" y="0"/>
                      <a:ext cx="5905188" cy="2935719"/>
                    </a:xfrm>
                    <a:prstGeom prst="rect">
                      <a:avLst/>
                    </a:prstGeom>
                  </pic:spPr>
                </pic:pic>
              </a:graphicData>
            </a:graphic>
          </wp:inline>
        </w:drawing>
      </w:r>
    </w:p>
    <w:p w14:paraId="5307F414" w14:textId="77777777" w:rsidR="00CC67E7" w:rsidRDefault="00CC67E7" w:rsidP="00CC67E7">
      <w:pPr>
        <w:tabs>
          <w:tab w:val="left" w:pos="993"/>
        </w:tabs>
        <w:spacing w:after="0" w:line="240" w:lineRule="auto"/>
        <w:jc w:val="center"/>
      </w:pPr>
    </w:p>
    <w:p w14:paraId="694B255F" w14:textId="34ECA1EE" w:rsidR="00CC67E7" w:rsidRDefault="00FE46DA" w:rsidP="00FE46DA">
      <w:pPr>
        <w:pStyle w:val="afd"/>
      </w:pPr>
      <w:r>
        <w:t xml:space="preserve">Рисунок 10 – Быстрая сортировка </w:t>
      </w:r>
    </w:p>
    <w:p w14:paraId="3A32D266" w14:textId="77777777" w:rsidR="00FE46DA" w:rsidRDefault="00FE46DA" w:rsidP="00FE46DA">
      <w:pPr>
        <w:pStyle w:val="afd"/>
      </w:pPr>
    </w:p>
    <w:p w14:paraId="07A37083" w14:textId="14558849" w:rsidR="00FE46DA" w:rsidRDefault="00B25437" w:rsidP="00B25437">
      <w:pPr>
        <w:pStyle w:val="afd"/>
        <w:ind w:firstLine="0"/>
        <w:jc w:val="center"/>
      </w:pPr>
      <w:r w:rsidRPr="00B25437">
        <w:lastRenderedPageBreak/>
        <w:drawing>
          <wp:inline distT="0" distB="0" distL="0" distR="0" wp14:anchorId="305A0B9F" wp14:editId="332C4308">
            <wp:extent cx="6078508" cy="3041650"/>
            <wp:effectExtent l="0" t="0" r="0" b="6350"/>
            <wp:docPr id="979433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33981" name=""/>
                    <pic:cNvPicPr/>
                  </pic:nvPicPr>
                  <pic:blipFill>
                    <a:blip r:embed="rId22"/>
                    <a:stretch>
                      <a:fillRect/>
                    </a:stretch>
                  </pic:blipFill>
                  <pic:spPr>
                    <a:xfrm>
                      <a:off x="0" y="0"/>
                      <a:ext cx="6086927" cy="3045863"/>
                    </a:xfrm>
                    <a:prstGeom prst="rect">
                      <a:avLst/>
                    </a:prstGeom>
                  </pic:spPr>
                </pic:pic>
              </a:graphicData>
            </a:graphic>
          </wp:inline>
        </w:drawing>
      </w:r>
    </w:p>
    <w:p w14:paraId="58D11B45" w14:textId="77777777" w:rsidR="00B25437" w:rsidRDefault="00B25437" w:rsidP="00B25437">
      <w:pPr>
        <w:pStyle w:val="afd"/>
        <w:ind w:firstLine="0"/>
        <w:jc w:val="center"/>
      </w:pPr>
    </w:p>
    <w:p w14:paraId="28E15609" w14:textId="70198B2F" w:rsidR="00B25437" w:rsidRPr="00B25437" w:rsidRDefault="00B25437" w:rsidP="00B25437">
      <w:pPr>
        <w:pStyle w:val="afd"/>
      </w:pPr>
      <w:r w:rsidRPr="00B25437">
        <w:t>Рисунок 11 – Сортировка слияние</w:t>
      </w:r>
    </w:p>
    <w:p w14:paraId="51D4FE7D" w14:textId="77777777" w:rsidR="00CC67E7" w:rsidRDefault="00CC67E7" w:rsidP="001B6663">
      <w:pPr>
        <w:tabs>
          <w:tab w:val="left" w:pos="993"/>
        </w:tabs>
        <w:spacing w:after="0" w:line="240" w:lineRule="auto"/>
        <w:ind w:firstLine="709"/>
        <w:jc w:val="both"/>
      </w:pPr>
    </w:p>
    <w:p w14:paraId="0D042437" w14:textId="0699093A" w:rsidR="00101D15" w:rsidRDefault="00101D15">
      <w:pPr>
        <w:pStyle w:val="ac"/>
        <w:numPr>
          <w:ilvl w:val="0"/>
          <w:numId w:val="22"/>
        </w:numPr>
        <w:tabs>
          <w:tab w:val="left" w:pos="993"/>
        </w:tabs>
        <w:spacing w:after="0" w:line="240" w:lineRule="auto"/>
        <w:ind w:left="0" w:firstLine="709"/>
        <w:jc w:val="both"/>
      </w:pPr>
      <w:r>
        <w:t>Тестирование пользовательского интерфейса</w:t>
      </w:r>
      <w:r w:rsidR="007C5E6B">
        <w:t xml:space="preserve"> – </w:t>
      </w:r>
      <w:r w:rsidR="007C5E6B" w:rsidRPr="007C5E6B">
        <w:t>проверка навигации, работы кнопок, полей ввода и отображения данных.</w:t>
      </w:r>
    </w:p>
    <w:p w14:paraId="6F692EDD" w14:textId="74AA03C6" w:rsidR="001B6663" w:rsidRDefault="001B6663" w:rsidP="00CC67E7">
      <w:pPr>
        <w:pStyle w:val="ac"/>
        <w:tabs>
          <w:tab w:val="left" w:pos="993"/>
        </w:tabs>
        <w:spacing w:after="0" w:line="240" w:lineRule="auto"/>
        <w:ind w:left="0" w:firstLine="709"/>
        <w:jc w:val="both"/>
      </w:pPr>
      <w:r w:rsidRPr="001B6663">
        <w:t>Проверка показала, что все элементы управления (поле ввода размера массива, радиокнопки способов заполнения, кнопки «Запустить сортировку» и «На главную») работают корректно. Данные (исходный массив, отсортированный массив, время, сравнения, перестановки) отображаются на форме без искажений. Интерфейс интуитивно понятен и удобен для пользователя. Результат тестирования интерфейса представлен на рисунк</w:t>
      </w:r>
      <w:r w:rsidR="00CC67E7">
        <w:t>ах 7, 8, 9, 10, 11.</w:t>
      </w:r>
    </w:p>
    <w:p w14:paraId="4EB87ABC" w14:textId="53E22FD0" w:rsidR="0022490D" w:rsidRDefault="00101D15">
      <w:pPr>
        <w:pStyle w:val="ac"/>
        <w:numPr>
          <w:ilvl w:val="0"/>
          <w:numId w:val="22"/>
        </w:numPr>
        <w:tabs>
          <w:tab w:val="left" w:pos="993"/>
        </w:tabs>
        <w:spacing w:after="0" w:line="240" w:lineRule="auto"/>
        <w:ind w:left="0" w:firstLine="709"/>
        <w:jc w:val="both"/>
      </w:pPr>
      <w:r>
        <w:t xml:space="preserve">Тестирование безопасности – </w:t>
      </w:r>
      <w:r w:rsidR="007C5E6B" w:rsidRPr="007C5E6B">
        <w:t>проверка реакции на некорректный ввод, отсутствие файлов и запуск сортировки без массива.</w:t>
      </w:r>
      <w:bookmarkStart w:id="39" w:name="_Toc191392415"/>
      <w:bookmarkStart w:id="40" w:name="_Toc191392468"/>
      <w:bookmarkStart w:id="41" w:name="_Toc222989208"/>
      <w:bookmarkStart w:id="42" w:name="_Toc230128740"/>
    </w:p>
    <w:p w14:paraId="27687456" w14:textId="77777777" w:rsidR="00047AE1" w:rsidRDefault="00047AE1" w:rsidP="00047AE1">
      <w:pPr>
        <w:pStyle w:val="ac"/>
        <w:tabs>
          <w:tab w:val="left" w:pos="993"/>
        </w:tabs>
        <w:spacing w:after="0" w:line="240" w:lineRule="auto"/>
        <w:ind w:left="709"/>
        <w:jc w:val="both"/>
      </w:pPr>
    </w:p>
    <w:p w14:paraId="5E332A6A" w14:textId="77777777" w:rsidR="00047AE1" w:rsidRDefault="00047AE1" w:rsidP="00047AE1">
      <w:pPr>
        <w:pStyle w:val="ac"/>
        <w:tabs>
          <w:tab w:val="left" w:pos="993"/>
        </w:tabs>
        <w:spacing w:after="0" w:line="240" w:lineRule="auto"/>
        <w:ind w:left="0"/>
        <w:jc w:val="center"/>
      </w:pPr>
    </w:p>
    <w:p w14:paraId="73BDE306" w14:textId="77777777" w:rsidR="008F28C3" w:rsidRPr="008F28C3" w:rsidRDefault="008F28C3" w:rsidP="008F28C3">
      <w:pPr>
        <w:spacing w:after="0" w:line="240" w:lineRule="auto"/>
        <w:jc w:val="both"/>
      </w:pPr>
    </w:p>
    <w:p w14:paraId="7B410C33" w14:textId="1E40FD04" w:rsidR="00030797" w:rsidRDefault="00030797" w:rsidP="00030797">
      <w:pPr>
        <w:pStyle w:val="2"/>
        <w:jc w:val="both"/>
      </w:pPr>
      <w:r>
        <w:t xml:space="preserve">2.4 </w:t>
      </w:r>
      <w:bookmarkEnd w:id="39"/>
      <w:bookmarkEnd w:id="40"/>
      <w:r w:rsidR="00527D72">
        <w:t>Руководство пользователя</w:t>
      </w:r>
      <w:bookmarkEnd w:id="41"/>
      <w:bookmarkEnd w:id="42"/>
    </w:p>
    <w:p w14:paraId="3E2BEE78" w14:textId="77777777" w:rsidR="00030797" w:rsidRDefault="00030797" w:rsidP="00030797">
      <w:pPr>
        <w:spacing w:after="0" w:line="240" w:lineRule="auto"/>
      </w:pPr>
    </w:p>
    <w:p w14:paraId="36684969" w14:textId="77777777" w:rsidR="00030797" w:rsidRDefault="00030797" w:rsidP="00030797">
      <w:pPr>
        <w:spacing w:after="0" w:line="240" w:lineRule="auto"/>
      </w:pPr>
    </w:p>
    <w:p w14:paraId="59D5167D" w14:textId="34B19C14" w:rsidR="00030797" w:rsidRDefault="00030797" w:rsidP="00030797">
      <w:pPr>
        <w:pStyle w:val="2"/>
        <w:jc w:val="both"/>
      </w:pPr>
      <w:bookmarkStart w:id="43" w:name="_Toc191392416"/>
      <w:bookmarkStart w:id="44" w:name="_Toc191392469"/>
      <w:bookmarkStart w:id="45" w:name="_Toc222989209"/>
      <w:bookmarkStart w:id="46" w:name="_Toc230128741"/>
      <w:r>
        <w:t xml:space="preserve">2.5 </w:t>
      </w:r>
      <w:bookmarkEnd w:id="43"/>
      <w:bookmarkEnd w:id="44"/>
      <w:r w:rsidR="00527D72">
        <w:t>Рекомендации по внедрению и сопровождению</w:t>
      </w:r>
      <w:bookmarkEnd w:id="45"/>
      <w:bookmarkEnd w:id="46"/>
    </w:p>
    <w:p w14:paraId="5ECC8EFA" w14:textId="77777777" w:rsidR="00030797" w:rsidRDefault="00030797" w:rsidP="00FE46DA">
      <w:pPr>
        <w:spacing w:after="0" w:line="240" w:lineRule="auto"/>
        <w:ind w:firstLine="709"/>
        <w:jc w:val="both"/>
      </w:pPr>
    </w:p>
    <w:p w14:paraId="7BCE0A94" w14:textId="77777777" w:rsidR="00FE46DA" w:rsidRDefault="00FE46DA" w:rsidP="00FE46DA">
      <w:pPr>
        <w:spacing w:after="0" w:line="240" w:lineRule="auto"/>
        <w:ind w:firstLine="709"/>
        <w:jc w:val="both"/>
      </w:pPr>
    </w:p>
    <w:p w14:paraId="03599DF8" w14:textId="2B70BEA8" w:rsidR="000E08A8" w:rsidRDefault="000E08A8" w:rsidP="00FE46DA">
      <w:pPr>
        <w:spacing w:after="0" w:line="240" w:lineRule="auto"/>
        <w:ind w:firstLine="709"/>
        <w:jc w:val="both"/>
      </w:pPr>
      <w:r w:rsidRPr="000E08A8">
        <w:t>Внедрение информационной системы (ИС) </w:t>
      </w:r>
      <w:r w:rsidR="0000702B">
        <w:t>–</w:t>
      </w:r>
      <w:r w:rsidRPr="000E08A8">
        <w:t> это процесс внедрения новых или обновления существующих информационных систем в организации, направленный на повышение эффективности бизнес-процессов, улучшение качества принимаемых решений и оптимизацию работы компании в целом. Это не просто установка программного обеспечения, а глубокая трансформация рабочих процессов, требующая комплексного подхода и учёта индивидуальных особенностей организации. </w:t>
      </w:r>
    </w:p>
    <w:p w14:paraId="37D95222" w14:textId="49CE6931" w:rsidR="00F86747" w:rsidRDefault="00F86747" w:rsidP="00FE46DA">
      <w:pPr>
        <w:spacing w:after="0" w:line="240" w:lineRule="auto"/>
        <w:ind w:firstLine="709"/>
        <w:jc w:val="both"/>
      </w:pPr>
      <w:r>
        <w:lastRenderedPageBreak/>
        <w:t>Основные цели внедрения:</w:t>
      </w:r>
    </w:p>
    <w:p w14:paraId="349ACD9C" w14:textId="3A817950" w:rsidR="00F86747" w:rsidRPr="00F86747" w:rsidRDefault="00F86747">
      <w:pPr>
        <w:numPr>
          <w:ilvl w:val="0"/>
          <w:numId w:val="24"/>
        </w:numPr>
        <w:tabs>
          <w:tab w:val="clear" w:pos="720"/>
          <w:tab w:val="left" w:pos="993"/>
        </w:tabs>
        <w:spacing w:after="0" w:line="240" w:lineRule="auto"/>
        <w:ind w:left="0" w:firstLine="709"/>
        <w:jc w:val="both"/>
      </w:pPr>
      <w:r w:rsidRPr="00F86747">
        <w:t>Повышение эффективности работы сотрудников </w:t>
      </w:r>
      <w:r w:rsidR="0000702B">
        <w:t>– автоматизация</w:t>
      </w:r>
      <w:r w:rsidRPr="00F86747">
        <w:t xml:space="preserve"> рутинных операций, ускорение обработки данных.</w:t>
      </w:r>
    </w:p>
    <w:p w14:paraId="31CE97B7" w14:textId="583B7E5A" w:rsidR="00F86747" w:rsidRPr="00F86747" w:rsidRDefault="00F86747">
      <w:pPr>
        <w:numPr>
          <w:ilvl w:val="0"/>
          <w:numId w:val="24"/>
        </w:numPr>
        <w:tabs>
          <w:tab w:val="clear" w:pos="720"/>
          <w:tab w:val="left" w:pos="993"/>
        </w:tabs>
        <w:spacing w:after="0" w:line="240" w:lineRule="auto"/>
        <w:ind w:left="0" w:firstLine="709"/>
        <w:jc w:val="both"/>
      </w:pPr>
      <w:r w:rsidRPr="00F86747">
        <w:t>Снижение операционных затрат</w:t>
      </w:r>
      <w:r>
        <w:t>–</w:t>
      </w:r>
      <w:r w:rsidRPr="00F86747">
        <w:t xml:space="preserve"> уменьшение времени на выполнение задач, оптимизация использования ресурсов.</w:t>
      </w:r>
    </w:p>
    <w:p w14:paraId="5D9F0A3D" w14:textId="56278FC6" w:rsidR="00F86747" w:rsidRPr="00F86747" w:rsidRDefault="00F86747">
      <w:pPr>
        <w:numPr>
          <w:ilvl w:val="0"/>
          <w:numId w:val="24"/>
        </w:numPr>
        <w:tabs>
          <w:tab w:val="clear" w:pos="720"/>
          <w:tab w:val="left" w:pos="993"/>
        </w:tabs>
        <w:spacing w:after="0" w:line="240" w:lineRule="auto"/>
        <w:ind w:left="0" w:firstLine="709"/>
        <w:jc w:val="both"/>
      </w:pPr>
      <w:r w:rsidRPr="00F86747">
        <w:t>Улучшение качества и достоверности информации </w:t>
      </w:r>
      <w:r>
        <w:t>–</w:t>
      </w:r>
      <w:r w:rsidRPr="00F86747">
        <w:t xml:space="preserve"> исключение ошибок, связанных с человеческим фактором, обеспечение целостности данных.</w:t>
      </w:r>
    </w:p>
    <w:p w14:paraId="3958C04B" w14:textId="0A89EDE3" w:rsidR="00F86747" w:rsidRPr="00F86747" w:rsidRDefault="00F86747">
      <w:pPr>
        <w:numPr>
          <w:ilvl w:val="0"/>
          <w:numId w:val="24"/>
        </w:numPr>
        <w:tabs>
          <w:tab w:val="clear" w:pos="720"/>
          <w:tab w:val="left" w:pos="993"/>
        </w:tabs>
        <w:spacing w:after="0" w:line="240" w:lineRule="auto"/>
        <w:ind w:left="0" w:firstLine="709"/>
        <w:jc w:val="both"/>
      </w:pPr>
      <w:r w:rsidRPr="00F86747">
        <w:t>Прозрачность и контролируемость процессов </w:t>
      </w:r>
      <w:r>
        <w:t>–</w:t>
      </w:r>
      <w:r w:rsidRPr="00F86747">
        <w:t xml:space="preserve"> возможность отслеживать все действия в системе, формировать отчёты, аудит операций.</w:t>
      </w:r>
    </w:p>
    <w:p w14:paraId="1CD5D9EF" w14:textId="27CA3238" w:rsidR="00F86747" w:rsidRPr="00F86747" w:rsidRDefault="00F86747">
      <w:pPr>
        <w:numPr>
          <w:ilvl w:val="0"/>
          <w:numId w:val="24"/>
        </w:numPr>
        <w:tabs>
          <w:tab w:val="clear" w:pos="720"/>
          <w:tab w:val="left" w:pos="993"/>
        </w:tabs>
        <w:spacing w:after="0" w:line="240" w:lineRule="auto"/>
        <w:ind w:left="0" w:firstLine="709"/>
        <w:jc w:val="both"/>
      </w:pPr>
      <w:r w:rsidRPr="00F86747">
        <w:t>Поддержка принятия управленческих решений </w:t>
      </w:r>
      <w:r>
        <w:t>–</w:t>
      </w:r>
      <w:r w:rsidRPr="00F86747">
        <w:t xml:space="preserve"> предоставление актуальной аналитики и прогнозов для руководства.</w:t>
      </w:r>
    </w:p>
    <w:p w14:paraId="531673C0" w14:textId="6915827D" w:rsidR="00F86747" w:rsidRPr="00F86747" w:rsidRDefault="00F86747">
      <w:pPr>
        <w:numPr>
          <w:ilvl w:val="0"/>
          <w:numId w:val="24"/>
        </w:numPr>
        <w:tabs>
          <w:tab w:val="clear" w:pos="720"/>
          <w:tab w:val="left" w:pos="993"/>
        </w:tabs>
        <w:spacing w:after="0" w:line="240" w:lineRule="auto"/>
        <w:ind w:left="0" w:firstLine="709"/>
        <w:jc w:val="both"/>
      </w:pPr>
      <w:r w:rsidRPr="00F86747">
        <w:t>Единое информационное пространство </w:t>
      </w:r>
      <w:r>
        <w:t>–</w:t>
      </w:r>
      <w:r w:rsidRPr="00F86747">
        <w:t xml:space="preserve"> устранение разрозненных файлов, дублирования данных, обеспечение единых стандартов работы.</w:t>
      </w:r>
    </w:p>
    <w:p w14:paraId="69F9426A" w14:textId="2DEE2B5A" w:rsidR="00F86747" w:rsidRDefault="00F86747">
      <w:pPr>
        <w:numPr>
          <w:ilvl w:val="0"/>
          <w:numId w:val="24"/>
        </w:numPr>
        <w:tabs>
          <w:tab w:val="clear" w:pos="720"/>
          <w:tab w:val="left" w:pos="993"/>
        </w:tabs>
        <w:spacing w:after="0" w:line="240" w:lineRule="auto"/>
        <w:ind w:left="0" w:firstLine="709"/>
        <w:jc w:val="both"/>
      </w:pPr>
      <w:r w:rsidRPr="00F86747">
        <w:t>Масштабируемость и адаптация под рост бизнеса</w:t>
      </w:r>
      <w:r>
        <w:t xml:space="preserve"> – </w:t>
      </w:r>
      <w:r w:rsidRPr="00F86747">
        <w:t>система готова к увеличению объёмов данных, числа пользователей и появлению новых задач.</w:t>
      </w:r>
    </w:p>
    <w:p w14:paraId="749BF3C5" w14:textId="430E44AD" w:rsidR="00FE46DA" w:rsidRDefault="00FE46DA" w:rsidP="00FE46DA">
      <w:pPr>
        <w:spacing w:after="0" w:line="240" w:lineRule="auto"/>
        <w:ind w:firstLine="709"/>
        <w:jc w:val="both"/>
      </w:pPr>
      <w:r>
        <w:t>Этапы внедрения</w:t>
      </w:r>
      <w:r w:rsidR="001518E8">
        <w:t xml:space="preserve"> ПО</w:t>
      </w:r>
      <w:r>
        <w:t xml:space="preserve"> </w:t>
      </w:r>
      <w:r w:rsidR="00B25437">
        <w:t>«</w:t>
      </w:r>
      <w:r>
        <w:t xml:space="preserve">Исследователь </w:t>
      </w:r>
      <w:r w:rsidR="00B25437">
        <w:t>сортировок» представлены</w:t>
      </w:r>
      <w:r>
        <w:t xml:space="preserve"> в таблице</w:t>
      </w:r>
      <w:r w:rsidR="00B25437">
        <w:t xml:space="preserve"> 3.</w:t>
      </w:r>
    </w:p>
    <w:p w14:paraId="087D1CFC" w14:textId="77777777" w:rsidR="00B25437" w:rsidRDefault="00B25437" w:rsidP="00FE46DA">
      <w:pPr>
        <w:spacing w:after="0" w:line="240" w:lineRule="auto"/>
        <w:ind w:firstLine="709"/>
        <w:jc w:val="both"/>
      </w:pPr>
    </w:p>
    <w:p w14:paraId="65DCEFE2" w14:textId="01B2BAFC" w:rsidR="00B25437" w:rsidRDefault="00B25437" w:rsidP="00FE46DA">
      <w:pPr>
        <w:spacing w:after="0" w:line="240" w:lineRule="auto"/>
        <w:ind w:firstLine="709"/>
        <w:jc w:val="both"/>
      </w:pPr>
      <w:r>
        <w:t>Таблица 3 – Этапы внедрения</w:t>
      </w:r>
      <w:r w:rsidR="001518E8">
        <w:t xml:space="preserve"> ПО</w:t>
      </w:r>
      <w:r>
        <w:t xml:space="preserve"> «Исследователь сортировок»</w:t>
      </w:r>
    </w:p>
    <w:p w14:paraId="4294CCDA" w14:textId="77777777" w:rsidR="00B25437" w:rsidRDefault="00B25437" w:rsidP="00FE46DA">
      <w:pPr>
        <w:spacing w:after="0" w:line="240" w:lineRule="auto"/>
        <w:ind w:firstLine="709"/>
        <w:jc w:val="both"/>
      </w:pPr>
    </w:p>
    <w:tbl>
      <w:tblPr>
        <w:tblStyle w:val="af1"/>
        <w:tblW w:w="0" w:type="auto"/>
        <w:tblLook w:val="04A0" w:firstRow="1" w:lastRow="0" w:firstColumn="1" w:lastColumn="0" w:noHBand="0" w:noVBand="1"/>
      </w:tblPr>
      <w:tblGrid>
        <w:gridCol w:w="3539"/>
        <w:gridCol w:w="6599"/>
      </w:tblGrid>
      <w:tr w:rsidR="00B25437" w14:paraId="472E3DEA" w14:textId="77777777" w:rsidTr="001518E8">
        <w:tc>
          <w:tcPr>
            <w:tcW w:w="3539" w:type="dxa"/>
          </w:tcPr>
          <w:p w14:paraId="4764BC37" w14:textId="57031F15" w:rsidR="00B25437" w:rsidRDefault="00B25437" w:rsidP="00B25437">
            <w:pPr>
              <w:jc w:val="center"/>
            </w:pPr>
            <w:r>
              <w:t>Номер и название этапа</w:t>
            </w:r>
          </w:p>
        </w:tc>
        <w:tc>
          <w:tcPr>
            <w:tcW w:w="6599" w:type="dxa"/>
          </w:tcPr>
          <w:p w14:paraId="7E95781F" w14:textId="41DD0484" w:rsidR="00B25437" w:rsidRDefault="00B25437" w:rsidP="00B25437">
            <w:pPr>
              <w:jc w:val="center"/>
            </w:pPr>
            <w:r>
              <w:t>Описание работ по внедрению</w:t>
            </w:r>
          </w:p>
        </w:tc>
      </w:tr>
      <w:tr w:rsidR="00B25437" w14:paraId="193EB209" w14:textId="77777777" w:rsidTr="001518E8">
        <w:tc>
          <w:tcPr>
            <w:tcW w:w="3539" w:type="dxa"/>
          </w:tcPr>
          <w:p w14:paraId="540A0F33" w14:textId="06796495" w:rsidR="00B25437" w:rsidRDefault="006D0BDB" w:rsidP="001518E8">
            <w:r>
              <w:t xml:space="preserve">1 </w:t>
            </w:r>
            <w:r w:rsidRPr="006D0BDB">
              <w:t>Подготовка к внедрению</w:t>
            </w:r>
          </w:p>
        </w:tc>
        <w:tc>
          <w:tcPr>
            <w:tcW w:w="6599" w:type="dxa"/>
          </w:tcPr>
          <w:p w14:paraId="20F60586" w14:textId="648A97D5" w:rsidR="00B25437" w:rsidRDefault="006D0BDB" w:rsidP="00FE46DA">
            <w:pPr>
              <w:jc w:val="both"/>
            </w:pPr>
            <w:r w:rsidRPr="006D0BDB">
              <w:t>Проверка технического обеспечения компьютера (наличие ОС Windows 10 и выше, процессор от 1 ГГц, ОЗУ от 1 ГБ). Установка необходимой среды выполнения .NET Framework</w:t>
            </w:r>
            <w:r w:rsidR="0000702B">
              <w:t xml:space="preserve">. </w:t>
            </w:r>
            <w:r w:rsidRPr="006D0BDB">
              <w:t>Копирование дистрибутива программы на целевой компьютер.</w:t>
            </w:r>
          </w:p>
        </w:tc>
      </w:tr>
      <w:tr w:rsidR="00B25437" w14:paraId="1EFD7CB4" w14:textId="77777777" w:rsidTr="001518E8">
        <w:tc>
          <w:tcPr>
            <w:tcW w:w="3539" w:type="dxa"/>
          </w:tcPr>
          <w:p w14:paraId="1540BA45" w14:textId="2FCBC882" w:rsidR="00B25437" w:rsidRDefault="006D0BDB" w:rsidP="001518E8">
            <w:r>
              <w:t xml:space="preserve">2 </w:t>
            </w:r>
            <w:r w:rsidRPr="006D0BDB">
              <w:t>Установка программы</w:t>
            </w:r>
          </w:p>
        </w:tc>
        <w:tc>
          <w:tcPr>
            <w:tcW w:w="6599" w:type="dxa"/>
          </w:tcPr>
          <w:p w14:paraId="6F36A8FA" w14:textId="0F65E208" w:rsidR="00B25437" w:rsidRDefault="006D0BDB" w:rsidP="00FE46DA">
            <w:pPr>
              <w:jc w:val="both"/>
            </w:pPr>
            <w:r w:rsidRPr="006D0BDB">
              <w:t>Запуск установочного. Создание ярлыка на рабочем столе для быстрого доступа. Проверка работоспособности после установки – запуск и открытие главного окна.</w:t>
            </w:r>
          </w:p>
        </w:tc>
      </w:tr>
      <w:tr w:rsidR="00B25437" w14:paraId="1011B096" w14:textId="77777777" w:rsidTr="001518E8">
        <w:tc>
          <w:tcPr>
            <w:tcW w:w="3539" w:type="dxa"/>
          </w:tcPr>
          <w:p w14:paraId="7DA5BEDB" w14:textId="6C530BEF" w:rsidR="00B25437" w:rsidRDefault="006D0BDB" w:rsidP="001518E8">
            <w:r>
              <w:t xml:space="preserve">3 </w:t>
            </w:r>
            <w:r w:rsidRPr="006D0BDB">
              <w:t>Настройка и тестирование в рабочей среде</w:t>
            </w:r>
          </w:p>
        </w:tc>
        <w:tc>
          <w:tcPr>
            <w:tcW w:w="6599" w:type="dxa"/>
          </w:tcPr>
          <w:p w14:paraId="5A97E3F9" w14:textId="03970F18" w:rsidR="00B25437" w:rsidRDefault="006D0BDB" w:rsidP="00FE46DA">
            <w:pPr>
              <w:jc w:val="both"/>
            </w:pPr>
            <w:r w:rsidRPr="006D0BDB">
              <w:t xml:space="preserve">Загрузка тестовых массивов данных. Проверка работы всех пяти алгоритмов сортировки. Сравнение полученных результатов с эталонными. </w:t>
            </w:r>
          </w:p>
        </w:tc>
      </w:tr>
      <w:tr w:rsidR="00B25437" w14:paraId="0EFCAB74" w14:textId="77777777" w:rsidTr="001518E8">
        <w:tc>
          <w:tcPr>
            <w:tcW w:w="3539" w:type="dxa"/>
          </w:tcPr>
          <w:p w14:paraId="11B017E7" w14:textId="2D73B0D1" w:rsidR="00B25437" w:rsidRDefault="006D0BDB" w:rsidP="001518E8">
            <w:r>
              <w:t xml:space="preserve">4 </w:t>
            </w:r>
            <w:r w:rsidRPr="006D0BDB">
              <w:t>Ввод в эксплуатацию</w:t>
            </w:r>
          </w:p>
        </w:tc>
        <w:tc>
          <w:tcPr>
            <w:tcW w:w="6599" w:type="dxa"/>
          </w:tcPr>
          <w:p w14:paraId="2B91AF3E" w14:textId="10449BD7" w:rsidR="00B25437" w:rsidRDefault="006D0BDB" w:rsidP="00FE46DA">
            <w:pPr>
              <w:jc w:val="both"/>
            </w:pPr>
            <w:r w:rsidRPr="006D0BDB">
              <w:t>Начало использования программы в учебном процессе по дисциплинам, связанным с изучением алгоритмов и структур данных. Мониторинг работы системы в течение первых двух недель эксплуатации.</w:t>
            </w:r>
          </w:p>
        </w:tc>
      </w:tr>
    </w:tbl>
    <w:p w14:paraId="1166CC36" w14:textId="77777777" w:rsidR="00B25437" w:rsidRPr="0000702B" w:rsidRDefault="00B25437" w:rsidP="00FE46DA">
      <w:pPr>
        <w:spacing w:after="0" w:line="240" w:lineRule="auto"/>
        <w:ind w:firstLine="709"/>
        <w:jc w:val="both"/>
      </w:pPr>
    </w:p>
    <w:p w14:paraId="7E7597E1" w14:textId="660EF9BA" w:rsidR="0000702B" w:rsidRDefault="0000702B" w:rsidP="00FE46DA">
      <w:pPr>
        <w:spacing w:after="0" w:line="240" w:lineRule="auto"/>
        <w:ind w:firstLine="709"/>
        <w:jc w:val="both"/>
      </w:pPr>
      <w:r w:rsidRPr="0000702B">
        <w:t>Сопровождение информационных систем (ИС) — это комплекс мероприятий, направленных на поддержание работоспособности системы, её развитие и адаптацию к изменяющимся условиям. Этот процесс начинается после передачи программного продукта в эксплуатацию и завершается после прекращения его использования.</w:t>
      </w:r>
    </w:p>
    <w:p w14:paraId="7B89BD17" w14:textId="3F10AFC3" w:rsidR="00B34499" w:rsidRDefault="00B34499" w:rsidP="00FE46DA">
      <w:pPr>
        <w:spacing w:after="0" w:line="240" w:lineRule="auto"/>
        <w:ind w:firstLine="709"/>
        <w:jc w:val="both"/>
      </w:pPr>
      <w:r>
        <w:t>Основные цели сопровождения:</w:t>
      </w:r>
    </w:p>
    <w:p w14:paraId="04E8D4CA" w14:textId="77777777" w:rsidR="00B34499" w:rsidRPr="00B34499" w:rsidRDefault="00B34499">
      <w:pPr>
        <w:numPr>
          <w:ilvl w:val="0"/>
          <w:numId w:val="25"/>
        </w:numPr>
        <w:tabs>
          <w:tab w:val="clear" w:pos="720"/>
          <w:tab w:val="left" w:pos="993"/>
        </w:tabs>
        <w:spacing w:after="0" w:line="240" w:lineRule="auto"/>
        <w:ind w:left="0" w:firstLine="709"/>
        <w:jc w:val="both"/>
      </w:pPr>
      <w:r w:rsidRPr="00B34499">
        <w:t>Обеспечение бесперебойной работы — оперативное устранение сбоев и ошибок, возникающих при использовании ИС.</w:t>
      </w:r>
    </w:p>
    <w:p w14:paraId="7337FDC1" w14:textId="77777777" w:rsidR="00B34499" w:rsidRPr="00B34499" w:rsidRDefault="00B34499">
      <w:pPr>
        <w:numPr>
          <w:ilvl w:val="0"/>
          <w:numId w:val="25"/>
        </w:numPr>
        <w:tabs>
          <w:tab w:val="clear" w:pos="720"/>
          <w:tab w:val="left" w:pos="993"/>
        </w:tabs>
        <w:spacing w:after="0" w:line="240" w:lineRule="auto"/>
        <w:ind w:left="0" w:firstLine="709"/>
        <w:jc w:val="both"/>
      </w:pPr>
      <w:r w:rsidRPr="00B34499">
        <w:lastRenderedPageBreak/>
        <w:t>Поддержка пользователей — помощь в решении вопросов, связанных с работой в системе, обучение новым функциям.</w:t>
      </w:r>
    </w:p>
    <w:p w14:paraId="460ED40B" w14:textId="77777777" w:rsidR="00B34499" w:rsidRPr="00B34499" w:rsidRDefault="00B34499">
      <w:pPr>
        <w:numPr>
          <w:ilvl w:val="0"/>
          <w:numId w:val="25"/>
        </w:numPr>
        <w:tabs>
          <w:tab w:val="clear" w:pos="720"/>
          <w:tab w:val="left" w:pos="993"/>
        </w:tabs>
        <w:spacing w:after="0" w:line="240" w:lineRule="auto"/>
        <w:ind w:left="0" w:firstLine="709"/>
        <w:jc w:val="both"/>
      </w:pPr>
      <w:r w:rsidRPr="00B34499">
        <w:t>Адаптация к изменениям — обновление системы при смене внешних условий (обновление ОС, изменение требований безопасности, появление новых версий зависимостей).</w:t>
      </w:r>
    </w:p>
    <w:p w14:paraId="41E97872" w14:textId="77777777" w:rsidR="00B34499" w:rsidRPr="00B34499" w:rsidRDefault="00B34499">
      <w:pPr>
        <w:numPr>
          <w:ilvl w:val="0"/>
          <w:numId w:val="25"/>
        </w:numPr>
        <w:tabs>
          <w:tab w:val="clear" w:pos="720"/>
          <w:tab w:val="left" w:pos="993"/>
        </w:tabs>
        <w:spacing w:after="0" w:line="240" w:lineRule="auto"/>
        <w:ind w:left="0" w:firstLine="709"/>
        <w:jc w:val="both"/>
      </w:pPr>
      <w:r w:rsidRPr="00B34499">
        <w:t>Развитие и улучшение — добавление новых функций по запросам пользователей, оптимизация производительности.</w:t>
      </w:r>
    </w:p>
    <w:p w14:paraId="1DFA9ACD" w14:textId="3BB65340" w:rsidR="00B34499" w:rsidRDefault="00B34499">
      <w:pPr>
        <w:numPr>
          <w:ilvl w:val="0"/>
          <w:numId w:val="25"/>
        </w:numPr>
        <w:tabs>
          <w:tab w:val="clear" w:pos="720"/>
          <w:tab w:val="left" w:pos="993"/>
        </w:tabs>
        <w:spacing w:after="0" w:line="240" w:lineRule="auto"/>
        <w:ind w:left="0" w:firstLine="709"/>
        <w:jc w:val="both"/>
      </w:pPr>
      <w:r w:rsidRPr="00B34499">
        <w:t>Сохранение целостности данных — резервное копирование, восстановление после сбоев, защита от потери информации.</w:t>
      </w:r>
    </w:p>
    <w:p w14:paraId="15750515" w14:textId="49669B32" w:rsidR="00FE46DA" w:rsidRPr="00FE46DA" w:rsidRDefault="00BA5F69" w:rsidP="00FE46DA">
      <w:pPr>
        <w:spacing w:after="0" w:line="240" w:lineRule="auto"/>
        <w:ind w:firstLine="709"/>
        <w:jc w:val="both"/>
      </w:pPr>
      <w:r>
        <w:t>П</w:t>
      </w:r>
      <w:r w:rsidR="008B17F8">
        <w:t xml:space="preserve">лан </w:t>
      </w:r>
      <w:r w:rsidR="006D0BDB">
        <w:t xml:space="preserve">сопровождение </w:t>
      </w:r>
      <w:r w:rsidR="001518E8">
        <w:t xml:space="preserve">ПО </w:t>
      </w:r>
      <w:r w:rsidR="006D0BDB">
        <w:t>«Исследователь сортировок»</w:t>
      </w:r>
      <w:r w:rsidR="008B17F8">
        <w:t xml:space="preserve"> представлен в таблице 4. </w:t>
      </w:r>
    </w:p>
    <w:p w14:paraId="44BD8ADD" w14:textId="7855A7CD" w:rsidR="00030797" w:rsidRDefault="00030797" w:rsidP="00FE46DA">
      <w:pPr>
        <w:spacing w:after="0" w:line="240" w:lineRule="auto"/>
        <w:ind w:firstLine="709"/>
        <w:jc w:val="both"/>
      </w:pPr>
    </w:p>
    <w:p w14:paraId="5D6646D4" w14:textId="22794B63" w:rsidR="008B17F8" w:rsidRDefault="008B17F8" w:rsidP="008B17F8">
      <w:pPr>
        <w:spacing w:after="0" w:line="240" w:lineRule="auto"/>
        <w:ind w:firstLine="709"/>
        <w:jc w:val="both"/>
      </w:pPr>
      <w:r>
        <w:t xml:space="preserve">Таблица </w:t>
      </w:r>
      <w:r>
        <w:t>4</w:t>
      </w:r>
      <w:r>
        <w:t xml:space="preserve"> – </w:t>
      </w:r>
      <w:r>
        <w:t>План сопровождения</w:t>
      </w:r>
      <w:r w:rsidR="001518E8">
        <w:t xml:space="preserve"> ПО</w:t>
      </w:r>
      <w:r>
        <w:t xml:space="preserve"> «Исследователь сортировок»</w:t>
      </w:r>
    </w:p>
    <w:p w14:paraId="37B81240" w14:textId="77777777" w:rsidR="008B17F8" w:rsidRDefault="008B17F8" w:rsidP="008B17F8">
      <w:pPr>
        <w:spacing w:after="0" w:line="240" w:lineRule="auto"/>
        <w:ind w:firstLine="709"/>
        <w:jc w:val="both"/>
      </w:pPr>
    </w:p>
    <w:tbl>
      <w:tblPr>
        <w:tblStyle w:val="af1"/>
        <w:tblW w:w="0" w:type="auto"/>
        <w:tblLook w:val="04A0" w:firstRow="1" w:lastRow="0" w:firstColumn="1" w:lastColumn="0" w:noHBand="0" w:noVBand="1"/>
      </w:tblPr>
      <w:tblGrid>
        <w:gridCol w:w="3256"/>
        <w:gridCol w:w="6882"/>
      </w:tblGrid>
      <w:tr w:rsidR="008B17F8" w14:paraId="00C8227B" w14:textId="77777777" w:rsidTr="001518E8">
        <w:tc>
          <w:tcPr>
            <w:tcW w:w="3256" w:type="dxa"/>
          </w:tcPr>
          <w:p w14:paraId="2BA0F5EC" w14:textId="3AC58948" w:rsidR="008B17F8" w:rsidRDefault="008B17F8" w:rsidP="00F01D94">
            <w:pPr>
              <w:jc w:val="center"/>
            </w:pPr>
            <w:r>
              <w:t>Номер</w:t>
            </w:r>
            <w:r>
              <w:t xml:space="preserve"> и название элемента сопровождения</w:t>
            </w:r>
          </w:p>
        </w:tc>
        <w:tc>
          <w:tcPr>
            <w:tcW w:w="6882" w:type="dxa"/>
            <w:vAlign w:val="center"/>
          </w:tcPr>
          <w:p w14:paraId="59071BF3" w14:textId="73538C37" w:rsidR="008B17F8" w:rsidRDefault="008B17F8" w:rsidP="001518E8">
            <w:pPr>
              <w:jc w:val="center"/>
            </w:pPr>
            <w:r>
              <w:t xml:space="preserve">Описание работ по </w:t>
            </w:r>
            <w:r>
              <w:t>сопровождению</w:t>
            </w:r>
          </w:p>
        </w:tc>
      </w:tr>
      <w:tr w:rsidR="008B17F8" w14:paraId="76DB5040" w14:textId="77777777" w:rsidTr="001518E8">
        <w:tc>
          <w:tcPr>
            <w:tcW w:w="3256" w:type="dxa"/>
          </w:tcPr>
          <w:p w14:paraId="18DF7D10" w14:textId="41B67AB3" w:rsidR="008B17F8" w:rsidRDefault="008B17F8" w:rsidP="001518E8">
            <w:r>
              <w:t>1 Поддержка связи с пользователями</w:t>
            </w:r>
          </w:p>
        </w:tc>
        <w:tc>
          <w:tcPr>
            <w:tcW w:w="6882" w:type="dxa"/>
          </w:tcPr>
          <w:p w14:paraId="50CD8104" w14:textId="4F5CA1CA" w:rsidR="008B17F8" w:rsidRPr="008B17F8" w:rsidRDefault="008B17F8" w:rsidP="00F01D94">
            <w:pPr>
              <w:jc w:val="both"/>
            </w:pPr>
            <w:r>
              <w:t xml:space="preserve">Ответы на вопросы пользователей, возникающие в процессе эксплуатации системы, посредствам телефонной связи, электронной почты, мессенджеры </w:t>
            </w:r>
            <w:r>
              <w:rPr>
                <w:lang w:val="en-US"/>
              </w:rPr>
              <w:t>VK</w:t>
            </w:r>
            <w:r>
              <w:t xml:space="preserve"> и M</w:t>
            </w:r>
            <w:r>
              <w:rPr>
                <w:lang w:val="en-US"/>
              </w:rPr>
              <w:t>AX</w:t>
            </w:r>
            <w:r>
              <w:t xml:space="preserve">, форма обратной связи </w:t>
            </w:r>
            <w:r>
              <w:rPr>
                <w:lang w:val="en-US"/>
              </w:rPr>
              <w:t>Goggle</w:t>
            </w:r>
            <w:r w:rsidRPr="008B17F8">
              <w:t xml:space="preserve"> </w:t>
            </w:r>
            <w:r>
              <w:rPr>
                <w:lang w:val="en-US"/>
              </w:rPr>
              <w:t>Forms</w:t>
            </w:r>
            <w:r w:rsidRPr="008B17F8">
              <w:t xml:space="preserve"> </w:t>
            </w:r>
          </w:p>
        </w:tc>
      </w:tr>
      <w:tr w:rsidR="008B17F8" w14:paraId="267E71E9" w14:textId="77777777" w:rsidTr="001518E8">
        <w:tc>
          <w:tcPr>
            <w:tcW w:w="3256" w:type="dxa"/>
          </w:tcPr>
          <w:p w14:paraId="56A2AF05" w14:textId="55251B1F" w:rsidR="008B17F8" w:rsidRDefault="00B34499" w:rsidP="001518E8">
            <w:r w:rsidRPr="00B34499">
              <w:t>2 Мониторинг работоспособности</w:t>
            </w:r>
          </w:p>
        </w:tc>
        <w:tc>
          <w:tcPr>
            <w:tcW w:w="6882" w:type="dxa"/>
          </w:tcPr>
          <w:p w14:paraId="3A2131C0" w14:textId="5543E70E" w:rsidR="008B17F8" w:rsidRDefault="00B34499" w:rsidP="00F01D94">
            <w:pPr>
              <w:jc w:val="both"/>
            </w:pPr>
            <w:r w:rsidRPr="00B34499">
              <w:t>Периодическая проверка корректности работы всех пяти алгоритмов сортировки (раз в месяц) на разных наборах данных.</w:t>
            </w:r>
          </w:p>
        </w:tc>
      </w:tr>
      <w:tr w:rsidR="008B17F8" w14:paraId="5A1A90F2" w14:textId="77777777" w:rsidTr="001518E8">
        <w:tc>
          <w:tcPr>
            <w:tcW w:w="3256" w:type="dxa"/>
          </w:tcPr>
          <w:p w14:paraId="5BE4C558" w14:textId="694218D8" w:rsidR="008B17F8" w:rsidRDefault="00B34499" w:rsidP="001518E8">
            <w:r w:rsidRPr="00B34499">
              <w:t>3 Исправление критических ошибок</w:t>
            </w:r>
          </w:p>
        </w:tc>
        <w:tc>
          <w:tcPr>
            <w:tcW w:w="6882" w:type="dxa"/>
          </w:tcPr>
          <w:p w14:paraId="7273A8AB" w14:textId="31970C7A" w:rsidR="008B17F8" w:rsidRDefault="00B34499" w:rsidP="00F01D94">
            <w:pPr>
              <w:jc w:val="both"/>
            </w:pPr>
            <w:r w:rsidRPr="00B34499">
              <w:t xml:space="preserve">Выявление и устранение сбоев (например, зависание при больших массивах, некорректный вывод результатов) в срок до </w:t>
            </w:r>
            <w:r w:rsidR="001518E8">
              <w:t>трёх</w:t>
            </w:r>
            <w:r w:rsidRPr="00B34499">
              <w:t xml:space="preserve"> рабочих дней с момента обнаружения.</w:t>
            </w:r>
          </w:p>
        </w:tc>
      </w:tr>
      <w:tr w:rsidR="008B17F8" w14:paraId="75E107D9" w14:textId="77777777" w:rsidTr="001518E8">
        <w:tc>
          <w:tcPr>
            <w:tcW w:w="3256" w:type="dxa"/>
          </w:tcPr>
          <w:p w14:paraId="48377240" w14:textId="44C61FC0" w:rsidR="008B17F8" w:rsidRDefault="00B34499" w:rsidP="001518E8">
            <w:r w:rsidRPr="00B34499">
              <w:t>4 Обновление и доработка</w:t>
            </w:r>
          </w:p>
        </w:tc>
        <w:tc>
          <w:tcPr>
            <w:tcW w:w="6882" w:type="dxa"/>
          </w:tcPr>
          <w:p w14:paraId="1226CF07" w14:textId="4F2DD96A" w:rsidR="008B17F8" w:rsidRDefault="00B34499" w:rsidP="00F01D94">
            <w:pPr>
              <w:jc w:val="both"/>
            </w:pPr>
            <w:r w:rsidRPr="00B34499">
              <w:t xml:space="preserve">Внесение изменений по запросам пользователей (например, добавление новых алгоритмов сортировки, экспорт результатов в Excel) не чаще </w:t>
            </w:r>
            <w:r w:rsidR="001518E8">
              <w:t>одного</w:t>
            </w:r>
            <w:r w:rsidRPr="00B34499">
              <w:t xml:space="preserve"> раза в семестр.</w:t>
            </w:r>
          </w:p>
        </w:tc>
      </w:tr>
      <w:tr w:rsidR="00B34499" w14:paraId="13E2FFF1" w14:textId="77777777" w:rsidTr="001518E8">
        <w:tc>
          <w:tcPr>
            <w:tcW w:w="3256" w:type="dxa"/>
          </w:tcPr>
          <w:p w14:paraId="5F951AD1" w14:textId="1AD66DC0" w:rsidR="00B34499" w:rsidRPr="00B34499" w:rsidRDefault="00B34499" w:rsidP="001518E8">
            <w:r w:rsidRPr="00B34499">
              <w:t>5 Резервное копирование и архивация</w:t>
            </w:r>
          </w:p>
        </w:tc>
        <w:tc>
          <w:tcPr>
            <w:tcW w:w="6882" w:type="dxa"/>
          </w:tcPr>
          <w:p w14:paraId="7632BF54" w14:textId="488712D3" w:rsidR="00B34499" w:rsidRDefault="00B34499" w:rsidP="00F01D94">
            <w:pPr>
              <w:jc w:val="both"/>
            </w:pPr>
            <w:r w:rsidRPr="00B34499">
              <w:t>Сохранение резервной копии исполняемого файла и пользовательских результатов на отдельном носителе (или в облаке) один раз в месяц.</w:t>
            </w:r>
          </w:p>
        </w:tc>
      </w:tr>
      <w:tr w:rsidR="00B34499" w14:paraId="6F59A452" w14:textId="77777777" w:rsidTr="001518E8">
        <w:tc>
          <w:tcPr>
            <w:tcW w:w="3256" w:type="dxa"/>
          </w:tcPr>
          <w:p w14:paraId="6DA6B0CD" w14:textId="44DFA485" w:rsidR="00B34499" w:rsidRPr="00B34499" w:rsidRDefault="00B34499" w:rsidP="001518E8">
            <w:r w:rsidRPr="00B34499">
              <w:t>6 Обработка предложений по улучшению</w:t>
            </w:r>
          </w:p>
        </w:tc>
        <w:tc>
          <w:tcPr>
            <w:tcW w:w="6882" w:type="dxa"/>
          </w:tcPr>
          <w:p w14:paraId="2ED9A9F3" w14:textId="0F3B095C" w:rsidR="00B34499" w:rsidRDefault="00B34499" w:rsidP="00F01D94">
            <w:pPr>
              <w:jc w:val="both"/>
            </w:pPr>
            <w:r w:rsidRPr="00B34499">
              <w:t>Сбор и анализ отзывов через Google Forms, рассмотрение возможности реализации предложенных функций на ежеквартальных совещаниях.</w:t>
            </w:r>
          </w:p>
        </w:tc>
      </w:tr>
    </w:tbl>
    <w:p w14:paraId="09135764" w14:textId="3E675E9E" w:rsidR="00030797" w:rsidRDefault="00030797" w:rsidP="00FE46DA">
      <w:pPr>
        <w:spacing w:after="0" w:line="240" w:lineRule="auto"/>
        <w:ind w:firstLine="709"/>
        <w:jc w:val="both"/>
      </w:pPr>
    </w:p>
    <w:p w14:paraId="1EA5A1A0" w14:textId="04D3B65E" w:rsidR="00030797" w:rsidRDefault="00030797" w:rsidP="00FE46DA">
      <w:pPr>
        <w:spacing w:after="0" w:line="240" w:lineRule="auto"/>
        <w:ind w:firstLine="709"/>
        <w:jc w:val="both"/>
      </w:pPr>
    </w:p>
    <w:p w14:paraId="4907E24E" w14:textId="6EFF8354" w:rsidR="00030797" w:rsidRDefault="00030797" w:rsidP="00FE46DA">
      <w:pPr>
        <w:spacing w:after="0" w:line="240" w:lineRule="auto"/>
        <w:ind w:firstLine="709"/>
        <w:jc w:val="both"/>
      </w:pPr>
    </w:p>
    <w:p w14:paraId="5B5E0D1F" w14:textId="66B797FD" w:rsidR="00030797" w:rsidRDefault="00030797" w:rsidP="00FE46DA">
      <w:pPr>
        <w:spacing w:after="0" w:line="240" w:lineRule="auto"/>
        <w:ind w:firstLine="709"/>
        <w:jc w:val="both"/>
      </w:pPr>
    </w:p>
    <w:p w14:paraId="2C4EB47B" w14:textId="77777777" w:rsidR="00030797" w:rsidRPr="00457D8A" w:rsidRDefault="00030797" w:rsidP="00FE46DA">
      <w:pPr>
        <w:spacing w:after="0" w:line="240" w:lineRule="auto"/>
        <w:ind w:firstLine="709"/>
        <w:jc w:val="both"/>
      </w:pPr>
    </w:p>
    <w:p w14:paraId="01944E25" w14:textId="77777777" w:rsidR="00030797" w:rsidRDefault="00030797">
      <w:pPr>
        <w:rPr>
          <w:rFonts w:eastAsiaTheme="majorEastAsia" w:cs="Times New Roman"/>
          <w:b/>
          <w:bCs/>
          <w:spacing w:val="-10"/>
          <w:kern w:val="28"/>
          <w:sz w:val="32"/>
          <w:szCs w:val="32"/>
        </w:rPr>
      </w:pPr>
      <w:bookmarkStart w:id="47" w:name="_Toc115102443"/>
      <w:bookmarkStart w:id="48" w:name="_Toc191391135"/>
      <w:r>
        <w:rPr>
          <w:rFonts w:cs="Times New Roman"/>
          <w:b/>
          <w:bCs/>
          <w:sz w:val="32"/>
          <w:szCs w:val="32"/>
        </w:rPr>
        <w:br w:type="page"/>
      </w:r>
    </w:p>
    <w:p w14:paraId="7588673C" w14:textId="5F3EA6DD" w:rsidR="00F55492" w:rsidRPr="00FE682D" w:rsidRDefault="00F55492" w:rsidP="00FE682D">
      <w:pPr>
        <w:pStyle w:val="1"/>
        <w:spacing w:after="0"/>
        <w:ind w:firstLine="0"/>
      </w:pPr>
      <w:bookmarkStart w:id="49" w:name="_Toc191392418"/>
      <w:bookmarkStart w:id="50" w:name="_Toc191392471"/>
      <w:bookmarkStart w:id="51" w:name="_Toc222989210"/>
      <w:bookmarkStart w:id="52" w:name="_Toc230128742"/>
      <w:r w:rsidRPr="00FE682D">
        <w:lastRenderedPageBreak/>
        <w:t>Заключение</w:t>
      </w:r>
      <w:bookmarkEnd w:id="47"/>
      <w:bookmarkEnd w:id="48"/>
      <w:bookmarkEnd w:id="49"/>
      <w:bookmarkEnd w:id="50"/>
      <w:bookmarkEnd w:id="51"/>
      <w:bookmarkEnd w:id="52"/>
    </w:p>
    <w:p w14:paraId="0CED57EB" w14:textId="31869D76" w:rsidR="00FF27E5" w:rsidRDefault="00FF27E5" w:rsidP="00030797">
      <w:pPr>
        <w:spacing w:after="0" w:line="240" w:lineRule="auto"/>
      </w:pPr>
    </w:p>
    <w:p w14:paraId="14537E4E" w14:textId="62212B6C" w:rsidR="00030797" w:rsidRDefault="00030797" w:rsidP="00030797">
      <w:pPr>
        <w:spacing w:after="0" w:line="240" w:lineRule="auto"/>
      </w:pPr>
    </w:p>
    <w:p w14:paraId="2D8BAF75" w14:textId="7F06D531" w:rsidR="00030797" w:rsidRDefault="00030797" w:rsidP="00030797">
      <w:pPr>
        <w:spacing w:after="0" w:line="240" w:lineRule="auto"/>
      </w:pPr>
    </w:p>
    <w:p w14:paraId="442DAFDD" w14:textId="27C07CE4" w:rsidR="00030797" w:rsidRDefault="00030797" w:rsidP="00030797">
      <w:pPr>
        <w:spacing w:after="0" w:line="240" w:lineRule="auto"/>
      </w:pPr>
    </w:p>
    <w:p w14:paraId="1E83F4DF" w14:textId="4755D1C6" w:rsidR="00030797" w:rsidRDefault="00030797" w:rsidP="00030797">
      <w:pPr>
        <w:spacing w:after="0" w:line="240" w:lineRule="auto"/>
      </w:pPr>
    </w:p>
    <w:p w14:paraId="425D6CB3" w14:textId="151FEBB7" w:rsidR="00030797" w:rsidRDefault="00030797" w:rsidP="00030797">
      <w:pPr>
        <w:spacing w:after="0" w:line="240" w:lineRule="auto"/>
      </w:pPr>
    </w:p>
    <w:p w14:paraId="04A29969" w14:textId="6CE40105" w:rsidR="00030797" w:rsidRDefault="00030797" w:rsidP="00030797">
      <w:pPr>
        <w:spacing w:after="0" w:line="240" w:lineRule="auto"/>
      </w:pPr>
    </w:p>
    <w:p w14:paraId="02081FA5" w14:textId="0CB2B61D" w:rsidR="00030797" w:rsidRDefault="00030797">
      <w:r>
        <w:br w:type="page"/>
      </w:r>
    </w:p>
    <w:p w14:paraId="3F0140B8" w14:textId="7E78E7D4" w:rsidR="00030797" w:rsidRPr="00FE682D" w:rsidRDefault="00030797" w:rsidP="00FE682D">
      <w:pPr>
        <w:pStyle w:val="1"/>
        <w:spacing w:after="0"/>
        <w:ind w:firstLine="0"/>
      </w:pPr>
      <w:bookmarkStart w:id="53" w:name="_Toc191392419"/>
      <w:bookmarkStart w:id="54" w:name="_Toc191392472"/>
      <w:bookmarkStart w:id="55" w:name="_Toc222989211"/>
      <w:bookmarkStart w:id="56" w:name="_Toc230128743"/>
      <w:r w:rsidRPr="00FE682D">
        <w:lastRenderedPageBreak/>
        <w:t>Список использованных источников</w:t>
      </w:r>
      <w:bookmarkEnd w:id="53"/>
      <w:bookmarkEnd w:id="54"/>
      <w:bookmarkEnd w:id="55"/>
      <w:bookmarkEnd w:id="56"/>
    </w:p>
    <w:p w14:paraId="7F629970" w14:textId="53AFECDC" w:rsidR="00030797" w:rsidRDefault="00030797" w:rsidP="00030797">
      <w:pPr>
        <w:spacing w:after="0" w:line="240" w:lineRule="auto"/>
      </w:pPr>
    </w:p>
    <w:p w14:paraId="1F1EA90A" w14:textId="7647946F" w:rsidR="00030797" w:rsidRDefault="00030797" w:rsidP="00030797">
      <w:pPr>
        <w:spacing w:after="0" w:line="240" w:lineRule="auto"/>
      </w:pPr>
    </w:p>
    <w:p w14:paraId="1D04ED52" w14:textId="6B76B692" w:rsidR="009F52B9" w:rsidRPr="009F52B9" w:rsidRDefault="009F52B9" w:rsidP="003B1F59">
      <w:pPr>
        <w:tabs>
          <w:tab w:val="left" w:pos="1134"/>
        </w:tabs>
        <w:spacing w:after="0" w:line="240" w:lineRule="auto"/>
        <w:ind w:firstLine="1134"/>
        <w:jc w:val="both"/>
        <w:rPr>
          <w:szCs w:val="28"/>
        </w:rPr>
      </w:pPr>
      <w:r w:rsidRPr="009F52B9">
        <w:rPr>
          <w:szCs w:val="28"/>
        </w:rPr>
        <w:t xml:space="preserve">1 Гагарина, Л.Г. Технология разработки программного обеспечения: учебное пособие / Л.Г. Гагарина, Е.В. Кокорева, Б.Д. Виснадул. — М.: ИД ФОРУМ: ИНФРА-М, 2023. — 400 с. </w:t>
      </w:r>
    </w:p>
    <w:p w14:paraId="6A617FE9" w14:textId="39750ED2" w:rsidR="009F52B9" w:rsidRDefault="009F52B9">
      <w:pPr>
        <w:pStyle w:val="ac"/>
        <w:numPr>
          <w:ilvl w:val="0"/>
          <w:numId w:val="2"/>
        </w:numPr>
        <w:tabs>
          <w:tab w:val="left" w:pos="1134"/>
        </w:tabs>
        <w:spacing w:after="0" w:line="240" w:lineRule="auto"/>
        <w:ind w:left="0" w:firstLine="1134"/>
        <w:jc w:val="both"/>
        <w:rPr>
          <w:szCs w:val="28"/>
        </w:rPr>
      </w:pPr>
      <w:r w:rsidRPr="009F52B9">
        <w:rPr>
          <w:szCs w:val="28"/>
        </w:rPr>
        <w:t xml:space="preserve">Подбельский, В.В. Программирование. Базовый курс C#: учебник для среднего профессионального образования / В.В. Подбельский. — Москва: Издательство Юрайт, 2026. — 369 с. [Электронный ресурс]. — Режим доступа: </w:t>
      </w:r>
      <w:hyperlink r:id="rId23" w:anchor="page/2" w:tgtFrame="_blank" w:history="1">
        <w:r w:rsidRPr="009F52B9">
          <w:rPr>
            <w:rStyle w:val="ae"/>
            <w:szCs w:val="28"/>
          </w:rPr>
          <w:t>https://urait.ru/viewer/programmirovanie-bazovyy-kurs-s-598935#page/2</w:t>
        </w:r>
      </w:hyperlink>
      <w:r w:rsidRPr="009F52B9">
        <w:rPr>
          <w:szCs w:val="28"/>
        </w:rPr>
        <w:t xml:space="preserve"> </w:t>
      </w:r>
    </w:p>
    <w:p w14:paraId="207DE171" w14:textId="3B1B7A9A" w:rsidR="009F52B9" w:rsidRPr="009F52B9" w:rsidRDefault="009F52B9">
      <w:pPr>
        <w:pStyle w:val="ac"/>
        <w:numPr>
          <w:ilvl w:val="0"/>
          <w:numId w:val="2"/>
        </w:numPr>
        <w:tabs>
          <w:tab w:val="left" w:pos="1134"/>
        </w:tabs>
        <w:spacing w:after="0" w:line="240" w:lineRule="auto"/>
        <w:ind w:left="0" w:firstLine="1134"/>
        <w:jc w:val="both"/>
      </w:pPr>
      <w:r w:rsidRPr="009F52B9">
        <w:rPr>
          <w:szCs w:val="28"/>
        </w:rPr>
        <w:t xml:space="preserve">СТО 02069024.101 — 2015. Работы студенческие. Общие требования и правила оформления — Оренбург: Изд-во ОГУ, 2015. — 89 с. </w:t>
      </w:r>
    </w:p>
    <w:p w14:paraId="3DDBD0A9" w14:textId="77777777" w:rsidR="009F52B9" w:rsidRPr="009F52B9" w:rsidRDefault="009F52B9">
      <w:pPr>
        <w:pStyle w:val="ac"/>
        <w:numPr>
          <w:ilvl w:val="0"/>
          <w:numId w:val="2"/>
        </w:numPr>
        <w:tabs>
          <w:tab w:val="left" w:pos="1134"/>
        </w:tabs>
        <w:spacing w:after="0" w:line="240" w:lineRule="auto"/>
        <w:ind w:left="0" w:firstLine="1134"/>
        <w:jc w:val="both"/>
      </w:pPr>
      <w:r w:rsidRPr="009F52B9">
        <w:rPr>
          <w:szCs w:val="28"/>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 Москва: Изд-во ФГБУ «РСТ», 2020. — 15 с. [Электронный ресурс]. — Режим доступа: </w:t>
      </w:r>
      <w:hyperlink r:id="rId24" w:tgtFrame="_blank" w:history="1">
        <w:r w:rsidRPr="009F52B9">
          <w:rPr>
            <w:rStyle w:val="ae"/>
            <w:szCs w:val="28"/>
          </w:rPr>
          <w:t>https://meganorm.ru/Index/76/76009.htm</w:t>
        </w:r>
      </w:hyperlink>
      <w:r w:rsidRPr="009F52B9">
        <w:rPr>
          <w:szCs w:val="28"/>
        </w:rPr>
        <w:t xml:space="preserve"> </w:t>
      </w:r>
    </w:p>
    <w:p w14:paraId="16905010" w14:textId="618A7A44" w:rsidR="009F52B9" w:rsidRPr="00AD55D3" w:rsidRDefault="009F52B9">
      <w:pPr>
        <w:pStyle w:val="ac"/>
        <w:numPr>
          <w:ilvl w:val="0"/>
          <w:numId w:val="2"/>
        </w:numPr>
        <w:tabs>
          <w:tab w:val="left" w:pos="1134"/>
        </w:tabs>
        <w:spacing w:after="0" w:line="240" w:lineRule="auto"/>
        <w:ind w:left="0" w:firstLine="1134"/>
        <w:jc w:val="both"/>
      </w:pPr>
      <w:r w:rsidRPr="009F52B9">
        <w:rPr>
          <w:szCs w:val="28"/>
        </w:rPr>
        <w:t xml:space="preserve">ГОСТ Р59793-2021. Информационные технологии. Комплекс стандартов на автоматизированные системы. Автоматизированные системы. Стадии создания — Москва: Изд-во ФГБУ «РСТ», 2021. — 8 с. [Электронный ресурс]. — Режим доступа: </w:t>
      </w:r>
      <w:hyperlink r:id="rId25" w:tgtFrame="_blank" w:history="1">
        <w:r w:rsidRPr="009F52B9">
          <w:rPr>
            <w:rStyle w:val="ae"/>
            <w:szCs w:val="28"/>
          </w:rPr>
          <w:t>https://rosgosts.ru/file/gost/35/240/gost_r_59793-2021.pdf</w:t>
        </w:r>
      </w:hyperlink>
      <w:r w:rsidRPr="009F52B9">
        <w:rPr>
          <w:szCs w:val="28"/>
        </w:rPr>
        <w:t xml:space="preserve"> </w:t>
      </w:r>
    </w:p>
    <w:p w14:paraId="2F426688" w14:textId="77777777" w:rsidR="004E33FC" w:rsidRDefault="00AD55D3">
      <w:pPr>
        <w:pStyle w:val="ac"/>
        <w:numPr>
          <w:ilvl w:val="0"/>
          <w:numId w:val="2"/>
        </w:numPr>
        <w:tabs>
          <w:tab w:val="left" w:pos="1134"/>
        </w:tabs>
        <w:spacing w:after="0" w:line="240" w:lineRule="auto"/>
        <w:ind w:left="0" w:firstLine="1134"/>
        <w:jc w:val="both"/>
      </w:pPr>
      <w:r>
        <w:t xml:space="preserve"> </w:t>
      </w:r>
      <w:r w:rsidR="004E33FC" w:rsidRPr="004E33FC">
        <w:t xml:space="preserve">DeepSeek: нейросеть / разработчик DeepSeek. — [Китай], 2025. [Электронный ресурс]. — Режим доступа: </w:t>
      </w:r>
      <w:hyperlink r:id="rId26" w:history="1">
        <w:r w:rsidR="004E33FC" w:rsidRPr="002E461B">
          <w:rPr>
            <w:rStyle w:val="ae"/>
          </w:rPr>
          <w:t>https://chat.deepseek.com</w:t>
        </w:r>
      </w:hyperlink>
    </w:p>
    <w:p w14:paraId="61E4582B" w14:textId="3C4FED30" w:rsidR="008B1843" w:rsidRDefault="004E33FC">
      <w:pPr>
        <w:pStyle w:val="ac"/>
        <w:numPr>
          <w:ilvl w:val="0"/>
          <w:numId w:val="2"/>
        </w:numPr>
        <w:tabs>
          <w:tab w:val="left" w:pos="1134"/>
        </w:tabs>
        <w:spacing w:after="0" w:line="240" w:lineRule="auto"/>
        <w:ind w:left="0" w:firstLine="1134"/>
        <w:jc w:val="both"/>
      </w:pPr>
      <w:r>
        <w:t xml:space="preserve"> </w:t>
      </w:r>
      <w:r w:rsidRPr="004E33FC">
        <w:t>Алиса. Виртуальный AI</w:t>
      </w:r>
      <w:r w:rsidRPr="004E33FC">
        <w:noBreakHyphen/>
        <w:t>помощник /Яндекс. </w:t>
      </w:r>
      <w:r w:rsidR="0054027A">
        <w:t xml:space="preserve">– </w:t>
      </w:r>
      <w:r w:rsidRPr="004E33FC">
        <w:t>Москва: Яндекс, 2024. —[Электронный ресурс]. — Режим доступа: </w:t>
      </w:r>
      <w:hyperlink r:id="rId27" w:history="1">
        <w:r w:rsidRPr="002E461B">
          <w:rPr>
            <w:rStyle w:val="ae"/>
          </w:rPr>
          <w:t>https://alice.yandex.ru/</w:t>
        </w:r>
      </w:hyperlink>
    </w:p>
    <w:p w14:paraId="15B1C056" w14:textId="58EAF073" w:rsidR="00DE52FA" w:rsidRDefault="00DE52FA">
      <w:pPr>
        <w:pStyle w:val="ac"/>
        <w:numPr>
          <w:ilvl w:val="0"/>
          <w:numId w:val="2"/>
        </w:numPr>
        <w:tabs>
          <w:tab w:val="left" w:pos="1134"/>
        </w:tabs>
        <w:spacing w:after="0" w:line="240" w:lineRule="auto"/>
        <w:ind w:left="0" w:firstLine="1134"/>
        <w:jc w:val="both"/>
      </w:pPr>
      <w:r w:rsidRPr="00DE52FA">
        <w:t>Классификация программ по типу пользовательского интерфейса /</w:t>
      </w:r>
      <w:r>
        <w:t xml:space="preserve"> </w:t>
      </w:r>
      <w:r w:rsidRPr="00DE52FA">
        <w:t xml:space="preserve">Cleverence. — Москва, 2025. [Электронный ресурс]. — Режим доступа: </w:t>
      </w:r>
      <w:hyperlink r:id="rId28" w:history="1">
        <w:r w:rsidRPr="002E461B">
          <w:rPr>
            <w:rStyle w:val="ae"/>
          </w:rPr>
          <w:t>https://www.cleverence.ru/articles/it-i-razrabotka/-klassifikatsiya-informatsionnyh-tehnologiy-po-tipu-polzovatelskogo-interfeysa/</w:t>
        </w:r>
      </w:hyperlink>
      <w:r>
        <w:t xml:space="preserve"> </w:t>
      </w:r>
    </w:p>
    <w:p w14:paraId="3316622F" w14:textId="169F7ACE" w:rsidR="00030797" w:rsidRDefault="00DE52FA">
      <w:pPr>
        <w:pStyle w:val="ac"/>
        <w:numPr>
          <w:ilvl w:val="0"/>
          <w:numId w:val="2"/>
        </w:numPr>
        <w:tabs>
          <w:tab w:val="left" w:pos="1134"/>
        </w:tabs>
        <w:spacing w:after="0" w:line="240" w:lineRule="auto"/>
        <w:ind w:left="0" w:firstLine="1134"/>
        <w:jc w:val="both"/>
      </w:pPr>
      <w:r w:rsidRPr="00DE52FA">
        <w:t xml:space="preserve">Ошуркова, Т. Основы проектирования интерфейсов для системных аналитиков: ключевые принципы и подходы / Т. Ошуркова. — 2025. [Электронный ресурс]. — Режим доступа: </w:t>
      </w:r>
      <w:hyperlink r:id="rId29" w:history="1">
        <w:r w:rsidRPr="002E461B">
          <w:rPr>
            <w:rStyle w:val="ae"/>
          </w:rPr>
          <w:t>https://habr.com/ru/articles/872168/</w:t>
        </w:r>
      </w:hyperlink>
      <w:r>
        <w:t xml:space="preserve"> </w:t>
      </w:r>
    </w:p>
    <w:p w14:paraId="7277F1B1" w14:textId="74CC7597" w:rsidR="004060B9" w:rsidRDefault="00721466">
      <w:pPr>
        <w:pStyle w:val="ac"/>
        <w:numPr>
          <w:ilvl w:val="0"/>
          <w:numId w:val="2"/>
        </w:numPr>
        <w:tabs>
          <w:tab w:val="left" w:pos="1134"/>
        </w:tabs>
        <w:spacing w:after="0" w:line="240" w:lineRule="auto"/>
        <w:ind w:left="0" w:firstLine="1134"/>
        <w:jc w:val="both"/>
      </w:pPr>
      <w:r>
        <w:t xml:space="preserve"> </w:t>
      </w:r>
      <w:r w:rsidR="00B4068A" w:rsidRPr="00B4068A">
        <w:t>Обзор и выбор среды разработки для C# / JavaRush. [Электронный ресурс].—Режим</w:t>
      </w:r>
      <w:r w:rsidR="00B4068A">
        <w:t xml:space="preserve"> </w:t>
      </w:r>
      <w:r w:rsidR="00B4068A" w:rsidRPr="00B4068A">
        <w:t>доступа: </w:t>
      </w:r>
      <w:hyperlink r:id="rId30" w:tgtFrame="_blank" w:history="1">
        <w:r w:rsidR="00B4068A" w:rsidRPr="00B4068A">
          <w:rPr>
            <w:rStyle w:val="ae"/>
          </w:rPr>
          <w:t>https://javarush.com/quests/lectures/ru.javarush.csharp.core.lecture.level05.lecture01</w:t>
        </w:r>
      </w:hyperlink>
    </w:p>
    <w:p w14:paraId="309364DC" w14:textId="5B0D408B" w:rsidR="00B4068A" w:rsidRDefault="00B4068A">
      <w:pPr>
        <w:pStyle w:val="ac"/>
        <w:numPr>
          <w:ilvl w:val="0"/>
          <w:numId w:val="2"/>
        </w:numPr>
        <w:tabs>
          <w:tab w:val="left" w:pos="1134"/>
        </w:tabs>
        <w:spacing w:after="0" w:line="240" w:lineRule="auto"/>
        <w:ind w:left="0" w:firstLine="1134"/>
        <w:jc w:val="both"/>
      </w:pPr>
      <w:r>
        <w:t xml:space="preserve"> </w:t>
      </w:r>
      <w:r w:rsidRPr="00B4068A">
        <w:t>Сравнительный анализ интегрированных сред разработки (IDE) / Репозиторий БГУИР. — 2023. [Электронный ресурс]. — Режим доступа: </w:t>
      </w:r>
      <w:hyperlink r:id="rId31" w:tgtFrame="_blank" w:history="1">
        <w:r w:rsidRPr="00B4068A">
          <w:rPr>
            <w:rStyle w:val="ae"/>
          </w:rPr>
          <w:t>https://libeldoc.bsuir.by/handle/123456789/52396</w:t>
        </w:r>
      </w:hyperlink>
    </w:p>
    <w:p w14:paraId="01985760" w14:textId="4D8CDE9E" w:rsidR="00F86747" w:rsidRDefault="00F86747">
      <w:pPr>
        <w:pStyle w:val="ac"/>
        <w:numPr>
          <w:ilvl w:val="0"/>
          <w:numId w:val="2"/>
        </w:numPr>
        <w:tabs>
          <w:tab w:val="left" w:pos="1134"/>
        </w:tabs>
        <w:spacing w:after="0" w:line="240" w:lineRule="auto"/>
        <w:ind w:left="0" w:firstLine="1134"/>
        <w:jc w:val="both"/>
      </w:pPr>
      <w:r>
        <w:t xml:space="preserve"> </w:t>
      </w:r>
      <w:r w:rsidRPr="00F86747">
        <w:t>https://mkskom.ru/blog/vnedrenie-informacionnyh-sistem</w:t>
      </w:r>
    </w:p>
    <w:p w14:paraId="1819D8B7" w14:textId="329BB2C8" w:rsidR="00030797" w:rsidRPr="0078247F" w:rsidRDefault="00030797" w:rsidP="003B1F59">
      <w:pPr>
        <w:spacing w:after="0" w:line="240" w:lineRule="auto"/>
        <w:ind w:firstLine="1134"/>
        <w:jc w:val="both"/>
      </w:pPr>
    </w:p>
    <w:p w14:paraId="1A267561" w14:textId="5071D218" w:rsidR="00030797" w:rsidRPr="0078247F" w:rsidRDefault="00030797" w:rsidP="003B1F59">
      <w:pPr>
        <w:spacing w:after="0" w:line="240" w:lineRule="auto"/>
        <w:ind w:firstLine="1134"/>
        <w:jc w:val="both"/>
      </w:pPr>
    </w:p>
    <w:p w14:paraId="3995C3FA" w14:textId="418C1ED1" w:rsidR="00030797" w:rsidRPr="0078247F" w:rsidRDefault="00030797" w:rsidP="003B1F59">
      <w:pPr>
        <w:spacing w:after="0" w:line="240" w:lineRule="auto"/>
        <w:ind w:firstLine="1134"/>
        <w:jc w:val="both"/>
      </w:pPr>
    </w:p>
    <w:p w14:paraId="37871F54" w14:textId="55C9A677" w:rsidR="00030797" w:rsidRPr="0078247F" w:rsidRDefault="00030797" w:rsidP="00030797">
      <w:pPr>
        <w:spacing w:after="0" w:line="240" w:lineRule="auto"/>
      </w:pPr>
    </w:p>
    <w:p w14:paraId="340411FA" w14:textId="1B326922" w:rsidR="00030797" w:rsidRPr="0078247F" w:rsidRDefault="00030797" w:rsidP="00030797">
      <w:pPr>
        <w:spacing w:after="0" w:line="240" w:lineRule="auto"/>
      </w:pPr>
    </w:p>
    <w:p w14:paraId="77F7F180" w14:textId="7DF8A585" w:rsidR="00030797" w:rsidRPr="0078247F" w:rsidRDefault="00030797" w:rsidP="00030797">
      <w:pPr>
        <w:spacing w:after="0" w:line="240" w:lineRule="auto"/>
      </w:pPr>
    </w:p>
    <w:p w14:paraId="46F2E06B" w14:textId="6E984182" w:rsidR="00030797" w:rsidRPr="0078247F" w:rsidRDefault="00030797">
      <w:r w:rsidRPr="0078247F">
        <w:br w:type="page"/>
      </w:r>
    </w:p>
    <w:p w14:paraId="621613DB" w14:textId="29C4ADE9" w:rsidR="00030797" w:rsidRPr="00FE682D" w:rsidRDefault="00030797" w:rsidP="00FE682D">
      <w:pPr>
        <w:pStyle w:val="1"/>
        <w:spacing w:after="0"/>
        <w:ind w:firstLine="0"/>
      </w:pPr>
      <w:bookmarkStart w:id="57" w:name="_Toc191392420"/>
      <w:bookmarkStart w:id="58" w:name="_Toc191392473"/>
      <w:bookmarkStart w:id="59" w:name="_Toc222989212"/>
      <w:bookmarkStart w:id="60" w:name="_Toc230128744"/>
      <w:r w:rsidRPr="00FE682D">
        <w:lastRenderedPageBreak/>
        <w:t>Приложение</w:t>
      </w:r>
      <w:bookmarkEnd w:id="57"/>
      <w:bookmarkEnd w:id="58"/>
      <w:bookmarkEnd w:id="59"/>
      <w:bookmarkEnd w:id="60"/>
    </w:p>
    <w:p w14:paraId="79507F36" w14:textId="1B2C97EA" w:rsidR="00030797" w:rsidRPr="00964CF4" w:rsidRDefault="00030797" w:rsidP="00030797">
      <w:pPr>
        <w:spacing w:after="0" w:line="240" w:lineRule="auto"/>
        <w:jc w:val="center"/>
        <w:rPr>
          <w:i/>
        </w:rPr>
      </w:pPr>
      <w:r w:rsidRPr="00964CF4">
        <w:rPr>
          <w:i/>
        </w:rPr>
        <w:t>(обязательное)</w:t>
      </w:r>
    </w:p>
    <w:p w14:paraId="18CC9A2B" w14:textId="7C4312E6" w:rsidR="00030797" w:rsidRDefault="00030797" w:rsidP="00030797">
      <w:pPr>
        <w:spacing w:after="0" w:line="240" w:lineRule="auto"/>
        <w:jc w:val="center"/>
      </w:pPr>
    </w:p>
    <w:p w14:paraId="3438F2FF" w14:textId="10EDEF48" w:rsidR="00030797" w:rsidRPr="003A1481" w:rsidRDefault="00030797" w:rsidP="00030797">
      <w:pPr>
        <w:spacing w:after="0" w:line="240" w:lineRule="auto"/>
        <w:jc w:val="center"/>
        <w:rPr>
          <w:b/>
          <w:bCs/>
        </w:rPr>
      </w:pPr>
      <w:r w:rsidRPr="003A1481">
        <w:rPr>
          <w:b/>
          <w:bCs/>
        </w:rPr>
        <w:t>Программный код</w:t>
      </w:r>
    </w:p>
    <w:p w14:paraId="13015043" w14:textId="3470C92C" w:rsidR="00801064" w:rsidRDefault="00801064" w:rsidP="00030797">
      <w:pPr>
        <w:spacing w:after="0" w:line="240" w:lineRule="auto"/>
        <w:jc w:val="center"/>
      </w:pPr>
    </w:p>
    <w:p w14:paraId="65E2649D" w14:textId="393ACDC0" w:rsidR="00801064" w:rsidRDefault="00801064" w:rsidP="00030797">
      <w:pPr>
        <w:spacing w:after="0" w:line="240" w:lineRule="auto"/>
        <w:jc w:val="center"/>
      </w:pPr>
    </w:p>
    <w:p w14:paraId="1FF41C1D" w14:textId="77777777" w:rsidR="00801064" w:rsidRPr="00030797" w:rsidRDefault="00801064" w:rsidP="00030797">
      <w:pPr>
        <w:spacing w:after="0" w:line="240" w:lineRule="auto"/>
        <w:jc w:val="center"/>
      </w:pPr>
    </w:p>
    <w:sectPr w:rsidR="00801064" w:rsidRPr="00030797" w:rsidSect="00C90116">
      <w:headerReference w:type="default" r:id="rId32"/>
      <w:footerReference w:type="default" r:id="rId33"/>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77D3E" w14:textId="77777777" w:rsidR="00042130" w:rsidRDefault="00042130" w:rsidP="00BC3DDD">
      <w:pPr>
        <w:spacing w:after="0" w:line="240" w:lineRule="auto"/>
      </w:pPr>
      <w:r>
        <w:separator/>
      </w:r>
    </w:p>
  </w:endnote>
  <w:endnote w:type="continuationSeparator" w:id="0">
    <w:p w14:paraId="2CFFCCD3" w14:textId="77777777" w:rsidR="00042130" w:rsidRDefault="00042130"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8818" w14:textId="77777777" w:rsidR="00EE18FF" w:rsidRDefault="00EE18F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490" w:type="dxa"/>
      <w:tblInd w:w="-2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380"/>
      <w:gridCol w:w="512"/>
      <w:gridCol w:w="1314"/>
      <w:gridCol w:w="857"/>
      <w:gridCol w:w="571"/>
      <w:gridCol w:w="4000"/>
      <w:gridCol w:w="285"/>
      <w:gridCol w:w="285"/>
      <w:gridCol w:w="285"/>
      <w:gridCol w:w="857"/>
      <w:gridCol w:w="1144"/>
    </w:tblGrid>
    <w:tr w:rsidR="00453A3B" w:rsidRPr="00523356" w14:paraId="1B69737C" w14:textId="77777777" w:rsidTr="00062E24">
      <w:trPr>
        <w:trHeight w:val="283"/>
      </w:trPr>
      <w:tc>
        <w:tcPr>
          <w:tcW w:w="380" w:type="dxa"/>
          <w:tcBorders>
            <w:top w:val="single" w:sz="12" w:space="0" w:color="auto"/>
            <w:bottom w:val="single" w:sz="4" w:space="0" w:color="auto"/>
            <w:right w:val="single" w:sz="12" w:space="0" w:color="auto"/>
          </w:tcBorders>
          <w:tcMar>
            <w:left w:w="28" w:type="dxa"/>
            <w:right w:w="28" w:type="dxa"/>
          </w:tcMar>
        </w:tcPr>
        <w:p w14:paraId="2FE6E905" w14:textId="77777777" w:rsidR="00453A3B" w:rsidRPr="00C80E63" w:rsidRDefault="00453A3B">
          <w:pPr>
            <w:pStyle w:val="aa"/>
            <w:rPr>
              <w:i/>
              <w:iCs/>
              <w:sz w:val="20"/>
              <w:szCs w:val="20"/>
            </w:rPr>
          </w:pPr>
        </w:p>
      </w:tc>
      <w:tc>
        <w:tcPr>
          <w:tcW w:w="512" w:type="dxa"/>
          <w:tcBorders>
            <w:top w:val="single" w:sz="12" w:space="0" w:color="auto"/>
            <w:left w:val="single" w:sz="12" w:space="0" w:color="auto"/>
            <w:bottom w:val="single" w:sz="4" w:space="0" w:color="auto"/>
            <w:right w:val="single" w:sz="12" w:space="0" w:color="auto"/>
          </w:tcBorders>
          <w:tcMar>
            <w:left w:w="28" w:type="dxa"/>
            <w:right w:w="28" w:type="dxa"/>
          </w:tcMar>
        </w:tcPr>
        <w:p w14:paraId="488642B4" w14:textId="77777777" w:rsidR="00453A3B" w:rsidRPr="00523356" w:rsidRDefault="00453A3B">
          <w:pPr>
            <w:pStyle w:val="aa"/>
            <w:rPr>
              <w:i/>
              <w:iCs/>
              <w:sz w:val="16"/>
              <w:szCs w:val="16"/>
            </w:rPr>
          </w:pPr>
        </w:p>
      </w:tc>
      <w:tc>
        <w:tcPr>
          <w:tcW w:w="1314" w:type="dxa"/>
          <w:tcBorders>
            <w:top w:val="single" w:sz="12" w:space="0" w:color="auto"/>
            <w:left w:val="single" w:sz="12" w:space="0" w:color="auto"/>
            <w:bottom w:val="single" w:sz="4" w:space="0" w:color="auto"/>
            <w:right w:val="single" w:sz="12" w:space="0" w:color="auto"/>
          </w:tcBorders>
          <w:tcMar>
            <w:left w:w="28" w:type="dxa"/>
            <w:right w:w="28" w:type="dxa"/>
          </w:tcMar>
        </w:tcPr>
        <w:p w14:paraId="61B9BDB8" w14:textId="77777777" w:rsidR="00453A3B" w:rsidRPr="00523356" w:rsidRDefault="00453A3B">
          <w:pPr>
            <w:pStyle w:val="aa"/>
            <w:rPr>
              <w:i/>
              <w:iCs/>
              <w:sz w:val="16"/>
              <w:szCs w:val="16"/>
            </w:rPr>
          </w:pPr>
        </w:p>
      </w:tc>
      <w:tc>
        <w:tcPr>
          <w:tcW w:w="857" w:type="dxa"/>
          <w:tcBorders>
            <w:top w:val="single" w:sz="12" w:space="0" w:color="auto"/>
            <w:left w:val="single" w:sz="12" w:space="0" w:color="auto"/>
            <w:bottom w:val="single" w:sz="4" w:space="0" w:color="auto"/>
            <w:right w:val="single" w:sz="12" w:space="0" w:color="auto"/>
          </w:tcBorders>
          <w:tcMar>
            <w:left w:w="28" w:type="dxa"/>
            <w:right w:w="28" w:type="dxa"/>
          </w:tcMar>
        </w:tcPr>
        <w:p w14:paraId="2DB01CE1" w14:textId="77777777" w:rsidR="00453A3B" w:rsidRPr="00523356" w:rsidRDefault="00453A3B">
          <w:pPr>
            <w:pStyle w:val="aa"/>
            <w:rPr>
              <w:i/>
              <w:iCs/>
              <w:sz w:val="16"/>
              <w:szCs w:val="16"/>
            </w:rPr>
          </w:pPr>
        </w:p>
      </w:tc>
      <w:tc>
        <w:tcPr>
          <w:tcW w:w="571" w:type="dxa"/>
          <w:tcBorders>
            <w:top w:val="single" w:sz="12" w:space="0" w:color="auto"/>
            <w:left w:val="single" w:sz="12" w:space="0" w:color="auto"/>
            <w:bottom w:val="single" w:sz="4" w:space="0" w:color="auto"/>
            <w:right w:val="single" w:sz="12" w:space="0" w:color="auto"/>
          </w:tcBorders>
          <w:tcMar>
            <w:left w:w="28" w:type="dxa"/>
            <w:right w:w="28" w:type="dxa"/>
          </w:tcMar>
        </w:tcPr>
        <w:p w14:paraId="58509FD4" w14:textId="77777777" w:rsidR="00453A3B" w:rsidRPr="00523356" w:rsidRDefault="00453A3B">
          <w:pPr>
            <w:pStyle w:val="aa"/>
            <w:rPr>
              <w:i/>
              <w:iCs/>
              <w:sz w:val="16"/>
              <w:szCs w:val="16"/>
            </w:rPr>
          </w:pPr>
        </w:p>
      </w:tc>
      <w:tc>
        <w:tcPr>
          <w:tcW w:w="6856" w:type="dxa"/>
          <w:gridSpan w:val="6"/>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8107BC8" w14:textId="24E69093" w:rsidR="00453A3B" w:rsidRPr="00062E24" w:rsidRDefault="00062E24" w:rsidP="00062E24">
          <w:pPr>
            <w:pStyle w:val="aa"/>
            <w:jc w:val="center"/>
            <w:rPr>
              <w:szCs w:val="28"/>
            </w:rPr>
          </w:pPr>
          <w:r w:rsidRPr="00062E24">
            <w:rPr>
              <w:szCs w:val="28"/>
            </w:rPr>
            <w:t>ОГУ</w:t>
          </w:r>
          <w:r w:rsidR="00265811">
            <w:rPr>
              <w:szCs w:val="28"/>
            </w:rPr>
            <w:t xml:space="preserve"> 09.02.07. 3026</w:t>
          </w:r>
          <w:r>
            <w:rPr>
              <w:szCs w:val="28"/>
            </w:rPr>
            <w:t xml:space="preserve">. </w:t>
          </w:r>
          <w:r w:rsidR="00B07880">
            <w:rPr>
              <w:szCs w:val="28"/>
            </w:rPr>
            <w:t>325</w:t>
          </w:r>
          <w:r>
            <w:rPr>
              <w:szCs w:val="28"/>
            </w:rPr>
            <w:t xml:space="preserve"> ПЗ</w:t>
          </w:r>
        </w:p>
      </w:tc>
    </w:tr>
    <w:tr w:rsidR="00453A3B" w:rsidRPr="00523356" w14:paraId="6A9D8D12" w14:textId="77777777" w:rsidTr="0092377C">
      <w:trPr>
        <w:trHeight w:val="283"/>
      </w:trPr>
      <w:tc>
        <w:tcPr>
          <w:tcW w:w="380" w:type="dxa"/>
          <w:tcBorders>
            <w:top w:val="single" w:sz="4" w:space="0" w:color="auto"/>
            <w:bottom w:val="single" w:sz="12" w:space="0" w:color="auto"/>
            <w:right w:val="single" w:sz="12" w:space="0" w:color="auto"/>
          </w:tcBorders>
          <w:tcMar>
            <w:left w:w="28" w:type="dxa"/>
            <w:right w:w="28" w:type="dxa"/>
          </w:tcMar>
        </w:tcPr>
        <w:p w14:paraId="37802EFE" w14:textId="77777777" w:rsidR="00453A3B" w:rsidRPr="002D6E86" w:rsidRDefault="00453A3B">
          <w:pPr>
            <w:pStyle w:val="aa"/>
            <w:rPr>
              <w:i/>
              <w:iCs/>
              <w:sz w:val="16"/>
              <w:szCs w:val="16"/>
            </w:rPr>
          </w:pPr>
        </w:p>
      </w:tc>
      <w:tc>
        <w:tcPr>
          <w:tcW w:w="512" w:type="dxa"/>
          <w:tcBorders>
            <w:top w:val="single" w:sz="4" w:space="0" w:color="auto"/>
            <w:left w:val="single" w:sz="12" w:space="0" w:color="auto"/>
            <w:bottom w:val="single" w:sz="12" w:space="0" w:color="auto"/>
            <w:right w:val="single" w:sz="12" w:space="0" w:color="auto"/>
          </w:tcBorders>
          <w:tcMar>
            <w:left w:w="28" w:type="dxa"/>
            <w:right w:w="28" w:type="dxa"/>
          </w:tcMar>
        </w:tcPr>
        <w:p w14:paraId="4B97A309" w14:textId="77777777" w:rsidR="00453A3B" w:rsidRPr="00523356" w:rsidRDefault="00453A3B">
          <w:pPr>
            <w:pStyle w:val="aa"/>
            <w:rPr>
              <w:i/>
              <w:iCs/>
              <w:sz w:val="16"/>
              <w:szCs w:val="16"/>
            </w:rPr>
          </w:pPr>
        </w:p>
      </w:tc>
      <w:tc>
        <w:tcPr>
          <w:tcW w:w="1314" w:type="dxa"/>
          <w:tcBorders>
            <w:top w:val="single" w:sz="4" w:space="0" w:color="auto"/>
            <w:left w:val="single" w:sz="12" w:space="0" w:color="auto"/>
            <w:bottom w:val="single" w:sz="12" w:space="0" w:color="auto"/>
            <w:right w:val="single" w:sz="12" w:space="0" w:color="auto"/>
          </w:tcBorders>
          <w:tcMar>
            <w:left w:w="28" w:type="dxa"/>
            <w:right w:w="28" w:type="dxa"/>
          </w:tcMar>
        </w:tcPr>
        <w:p w14:paraId="1356652B" w14:textId="77777777" w:rsidR="00453A3B" w:rsidRPr="00523356" w:rsidRDefault="00453A3B">
          <w:pPr>
            <w:pStyle w:val="aa"/>
            <w:rPr>
              <w:i/>
              <w:iCs/>
              <w:sz w:val="16"/>
              <w:szCs w:val="16"/>
            </w:rPr>
          </w:pPr>
        </w:p>
      </w:tc>
      <w:tc>
        <w:tcPr>
          <w:tcW w:w="857" w:type="dxa"/>
          <w:tcBorders>
            <w:top w:val="single" w:sz="4" w:space="0" w:color="auto"/>
            <w:left w:val="single" w:sz="12" w:space="0" w:color="auto"/>
            <w:bottom w:val="single" w:sz="12" w:space="0" w:color="auto"/>
            <w:right w:val="single" w:sz="12" w:space="0" w:color="auto"/>
          </w:tcBorders>
          <w:tcMar>
            <w:left w:w="28" w:type="dxa"/>
            <w:right w:w="28" w:type="dxa"/>
          </w:tcMar>
        </w:tcPr>
        <w:p w14:paraId="7473CE60" w14:textId="77777777" w:rsidR="00453A3B" w:rsidRPr="00523356" w:rsidRDefault="00453A3B">
          <w:pPr>
            <w:pStyle w:val="aa"/>
            <w:rPr>
              <w:i/>
              <w:iCs/>
              <w:sz w:val="16"/>
              <w:szCs w:val="16"/>
            </w:rPr>
          </w:pPr>
        </w:p>
      </w:tc>
      <w:tc>
        <w:tcPr>
          <w:tcW w:w="571" w:type="dxa"/>
          <w:tcBorders>
            <w:top w:val="single" w:sz="4" w:space="0" w:color="auto"/>
            <w:left w:val="single" w:sz="12" w:space="0" w:color="auto"/>
            <w:bottom w:val="single" w:sz="12" w:space="0" w:color="auto"/>
            <w:right w:val="single" w:sz="12" w:space="0" w:color="auto"/>
          </w:tcBorders>
          <w:tcMar>
            <w:left w:w="28" w:type="dxa"/>
            <w:right w:w="28" w:type="dxa"/>
          </w:tcMar>
        </w:tcPr>
        <w:p w14:paraId="19C13C14" w14:textId="77777777" w:rsidR="00453A3B" w:rsidRPr="00523356" w:rsidRDefault="00453A3B">
          <w:pPr>
            <w:pStyle w:val="aa"/>
            <w:rPr>
              <w:i/>
              <w:iCs/>
              <w:sz w:val="16"/>
              <w:szCs w:val="16"/>
            </w:rPr>
          </w:pP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252A80D7" w14:textId="77777777" w:rsidR="00453A3B" w:rsidRPr="00523356" w:rsidRDefault="00453A3B">
          <w:pPr>
            <w:pStyle w:val="aa"/>
            <w:rPr>
              <w:i/>
              <w:iCs/>
              <w:sz w:val="16"/>
              <w:szCs w:val="16"/>
            </w:rPr>
          </w:pPr>
        </w:p>
      </w:tc>
    </w:tr>
    <w:tr w:rsidR="00453A3B" w:rsidRPr="00523356" w14:paraId="68383C75" w14:textId="77777777" w:rsidTr="0092377C">
      <w:trPr>
        <w:trHeight w:val="283"/>
      </w:trPr>
      <w:tc>
        <w:tcPr>
          <w:tcW w:w="380" w:type="dxa"/>
          <w:tcBorders>
            <w:top w:val="single" w:sz="12" w:space="0" w:color="auto"/>
            <w:bottom w:val="single" w:sz="12" w:space="0" w:color="auto"/>
            <w:right w:val="single" w:sz="12" w:space="0" w:color="auto"/>
          </w:tcBorders>
          <w:tcMar>
            <w:left w:w="28" w:type="dxa"/>
            <w:right w:w="28" w:type="dxa"/>
          </w:tcMar>
          <w:vAlign w:val="center"/>
        </w:tcPr>
        <w:p w14:paraId="3939EAFE" w14:textId="77777777" w:rsidR="00453A3B" w:rsidRPr="002D6E86" w:rsidRDefault="00453A3B" w:rsidP="00062E24">
          <w:pPr>
            <w:pStyle w:val="aa"/>
            <w:jc w:val="center"/>
            <w:rPr>
              <w:i/>
              <w:iCs/>
              <w:sz w:val="16"/>
              <w:szCs w:val="16"/>
            </w:rPr>
          </w:pPr>
          <w:r w:rsidRPr="002D6E86">
            <w:rPr>
              <w:i/>
              <w:iCs/>
              <w:sz w:val="16"/>
              <w:szCs w:val="16"/>
            </w:rPr>
            <w:t>Изм.</w:t>
          </w:r>
        </w:p>
      </w:tc>
      <w:tc>
        <w:tcPr>
          <w:tcW w:w="512"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DF8EAFC" w14:textId="77777777" w:rsidR="00453A3B" w:rsidRPr="00523356" w:rsidRDefault="00453A3B" w:rsidP="00062E24">
          <w:pPr>
            <w:pStyle w:val="aa"/>
            <w:jc w:val="center"/>
            <w:rPr>
              <w:i/>
              <w:iCs/>
              <w:sz w:val="16"/>
              <w:szCs w:val="16"/>
            </w:rPr>
          </w:pPr>
          <w:r>
            <w:rPr>
              <w:i/>
              <w:iCs/>
              <w:sz w:val="16"/>
              <w:szCs w:val="16"/>
            </w:rPr>
            <w:t>Лист</w:t>
          </w:r>
        </w:p>
      </w:tc>
      <w:tc>
        <w:tcPr>
          <w:tcW w:w="1314"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15BC825" w14:textId="77777777" w:rsidR="00453A3B" w:rsidRPr="00523356" w:rsidRDefault="00453A3B" w:rsidP="00062E24">
          <w:pPr>
            <w:pStyle w:val="aa"/>
            <w:jc w:val="center"/>
            <w:rPr>
              <w:i/>
              <w:iCs/>
              <w:sz w:val="16"/>
              <w:szCs w:val="16"/>
            </w:rPr>
          </w:pPr>
          <w:r>
            <w:rPr>
              <w:i/>
              <w:iCs/>
              <w:sz w:val="16"/>
              <w:szCs w:val="16"/>
            </w:rPr>
            <w:t>№ докум.</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91A245C" w14:textId="77777777" w:rsidR="00453A3B" w:rsidRPr="00523356" w:rsidRDefault="00453A3B" w:rsidP="00062E24">
          <w:pPr>
            <w:pStyle w:val="aa"/>
            <w:jc w:val="center"/>
            <w:rPr>
              <w:i/>
              <w:iCs/>
              <w:sz w:val="16"/>
              <w:szCs w:val="16"/>
            </w:rPr>
          </w:pPr>
          <w:r>
            <w:rPr>
              <w:i/>
              <w:iCs/>
              <w:sz w:val="16"/>
              <w:szCs w:val="16"/>
            </w:rPr>
            <w:t>Подп.</w:t>
          </w:r>
        </w:p>
      </w:tc>
      <w:tc>
        <w:tcPr>
          <w:tcW w:w="571"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AF1AD00" w14:textId="77777777" w:rsidR="00453A3B" w:rsidRPr="00523356" w:rsidRDefault="00453A3B" w:rsidP="00062E24">
          <w:pPr>
            <w:pStyle w:val="aa"/>
            <w:jc w:val="center"/>
            <w:rPr>
              <w:i/>
              <w:iCs/>
              <w:sz w:val="16"/>
              <w:szCs w:val="16"/>
            </w:rPr>
          </w:pPr>
          <w:r>
            <w:rPr>
              <w:i/>
              <w:iCs/>
              <w:sz w:val="16"/>
              <w:szCs w:val="16"/>
            </w:rPr>
            <w:t>Дата</w:t>
          </w: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748688BA" w14:textId="77777777" w:rsidR="00453A3B" w:rsidRPr="00523356" w:rsidRDefault="00453A3B">
          <w:pPr>
            <w:pStyle w:val="aa"/>
            <w:rPr>
              <w:i/>
              <w:iCs/>
              <w:sz w:val="16"/>
              <w:szCs w:val="16"/>
            </w:rPr>
          </w:pPr>
        </w:p>
      </w:tc>
    </w:tr>
    <w:tr w:rsidR="00C80E63" w:rsidRPr="00523356" w14:paraId="55935491"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12" w:space="0" w:color="auto"/>
            <w:bottom w:val="single" w:sz="6" w:space="0" w:color="auto"/>
            <w:right w:val="single" w:sz="12" w:space="0" w:color="auto"/>
          </w:tcBorders>
          <w:tcMar>
            <w:left w:w="28" w:type="dxa"/>
            <w:right w:w="28" w:type="dxa"/>
          </w:tcMar>
        </w:tcPr>
        <w:p w14:paraId="50743C21" w14:textId="77777777" w:rsidR="00453A3B" w:rsidRPr="00523356" w:rsidRDefault="00453A3B" w:rsidP="00C80E63">
          <w:pPr>
            <w:pStyle w:val="aa"/>
            <w:rPr>
              <w:i/>
              <w:iCs/>
              <w:sz w:val="16"/>
              <w:szCs w:val="16"/>
            </w:rPr>
          </w:pPr>
          <w:r w:rsidRPr="002D6E86">
            <w:rPr>
              <w:i/>
              <w:iCs/>
              <w:sz w:val="16"/>
              <w:szCs w:val="16"/>
            </w:rPr>
            <w:t>Разраб.</w:t>
          </w:r>
        </w:p>
      </w:tc>
      <w:tc>
        <w:tcPr>
          <w:tcW w:w="1314" w:type="dxa"/>
          <w:tcBorders>
            <w:top w:val="single" w:sz="12" w:space="0" w:color="auto"/>
            <w:left w:val="single" w:sz="12" w:space="0" w:color="auto"/>
            <w:bottom w:val="single" w:sz="6" w:space="0" w:color="auto"/>
            <w:right w:val="single" w:sz="12" w:space="0" w:color="auto"/>
          </w:tcBorders>
          <w:tcMar>
            <w:left w:w="28" w:type="dxa"/>
            <w:right w:w="28" w:type="dxa"/>
          </w:tcMar>
        </w:tcPr>
        <w:p w14:paraId="16339FD9" w14:textId="502E9798" w:rsidR="00453A3B" w:rsidRPr="00062E24" w:rsidRDefault="00B07880" w:rsidP="00062E24">
          <w:pPr>
            <w:pStyle w:val="aa"/>
            <w:jc w:val="center"/>
            <w:rPr>
              <w:sz w:val="16"/>
              <w:szCs w:val="16"/>
            </w:rPr>
          </w:pPr>
          <w:r>
            <w:rPr>
              <w:sz w:val="16"/>
              <w:szCs w:val="16"/>
            </w:rPr>
            <w:t>Ильина.С.Д.</w:t>
          </w:r>
        </w:p>
      </w:tc>
      <w:tc>
        <w:tcPr>
          <w:tcW w:w="857" w:type="dxa"/>
          <w:tcBorders>
            <w:top w:val="single" w:sz="12" w:space="0" w:color="auto"/>
            <w:left w:val="single" w:sz="12" w:space="0" w:color="auto"/>
            <w:bottom w:val="single" w:sz="6" w:space="0" w:color="auto"/>
            <w:right w:val="single" w:sz="12" w:space="0" w:color="auto"/>
          </w:tcBorders>
          <w:tcMar>
            <w:left w:w="28" w:type="dxa"/>
            <w:right w:w="28" w:type="dxa"/>
          </w:tcMar>
        </w:tcPr>
        <w:p w14:paraId="558803D9" w14:textId="77777777" w:rsidR="00453A3B" w:rsidRPr="00523356" w:rsidRDefault="00453A3B" w:rsidP="00C80E63">
          <w:pPr>
            <w:pStyle w:val="aa"/>
            <w:rPr>
              <w:i/>
              <w:iCs/>
              <w:sz w:val="16"/>
              <w:szCs w:val="16"/>
            </w:rPr>
          </w:pPr>
        </w:p>
      </w:tc>
      <w:tc>
        <w:tcPr>
          <w:tcW w:w="571" w:type="dxa"/>
          <w:tcBorders>
            <w:top w:val="single" w:sz="12" w:space="0" w:color="auto"/>
            <w:left w:val="single" w:sz="12" w:space="0" w:color="auto"/>
            <w:bottom w:val="single" w:sz="6" w:space="0" w:color="auto"/>
            <w:right w:val="single" w:sz="12" w:space="0" w:color="auto"/>
          </w:tcBorders>
          <w:tcMar>
            <w:left w:w="28" w:type="dxa"/>
            <w:right w:w="28" w:type="dxa"/>
          </w:tcMar>
        </w:tcPr>
        <w:p w14:paraId="5E0888A0" w14:textId="77777777" w:rsidR="00453A3B" w:rsidRPr="00523356" w:rsidRDefault="00453A3B" w:rsidP="00C80E63">
          <w:pPr>
            <w:pStyle w:val="aa"/>
            <w:rPr>
              <w:i/>
              <w:iCs/>
              <w:sz w:val="16"/>
              <w:szCs w:val="16"/>
            </w:rPr>
          </w:pPr>
        </w:p>
      </w:tc>
      <w:tc>
        <w:tcPr>
          <w:tcW w:w="4000" w:type="dxa"/>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86E5871" w14:textId="1CB46143" w:rsidR="00453A3B" w:rsidRPr="00B07880" w:rsidRDefault="00B07880" w:rsidP="00062E24">
          <w:pPr>
            <w:pStyle w:val="aa"/>
            <w:jc w:val="center"/>
            <w:rPr>
              <w:sz w:val="24"/>
              <w:szCs w:val="24"/>
            </w:rPr>
          </w:pPr>
          <w:r w:rsidRPr="00B07880">
            <w:rPr>
              <w:sz w:val="24"/>
            </w:rPr>
            <w:t>Разработка программного обеспечения для исследования методов сортировок</w:t>
          </w:r>
        </w:p>
      </w:tc>
      <w:tc>
        <w:tcPr>
          <w:tcW w:w="855" w:type="dxa"/>
          <w:gridSpan w:val="3"/>
          <w:tcBorders>
            <w:top w:val="single" w:sz="12" w:space="0" w:color="auto"/>
            <w:left w:val="single" w:sz="12" w:space="0" w:color="auto"/>
            <w:bottom w:val="single" w:sz="12" w:space="0" w:color="auto"/>
            <w:right w:val="single" w:sz="12" w:space="0" w:color="auto"/>
          </w:tcBorders>
          <w:tcMar>
            <w:left w:w="28" w:type="dxa"/>
            <w:right w:w="28" w:type="dxa"/>
          </w:tcMar>
        </w:tcPr>
        <w:p w14:paraId="0C439343" w14:textId="77777777" w:rsidR="00453A3B" w:rsidRPr="00523356" w:rsidRDefault="00453A3B" w:rsidP="00C80E63">
          <w:pPr>
            <w:pStyle w:val="aa"/>
            <w:jc w:val="center"/>
            <w:rPr>
              <w:i/>
              <w:iCs/>
              <w:sz w:val="16"/>
              <w:szCs w:val="16"/>
            </w:rPr>
          </w:pPr>
          <w:r>
            <w:rPr>
              <w:i/>
              <w:iCs/>
              <w:sz w:val="16"/>
              <w:szCs w:val="16"/>
            </w:rPr>
            <w:t>Лит.</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17752B43" w14:textId="77777777" w:rsidR="00453A3B" w:rsidRPr="00523356" w:rsidRDefault="00453A3B" w:rsidP="00C80E63">
          <w:pPr>
            <w:pStyle w:val="aa"/>
            <w:jc w:val="center"/>
            <w:rPr>
              <w:i/>
              <w:iCs/>
              <w:sz w:val="16"/>
              <w:szCs w:val="16"/>
            </w:rPr>
          </w:pPr>
          <w:r>
            <w:rPr>
              <w:i/>
              <w:iCs/>
              <w:sz w:val="16"/>
              <w:szCs w:val="16"/>
            </w:rPr>
            <w:t>Лист</w:t>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05096C7B" w14:textId="77777777" w:rsidR="00453A3B" w:rsidRPr="00523356" w:rsidRDefault="00453A3B" w:rsidP="00C80E63">
          <w:pPr>
            <w:pStyle w:val="aa"/>
            <w:jc w:val="center"/>
            <w:rPr>
              <w:i/>
              <w:iCs/>
              <w:sz w:val="16"/>
              <w:szCs w:val="16"/>
            </w:rPr>
          </w:pPr>
          <w:r>
            <w:rPr>
              <w:i/>
              <w:iCs/>
              <w:sz w:val="16"/>
              <w:szCs w:val="16"/>
            </w:rPr>
            <w:t>Листов</w:t>
          </w:r>
        </w:p>
      </w:tc>
    </w:tr>
    <w:tr w:rsidR="00C80E63" w:rsidRPr="00523356" w14:paraId="65E1AB8E"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0202D20" w14:textId="77777777" w:rsidR="00453A3B" w:rsidRPr="00523356" w:rsidRDefault="00453A3B" w:rsidP="00C80E63">
          <w:pPr>
            <w:pStyle w:val="aa"/>
            <w:rPr>
              <w:i/>
              <w:iCs/>
              <w:sz w:val="16"/>
              <w:szCs w:val="16"/>
            </w:rPr>
          </w:pPr>
          <w:r w:rsidRPr="002D6E86">
            <w:rPr>
              <w:i/>
              <w:iCs/>
              <w:sz w:val="16"/>
              <w:szCs w:val="16"/>
            </w:rPr>
            <w:t>Пров.</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D6FCE10" w14:textId="15E600B5" w:rsidR="00453A3B" w:rsidRPr="00062E24" w:rsidRDefault="00062E24" w:rsidP="00C80E63">
          <w:pPr>
            <w:pStyle w:val="aa"/>
            <w:rPr>
              <w:sz w:val="16"/>
              <w:szCs w:val="16"/>
            </w:rPr>
          </w:pPr>
          <w:r>
            <w:rPr>
              <w:sz w:val="16"/>
              <w:szCs w:val="16"/>
            </w:rPr>
            <w:t>Михайличенко Ж.</w:t>
          </w: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05410073"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29BAFDF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5ACC8F1"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50A5767A"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76BF179C"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1BF9AE17" w14:textId="77777777" w:rsidR="00453A3B" w:rsidRPr="00523356" w:rsidRDefault="00453A3B" w:rsidP="00C80E63">
          <w:pPr>
            <w:pStyle w:val="aa"/>
            <w:rPr>
              <w:i/>
              <w:iCs/>
              <w:sz w:val="16"/>
              <w:szCs w:val="16"/>
            </w:rPr>
          </w:pP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549869EB" w14:textId="29668A9E" w:rsidR="00453A3B" w:rsidRPr="00793EC3" w:rsidRDefault="00793EC3" w:rsidP="00793EC3">
          <w:pPr>
            <w:pStyle w:val="aa"/>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8C5361">
            <w:rPr>
              <w:noProof/>
              <w:sz w:val="16"/>
              <w:szCs w:val="16"/>
            </w:rPr>
            <w:t>3</w:t>
          </w:r>
          <w:r>
            <w:rPr>
              <w:sz w:val="16"/>
              <w:szCs w:val="16"/>
            </w:rPr>
            <w:fldChar w:fldCharType="end"/>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762433BC" w14:textId="218D402E" w:rsidR="00453A3B" w:rsidRPr="00793EC3" w:rsidRDefault="00453A3B" w:rsidP="00793EC3">
          <w:pPr>
            <w:pStyle w:val="aa"/>
            <w:jc w:val="center"/>
            <w:rPr>
              <w:sz w:val="16"/>
              <w:szCs w:val="16"/>
            </w:rPr>
          </w:pPr>
        </w:p>
      </w:tc>
    </w:tr>
    <w:tr w:rsidR="00C80E63" w:rsidRPr="00523356" w14:paraId="026F8D37"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D7F54F5" w14:textId="77777777" w:rsidR="00453A3B" w:rsidRPr="00523356" w:rsidRDefault="00453A3B" w:rsidP="00C80E63">
          <w:pPr>
            <w:pStyle w:val="aa"/>
            <w:rPr>
              <w:i/>
              <w:iCs/>
              <w:sz w:val="16"/>
              <w:szCs w:val="16"/>
            </w:rPr>
          </w:pP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8EB03D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2AFEF180"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11837D4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7C6A45CA" w14:textId="77777777" w:rsidR="00453A3B" w:rsidRPr="00523356" w:rsidRDefault="00453A3B" w:rsidP="00C80E63">
          <w:pPr>
            <w:pStyle w:val="aa"/>
            <w:rPr>
              <w:i/>
              <w:iCs/>
              <w:sz w:val="16"/>
              <w:szCs w:val="16"/>
            </w:rPr>
          </w:pPr>
        </w:p>
      </w:tc>
      <w:tc>
        <w:tcPr>
          <w:tcW w:w="2856" w:type="dxa"/>
          <w:gridSpan w:val="5"/>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4044248" w14:textId="791D448D" w:rsidR="00453A3B" w:rsidRPr="00062E24" w:rsidRDefault="00265811" w:rsidP="00062E24">
          <w:pPr>
            <w:pStyle w:val="aa"/>
            <w:jc w:val="center"/>
            <w:rPr>
              <w:sz w:val="24"/>
              <w:szCs w:val="24"/>
            </w:rPr>
          </w:pPr>
          <w:r>
            <w:rPr>
              <w:sz w:val="24"/>
              <w:szCs w:val="24"/>
            </w:rPr>
            <w:t>24</w:t>
          </w:r>
          <w:r w:rsidR="00062E24">
            <w:rPr>
              <w:sz w:val="24"/>
              <w:szCs w:val="24"/>
            </w:rPr>
            <w:t>ИСП</w:t>
          </w:r>
          <w:r w:rsidR="00062E24" w:rsidRPr="00B07880">
            <w:rPr>
              <w:sz w:val="24"/>
              <w:szCs w:val="24"/>
            </w:rPr>
            <w:t>-1</w:t>
          </w:r>
        </w:p>
      </w:tc>
    </w:tr>
    <w:tr w:rsidR="00C80E63" w:rsidRPr="00523356" w14:paraId="47797E25"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0C892E48" w14:textId="77777777" w:rsidR="00453A3B" w:rsidRPr="00523356" w:rsidRDefault="00453A3B" w:rsidP="00C80E63">
          <w:pPr>
            <w:pStyle w:val="aa"/>
            <w:rPr>
              <w:i/>
              <w:iCs/>
              <w:sz w:val="16"/>
              <w:szCs w:val="16"/>
            </w:rPr>
          </w:pPr>
          <w:r w:rsidRPr="002D6E86">
            <w:rPr>
              <w:i/>
              <w:iCs/>
              <w:sz w:val="16"/>
              <w:szCs w:val="16"/>
            </w:rPr>
            <w:t>Н. контр.</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05C1359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60317327"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641B8E8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038223F"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548683C2" w14:textId="77777777" w:rsidR="00453A3B" w:rsidRPr="00523356" w:rsidRDefault="00453A3B" w:rsidP="00C80E63">
          <w:pPr>
            <w:pStyle w:val="aa"/>
            <w:rPr>
              <w:i/>
              <w:iCs/>
              <w:sz w:val="16"/>
              <w:szCs w:val="16"/>
            </w:rPr>
          </w:pPr>
        </w:p>
      </w:tc>
    </w:tr>
    <w:tr w:rsidR="00C80E63" w:rsidRPr="00523356" w14:paraId="2000A690"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4" w:space="0" w:color="auto"/>
            <w:right w:val="single" w:sz="12" w:space="0" w:color="auto"/>
          </w:tcBorders>
          <w:tcMar>
            <w:left w:w="28" w:type="dxa"/>
            <w:right w:w="28" w:type="dxa"/>
          </w:tcMar>
        </w:tcPr>
        <w:p w14:paraId="1AE93506" w14:textId="77777777" w:rsidR="00453A3B" w:rsidRPr="00523356" w:rsidRDefault="00453A3B" w:rsidP="00C80E63">
          <w:pPr>
            <w:pStyle w:val="aa"/>
            <w:rPr>
              <w:i/>
              <w:iCs/>
              <w:sz w:val="16"/>
              <w:szCs w:val="16"/>
            </w:rPr>
          </w:pPr>
          <w:r w:rsidRPr="002D6E86">
            <w:rPr>
              <w:i/>
              <w:iCs/>
              <w:sz w:val="16"/>
              <w:szCs w:val="16"/>
            </w:rPr>
            <w:t>Утв.</w:t>
          </w:r>
        </w:p>
      </w:tc>
      <w:tc>
        <w:tcPr>
          <w:tcW w:w="1314" w:type="dxa"/>
          <w:tcBorders>
            <w:top w:val="single" w:sz="6" w:space="0" w:color="auto"/>
            <w:left w:val="single" w:sz="12" w:space="0" w:color="auto"/>
            <w:bottom w:val="single" w:sz="4" w:space="0" w:color="auto"/>
            <w:right w:val="single" w:sz="12" w:space="0" w:color="auto"/>
          </w:tcBorders>
          <w:tcMar>
            <w:left w:w="28" w:type="dxa"/>
            <w:right w:w="28" w:type="dxa"/>
          </w:tcMar>
        </w:tcPr>
        <w:p w14:paraId="7FA3EA03"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4" w:space="0" w:color="auto"/>
            <w:right w:val="single" w:sz="12" w:space="0" w:color="auto"/>
          </w:tcBorders>
          <w:tcMar>
            <w:left w:w="28" w:type="dxa"/>
            <w:right w:w="28" w:type="dxa"/>
          </w:tcMar>
        </w:tcPr>
        <w:p w14:paraId="4E557631"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4" w:space="0" w:color="auto"/>
            <w:right w:val="single" w:sz="12" w:space="0" w:color="auto"/>
          </w:tcBorders>
          <w:tcMar>
            <w:left w:w="28" w:type="dxa"/>
            <w:right w:w="28" w:type="dxa"/>
          </w:tcMar>
        </w:tcPr>
        <w:p w14:paraId="3FA40E7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3CADA52"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68264A63" w14:textId="77777777" w:rsidR="00453A3B" w:rsidRPr="00523356" w:rsidRDefault="00453A3B" w:rsidP="00C80E63">
          <w:pPr>
            <w:pStyle w:val="aa"/>
            <w:rPr>
              <w:i/>
              <w:iCs/>
              <w:sz w:val="16"/>
              <w:szCs w:val="16"/>
            </w:rPr>
          </w:pPr>
        </w:p>
      </w:tc>
    </w:tr>
  </w:tbl>
  <w:p w14:paraId="540299AF" w14:textId="77777777" w:rsidR="00FF27E5" w:rsidRPr="00C80E63" w:rsidRDefault="00FF27E5">
    <w:pPr>
      <w:pStyle w:val="a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B4CE" w14:textId="7189347D"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74"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" filled="f" strokecolor="black [3213]" strokeweight="1.5pt">
              <v:textbo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75"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" filled="f" strokecolor="black [3213]" strokeweight="1.5pt">
              <v:textbox inset="0,1.3mm,0">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F2C87" w14:textId="77777777" w:rsidR="00042130" w:rsidRDefault="00042130" w:rsidP="00BC3DDD">
      <w:pPr>
        <w:spacing w:after="0" w:line="240" w:lineRule="auto"/>
      </w:pPr>
      <w:r>
        <w:separator/>
      </w:r>
    </w:p>
  </w:footnote>
  <w:footnote w:type="continuationSeparator" w:id="0">
    <w:p w14:paraId="4034736F" w14:textId="77777777" w:rsidR="00042130" w:rsidRDefault="00042130"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2FED"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2ADC"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VNoBFrwCAAChBQAADgAAAAAAAAAAAAAAAAAuAgAAZHJzL2Uyb0RvYy54bWxQSwECLQAUAAYACAAA&#10;ACEAJGoKEOEAAAAMAQAADwAAAAAAAAAAAAAAAAAWBQAAZHJzL2Rvd25yZXYueG1sUEsFBgAAAAAE&#10;AAQA8wAAACQG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53EF" w14:textId="77777777" w:rsidR="008B6E23" w:rsidRDefault="008B6E2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2705" w14:textId="77777777" w:rsidR="008B6E23" w:rsidRDefault="008B6E23">
    <w:pPr>
      <w:pStyle w:val="a8"/>
    </w:pPr>
    <w:r>
      <w:rPr>
        <w:noProof/>
        <w:lang w:eastAsia="ru-RU"/>
      </w:rPr>
      <mc:AlternateContent>
        <mc:Choice Requires="wps">
          <w:drawing>
            <wp:anchor distT="0" distB="0" distL="114300" distR="114300" simplePos="0" relativeHeight="251671552" behindDoc="0" locked="0" layoutInCell="1" allowOverlap="1" wp14:anchorId="18C74463" wp14:editId="20564FFC">
              <wp:simplePos x="0" y="0"/>
              <wp:positionH relativeFrom="page">
                <wp:posOffset>685054</wp:posOffset>
              </wp:positionH>
              <wp:positionV relativeFrom="page">
                <wp:posOffset>180340</wp:posOffset>
              </wp:positionV>
              <wp:extent cx="6660000" cy="10332000"/>
              <wp:effectExtent l="0" t="0" r="26670" b="12700"/>
              <wp:wrapNone/>
              <wp:docPr id="5" name="Прямоугольник 5"/>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1F408" id="Прямоугольник 5" o:spid="_x0000_s1026" style="position:absolute;margin-left:53.95pt;margin-top:14.2pt;width:524.4pt;height:813.5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CCCA" w14:textId="77777777"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379B"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11C1"/>
    <w:multiLevelType w:val="hybridMultilevel"/>
    <w:tmpl w:val="AB86A868"/>
    <w:lvl w:ilvl="0" w:tplc="1C4E36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D9378AB"/>
    <w:multiLevelType w:val="multilevel"/>
    <w:tmpl w:val="3A02D13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13833071"/>
    <w:multiLevelType w:val="hybridMultilevel"/>
    <w:tmpl w:val="2F10F7F2"/>
    <w:lvl w:ilvl="0" w:tplc="1C4E36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947815"/>
    <w:multiLevelType w:val="hybridMultilevel"/>
    <w:tmpl w:val="1A3A8BE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28329E1"/>
    <w:multiLevelType w:val="hybridMultilevel"/>
    <w:tmpl w:val="B4B06F82"/>
    <w:lvl w:ilvl="0" w:tplc="1C4E36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37620F0"/>
    <w:multiLevelType w:val="hybridMultilevel"/>
    <w:tmpl w:val="2438F4AE"/>
    <w:lvl w:ilvl="0" w:tplc="0706B17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2720656"/>
    <w:multiLevelType w:val="hybridMultilevel"/>
    <w:tmpl w:val="8A542912"/>
    <w:lvl w:ilvl="0" w:tplc="0706B17A">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533160C"/>
    <w:multiLevelType w:val="hybridMultilevel"/>
    <w:tmpl w:val="21F4E6D4"/>
    <w:lvl w:ilvl="0" w:tplc="0706B17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584581D"/>
    <w:multiLevelType w:val="multilevel"/>
    <w:tmpl w:val="F22C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1664B"/>
    <w:multiLevelType w:val="hybridMultilevel"/>
    <w:tmpl w:val="C396D284"/>
    <w:lvl w:ilvl="0" w:tplc="1C4E369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11" w15:restartNumberingAfterBreak="0">
    <w:nsid w:val="3F9C7AAB"/>
    <w:multiLevelType w:val="multilevel"/>
    <w:tmpl w:val="87B0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5362F6"/>
    <w:multiLevelType w:val="hybridMultilevel"/>
    <w:tmpl w:val="B0E4C2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5CA0F85"/>
    <w:multiLevelType w:val="hybridMultilevel"/>
    <w:tmpl w:val="319C87A2"/>
    <w:lvl w:ilvl="0" w:tplc="1C4E369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4" w15:restartNumberingAfterBreak="0">
    <w:nsid w:val="4A3505AA"/>
    <w:multiLevelType w:val="hybridMultilevel"/>
    <w:tmpl w:val="D2943470"/>
    <w:lvl w:ilvl="0" w:tplc="1C4E36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E531A75"/>
    <w:multiLevelType w:val="hybridMultilevel"/>
    <w:tmpl w:val="5FAA50F2"/>
    <w:lvl w:ilvl="0" w:tplc="1C4E36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3B2196A"/>
    <w:multiLevelType w:val="hybridMultilevel"/>
    <w:tmpl w:val="79B0DFD8"/>
    <w:lvl w:ilvl="0" w:tplc="0706B17A">
      <w:start w:val="1"/>
      <w:numFmt w:val="russianLower"/>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CC81EBE"/>
    <w:multiLevelType w:val="hybridMultilevel"/>
    <w:tmpl w:val="CBA64A14"/>
    <w:lvl w:ilvl="0" w:tplc="1C4E369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5F4224B4"/>
    <w:multiLevelType w:val="hybridMultilevel"/>
    <w:tmpl w:val="A358FAD6"/>
    <w:lvl w:ilvl="0" w:tplc="1C4E36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22C7D2E"/>
    <w:multiLevelType w:val="hybridMultilevel"/>
    <w:tmpl w:val="5F90AF3E"/>
    <w:lvl w:ilvl="0" w:tplc="1C4E36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99368E3"/>
    <w:multiLevelType w:val="hybridMultilevel"/>
    <w:tmpl w:val="1108DF96"/>
    <w:lvl w:ilvl="0" w:tplc="1C4E36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3803A5A"/>
    <w:multiLevelType w:val="hybridMultilevel"/>
    <w:tmpl w:val="A952491E"/>
    <w:lvl w:ilvl="0" w:tplc="1C4E369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2" w15:restartNumberingAfterBreak="0">
    <w:nsid w:val="751C0E57"/>
    <w:multiLevelType w:val="hybridMultilevel"/>
    <w:tmpl w:val="8024720C"/>
    <w:lvl w:ilvl="0" w:tplc="1C4E36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62B1585"/>
    <w:multiLevelType w:val="hybridMultilevel"/>
    <w:tmpl w:val="7EDE81CC"/>
    <w:lvl w:ilvl="0" w:tplc="0A0CEE9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798957AA"/>
    <w:multiLevelType w:val="hybridMultilevel"/>
    <w:tmpl w:val="D414C56E"/>
    <w:lvl w:ilvl="0" w:tplc="1C4E36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20677262">
    <w:abstractNumId w:val="10"/>
  </w:num>
  <w:num w:numId="2" w16cid:durableId="2055762778">
    <w:abstractNumId w:val="1"/>
  </w:num>
  <w:num w:numId="3" w16cid:durableId="35663060">
    <w:abstractNumId w:val="23"/>
  </w:num>
  <w:num w:numId="4" w16cid:durableId="418911595">
    <w:abstractNumId w:val="16"/>
  </w:num>
  <w:num w:numId="5" w16cid:durableId="842478182">
    <w:abstractNumId w:val="7"/>
  </w:num>
  <w:num w:numId="6" w16cid:durableId="1240795410">
    <w:abstractNumId w:val="5"/>
  </w:num>
  <w:num w:numId="7" w16cid:durableId="75639362">
    <w:abstractNumId w:val="18"/>
  </w:num>
  <w:num w:numId="8" w16cid:durableId="698897878">
    <w:abstractNumId w:val="13"/>
  </w:num>
  <w:num w:numId="9" w16cid:durableId="1757243905">
    <w:abstractNumId w:val="20"/>
  </w:num>
  <w:num w:numId="10" w16cid:durableId="93406638">
    <w:abstractNumId w:val="19"/>
  </w:num>
  <w:num w:numId="11" w16cid:durableId="1352562683">
    <w:abstractNumId w:val="4"/>
  </w:num>
  <w:num w:numId="12" w16cid:durableId="1012340770">
    <w:abstractNumId w:val="21"/>
  </w:num>
  <w:num w:numId="13" w16cid:durableId="418797762">
    <w:abstractNumId w:val="14"/>
  </w:num>
  <w:num w:numId="14" w16cid:durableId="362444049">
    <w:abstractNumId w:val="17"/>
  </w:num>
  <w:num w:numId="15" w16cid:durableId="398022368">
    <w:abstractNumId w:val="0"/>
  </w:num>
  <w:num w:numId="16" w16cid:durableId="85002247">
    <w:abstractNumId w:val="6"/>
  </w:num>
  <w:num w:numId="17" w16cid:durableId="1522671627">
    <w:abstractNumId w:val="22"/>
  </w:num>
  <w:num w:numId="18" w16cid:durableId="1546402636">
    <w:abstractNumId w:val="2"/>
  </w:num>
  <w:num w:numId="19" w16cid:durableId="1048606804">
    <w:abstractNumId w:val="24"/>
  </w:num>
  <w:num w:numId="20" w16cid:durableId="305087177">
    <w:abstractNumId w:val="15"/>
  </w:num>
  <w:num w:numId="21" w16cid:durableId="171339250">
    <w:abstractNumId w:val="3"/>
  </w:num>
  <w:num w:numId="22" w16cid:durableId="1724208706">
    <w:abstractNumId w:val="12"/>
  </w:num>
  <w:num w:numId="23" w16cid:durableId="290330857">
    <w:abstractNumId w:val="9"/>
  </w:num>
  <w:num w:numId="24" w16cid:durableId="494810221">
    <w:abstractNumId w:val="8"/>
  </w:num>
  <w:num w:numId="25" w16cid:durableId="1072197574">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0702B"/>
    <w:rsid w:val="00015375"/>
    <w:rsid w:val="00030797"/>
    <w:rsid w:val="00031682"/>
    <w:rsid w:val="00032146"/>
    <w:rsid w:val="00035849"/>
    <w:rsid w:val="00037B37"/>
    <w:rsid w:val="00041CA8"/>
    <w:rsid w:val="00042130"/>
    <w:rsid w:val="00042B3F"/>
    <w:rsid w:val="0004326A"/>
    <w:rsid w:val="00047AE1"/>
    <w:rsid w:val="00052ED8"/>
    <w:rsid w:val="00062E24"/>
    <w:rsid w:val="000853E5"/>
    <w:rsid w:val="00091A94"/>
    <w:rsid w:val="000979B1"/>
    <w:rsid w:val="000B24BB"/>
    <w:rsid w:val="000B478B"/>
    <w:rsid w:val="000E08A8"/>
    <w:rsid w:val="000E5E0C"/>
    <w:rsid w:val="001002CE"/>
    <w:rsid w:val="001015FF"/>
    <w:rsid w:val="00101D15"/>
    <w:rsid w:val="001105AC"/>
    <w:rsid w:val="001165FE"/>
    <w:rsid w:val="00130565"/>
    <w:rsid w:val="00134B99"/>
    <w:rsid w:val="0013645C"/>
    <w:rsid w:val="001518E8"/>
    <w:rsid w:val="00151FD4"/>
    <w:rsid w:val="001607BB"/>
    <w:rsid w:val="001866FA"/>
    <w:rsid w:val="00187B66"/>
    <w:rsid w:val="00196FAC"/>
    <w:rsid w:val="001A2B80"/>
    <w:rsid w:val="001B6663"/>
    <w:rsid w:val="001E623A"/>
    <w:rsid w:val="00203451"/>
    <w:rsid w:val="00207CE8"/>
    <w:rsid w:val="002141BE"/>
    <w:rsid w:val="002159EA"/>
    <w:rsid w:val="0022490D"/>
    <w:rsid w:val="00227F8C"/>
    <w:rsid w:val="0023442D"/>
    <w:rsid w:val="00265811"/>
    <w:rsid w:val="00275061"/>
    <w:rsid w:val="00277639"/>
    <w:rsid w:val="00296082"/>
    <w:rsid w:val="002D6E86"/>
    <w:rsid w:val="002D76DC"/>
    <w:rsid w:val="002E057E"/>
    <w:rsid w:val="002F7FAC"/>
    <w:rsid w:val="00305211"/>
    <w:rsid w:val="00321496"/>
    <w:rsid w:val="00332416"/>
    <w:rsid w:val="00332A92"/>
    <w:rsid w:val="003377E6"/>
    <w:rsid w:val="00342074"/>
    <w:rsid w:val="00342096"/>
    <w:rsid w:val="00347B34"/>
    <w:rsid w:val="00351F3C"/>
    <w:rsid w:val="003A1481"/>
    <w:rsid w:val="003B1F59"/>
    <w:rsid w:val="003D3DB6"/>
    <w:rsid w:val="003D4E85"/>
    <w:rsid w:val="003F2AD2"/>
    <w:rsid w:val="003F45C1"/>
    <w:rsid w:val="004001FD"/>
    <w:rsid w:val="004060B9"/>
    <w:rsid w:val="00406F59"/>
    <w:rsid w:val="00434188"/>
    <w:rsid w:val="00453A3B"/>
    <w:rsid w:val="00457C2A"/>
    <w:rsid w:val="00457D8A"/>
    <w:rsid w:val="0046136C"/>
    <w:rsid w:val="00463FA0"/>
    <w:rsid w:val="0048469D"/>
    <w:rsid w:val="0048501A"/>
    <w:rsid w:val="00495A1E"/>
    <w:rsid w:val="00495AF2"/>
    <w:rsid w:val="004A3EA6"/>
    <w:rsid w:val="004B177B"/>
    <w:rsid w:val="004D7D1E"/>
    <w:rsid w:val="004E33FC"/>
    <w:rsid w:val="004E4713"/>
    <w:rsid w:val="004E7B7C"/>
    <w:rsid w:val="004F32AF"/>
    <w:rsid w:val="004F4299"/>
    <w:rsid w:val="00501E40"/>
    <w:rsid w:val="00505197"/>
    <w:rsid w:val="0050581D"/>
    <w:rsid w:val="00512B5E"/>
    <w:rsid w:val="00515AA7"/>
    <w:rsid w:val="00523356"/>
    <w:rsid w:val="00527D72"/>
    <w:rsid w:val="0054027A"/>
    <w:rsid w:val="00540A05"/>
    <w:rsid w:val="00545DD2"/>
    <w:rsid w:val="005507D6"/>
    <w:rsid w:val="00573A33"/>
    <w:rsid w:val="00577A2C"/>
    <w:rsid w:val="005A02C0"/>
    <w:rsid w:val="005A2EDA"/>
    <w:rsid w:val="005A5DB7"/>
    <w:rsid w:val="005C2897"/>
    <w:rsid w:val="005C6467"/>
    <w:rsid w:val="005C6B28"/>
    <w:rsid w:val="005E50AD"/>
    <w:rsid w:val="005F30D5"/>
    <w:rsid w:val="00604570"/>
    <w:rsid w:val="00613C89"/>
    <w:rsid w:val="00620F0D"/>
    <w:rsid w:val="00624ACA"/>
    <w:rsid w:val="006279F8"/>
    <w:rsid w:val="00650E61"/>
    <w:rsid w:val="00653DCA"/>
    <w:rsid w:val="006574F4"/>
    <w:rsid w:val="0067065E"/>
    <w:rsid w:val="00675438"/>
    <w:rsid w:val="00685B91"/>
    <w:rsid w:val="00690812"/>
    <w:rsid w:val="0069312B"/>
    <w:rsid w:val="00696DAC"/>
    <w:rsid w:val="006A3BA3"/>
    <w:rsid w:val="006D0BDB"/>
    <w:rsid w:val="006F3777"/>
    <w:rsid w:val="006F6024"/>
    <w:rsid w:val="00721466"/>
    <w:rsid w:val="00726B9E"/>
    <w:rsid w:val="0073765A"/>
    <w:rsid w:val="007434AA"/>
    <w:rsid w:val="00751DAE"/>
    <w:rsid w:val="00760B6B"/>
    <w:rsid w:val="00763CBF"/>
    <w:rsid w:val="00767194"/>
    <w:rsid w:val="00775C11"/>
    <w:rsid w:val="0078247F"/>
    <w:rsid w:val="007933EB"/>
    <w:rsid w:val="00793EC3"/>
    <w:rsid w:val="0079414F"/>
    <w:rsid w:val="00794201"/>
    <w:rsid w:val="007A0C55"/>
    <w:rsid w:val="007B5DB9"/>
    <w:rsid w:val="007B617B"/>
    <w:rsid w:val="007B6EFC"/>
    <w:rsid w:val="007C48E4"/>
    <w:rsid w:val="007C5E6B"/>
    <w:rsid w:val="007D7798"/>
    <w:rsid w:val="007F1330"/>
    <w:rsid w:val="007F2368"/>
    <w:rsid w:val="007F325A"/>
    <w:rsid w:val="00801064"/>
    <w:rsid w:val="00801668"/>
    <w:rsid w:val="00816010"/>
    <w:rsid w:val="00827B62"/>
    <w:rsid w:val="0085568A"/>
    <w:rsid w:val="00860DD8"/>
    <w:rsid w:val="008751EC"/>
    <w:rsid w:val="008B17F8"/>
    <w:rsid w:val="008B1843"/>
    <w:rsid w:val="008B6E23"/>
    <w:rsid w:val="008B7255"/>
    <w:rsid w:val="008B7256"/>
    <w:rsid w:val="008C5361"/>
    <w:rsid w:val="008C54A1"/>
    <w:rsid w:val="008F28C3"/>
    <w:rsid w:val="008F36AC"/>
    <w:rsid w:val="00915235"/>
    <w:rsid w:val="00921702"/>
    <w:rsid w:val="0092377C"/>
    <w:rsid w:val="00934FB3"/>
    <w:rsid w:val="0095422F"/>
    <w:rsid w:val="00955DF2"/>
    <w:rsid w:val="00964CF4"/>
    <w:rsid w:val="00964F4B"/>
    <w:rsid w:val="00972495"/>
    <w:rsid w:val="009874E8"/>
    <w:rsid w:val="00992414"/>
    <w:rsid w:val="009A35E2"/>
    <w:rsid w:val="009C122C"/>
    <w:rsid w:val="009C5522"/>
    <w:rsid w:val="009C7EBB"/>
    <w:rsid w:val="009F52B9"/>
    <w:rsid w:val="009F7EE9"/>
    <w:rsid w:val="00A01499"/>
    <w:rsid w:val="00A11E8E"/>
    <w:rsid w:val="00A12D5B"/>
    <w:rsid w:val="00A251FD"/>
    <w:rsid w:val="00A3203A"/>
    <w:rsid w:val="00A32FAA"/>
    <w:rsid w:val="00A47468"/>
    <w:rsid w:val="00A52631"/>
    <w:rsid w:val="00A5472F"/>
    <w:rsid w:val="00A66680"/>
    <w:rsid w:val="00A6794F"/>
    <w:rsid w:val="00A80600"/>
    <w:rsid w:val="00A80E0C"/>
    <w:rsid w:val="00A84CC8"/>
    <w:rsid w:val="00AC1C91"/>
    <w:rsid w:val="00AD44E7"/>
    <w:rsid w:val="00AD55D3"/>
    <w:rsid w:val="00AD56ED"/>
    <w:rsid w:val="00AE5945"/>
    <w:rsid w:val="00AF511F"/>
    <w:rsid w:val="00B07880"/>
    <w:rsid w:val="00B10722"/>
    <w:rsid w:val="00B25437"/>
    <w:rsid w:val="00B30340"/>
    <w:rsid w:val="00B3303C"/>
    <w:rsid w:val="00B34499"/>
    <w:rsid w:val="00B4068A"/>
    <w:rsid w:val="00B66A60"/>
    <w:rsid w:val="00B8353A"/>
    <w:rsid w:val="00B94AB7"/>
    <w:rsid w:val="00B9518A"/>
    <w:rsid w:val="00BA5F69"/>
    <w:rsid w:val="00BA78C6"/>
    <w:rsid w:val="00BB07EA"/>
    <w:rsid w:val="00BB2C1F"/>
    <w:rsid w:val="00BB4928"/>
    <w:rsid w:val="00BC3DDD"/>
    <w:rsid w:val="00BC5BAE"/>
    <w:rsid w:val="00BE14B7"/>
    <w:rsid w:val="00BE4735"/>
    <w:rsid w:val="00BE5457"/>
    <w:rsid w:val="00C13B5E"/>
    <w:rsid w:val="00C34B41"/>
    <w:rsid w:val="00C43895"/>
    <w:rsid w:val="00C44C64"/>
    <w:rsid w:val="00C455FD"/>
    <w:rsid w:val="00C45BEA"/>
    <w:rsid w:val="00C71C45"/>
    <w:rsid w:val="00C74A78"/>
    <w:rsid w:val="00C80E63"/>
    <w:rsid w:val="00C819F7"/>
    <w:rsid w:val="00C87F2E"/>
    <w:rsid w:val="00C90116"/>
    <w:rsid w:val="00C91EBE"/>
    <w:rsid w:val="00C97AAB"/>
    <w:rsid w:val="00CB2ADF"/>
    <w:rsid w:val="00CC4770"/>
    <w:rsid w:val="00CC4F5F"/>
    <w:rsid w:val="00CC67E7"/>
    <w:rsid w:val="00CD0B25"/>
    <w:rsid w:val="00D062AC"/>
    <w:rsid w:val="00D167C2"/>
    <w:rsid w:val="00D26565"/>
    <w:rsid w:val="00D270C7"/>
    <w:rsid w:val="00D4154F"/>
    <w:rsid w:val="00D43E12"/>
    <w:rsid w:val="00D47535"/>
    <w:rsid w:val="00D520F0"/>
    <w:rsid w:val="00D74491"/>
    <w:rsid w:val="00D82981"/>
    <w:rsid w:val="00DA2828"/>
    <w:rsid w:val="00DA3DAC"/>
    <w:rsid w:val="00DA6354"/>
    <w:rsid w:val="00DA79B9"/>
    <w:rsid w:val="00DC16D9"/>
    <w:rsid w:val="00DD5EB0"/>
    <w:rsid w:val="00DE3174"/>
    <w:rsid w:val="00DE52FA"/>
    <w:rsid w:val="00DE64BE"/>
    <w:rsid w:val="00DF340A"/>
    <w:rsid w:val="00E125D8"/>
    <w:rsid w:val="00E177F4"/>
    <w:rsid w:val="00E27909"/>
    <w:rsid w:val="00E5428A"/>
    <w:rsid w:val="00E55D2A"/>
    <w:rsid w:val="00E60FEA"/>
    <w:rsid w:val="00E63433"/>
    <w:rsid w:val="00E639F8"/>
    <w:rsid w:val="00E736FA"/>
    <w:rsid w:val="00E75F97"/>
    <w:rsid w:val="00E877E8"/>
    <w:rsid w:val="00E97C4E"/>
    <w:rsid w:val="00EB665C"/>
    <w:rsid w:val="00EC065E"/>
    <w:rsid w:val="00EC64ED"/>
    <w:rsid w:val="00ED5CC8"/>
    <w:rsid w:val="00ED601C"/>
    <w:rsid w:val="00EE1000"/>
    <w:rsid w:val="00EE18FF"/>
    <w:rsid w:val="00EE2553"/>
    <w:rsid w:val="00F0676A"/>
    <w:rsid w:val="00F21138"/>
    <w:rsid w:val="00F30305"/>
    <w:rsid w:val="00F44B66"/>
    <w:rsid w:val="00F55492"/>
    <w:rsid w:val="00F83E9D"/>
    <w:rsid w:val="00F86747"/>
    <w:rsid w:val="00F909D8"/>
    <w:rsid w:val="00F91774"/>
    <w:rsid w:val="00F97257"/>
    <w:rsid w:val="00FA2D95"/>
    <w:rsid w:val="00FB5765"/>
    <w:rsid w:val="00FC0C64"/>
    <w:rsid w:val="00FE3C61"/>
    <w:rsid w:val="00FE46DA"/>
    <w:rsid w:val="00FE577B"/>
    <w:rsid w:val="00FE682D"/>
    <w:rsid w:val="00FF27E5"/>
    <w:rsid w:val="00FF612E"/>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1B1F"/>
  <w15:docId w15:val="{5F4B224B-C3A6-4C73-9DB1-3FF6990B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7F8"/>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uiPriority w:val="39"/>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table" w:customStyle="1" w:styleId="12">
    <w:name w:val="Сетка таблицы1"/>
    <w:basedOn w:val="a2"/>
    <w:next w:val="af1"/>
    <w:rsid w:val="00934FB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1"/>
    <w:uiPriority w:val="99"/>
    <w:semiHidden/>
    <w:unhideWhenUsed/>
    <w:rsid w:val="00A5472F"/>
    <w:rPr>
      <w:color w:val="954F72" w:themeColor="followedHyperlink"/>
      <w:u w:val="single"/>
    </w:rPr>
  </w:style>
  <w:style w:type="character" w:styleId="af5">
    <w:name w:val="Unresolved Mention"/>
    <w:basedOn w:val="a1"/>
    <w:uiPriority w:val="99"/>
    <w:semiHidden/>
    <w:unhideWhenUsed/>
    <w:rsid w:val="008B1843"/>
    <w:rPr>
      <w:color w:val="605E5C"/>
      <w:shd w:val="clear" w:color="auto" w:fill="E1DFDD"/>
    </w:rPr>
  </w:style>
  <w:style w:type="paragraph" w:styleId="af6">
    <w:name w:val="footnote text"/>
    <w:basedOn w:val="a"/>
    <w:link w:val="af7"/>
    <w:uiPriority w:val="99"/>
    <w:semiHidden/>
    <w:unhideWhenUsed/>
    <w:rsid w:val="005C6467"/>
    <w:pPr>
      <w:spacing w:after="0" w:line="240" w:lineRule="auto"/>
    </w:pPr>
    <w:rPr>
      <w:sz w:val="20"/>
      <w:szCs w:val="20"/>
    </w:rPr>
  </w:style>
  <w:style w:type="character" w:customStyle="1" w:styleId="af7">
    <w:name w:val="Текст сноски Знак"/>
    <w:basedOn w:val="a1"/>
    <w:link w:val="af6"/>
    <w:uiPriority w:val="99"/>
    <w:semiHidden/>
    <w:rsid w:val="005C6467"/>
    <w:rPr>
      <w:rFonts w:ascii="Times New Roman" w:hAnsi="Times New Roman"/>
      <w:sz w:val="20"/>
      <w:szCs w:val="20"/>
    </w:rPr>
  </w:style>
  <w:style w:type="character" w:styleId="af8">
    <w:name w:val="footnote reference"/>
    <w:basedOn w:val="a1"/>
    <w:uiPriority w:val="99"/>
    <w:semiHidden/>
    <w:unhideWhenUsed/>
    <w:rsid w:val="005C6467"/>
    <w:rPr>
      <w:vertAlign w:val="superscript"/>
    </w:rPr>
  </w:style>
  <w:style w:type="paragraph" w:styleId="af9">
    <w:name w:val="table of authorities"/>
    <w:basedOn w:val="a"/>
    <w:next w:val="a"/>
    <w:uiPriority w:val="99"/>
    <w:unhideWhenUsed/>
    <w:rsid w:val="005C6467"/>
    <w:pPr>
      <w:spacing w:after="0"/>
      <w:ind w:left="280" w:hanging="280"/>
    </w:pPr>
    <w:rPr>
      <w:rFonts w:asciiTheme="minorHAnsi" w:hAnsiTheme="minorHAnsi" w:cstheme="minorHAnsi"/>
      <w:sz w:val="20"/>
      <w:szCs w:val="20"/>
    </w:rPr>
  </w:style>
  <w:style w:type="paragraph" w:styleId="afa">
    <w:name w:val="toa heading"/>
    <w:basedOn w:val="a"/>
    <w:next w:val="a"/>
    <w:uiPriority w:val="99"/>
    <w:unhideWhenUsed/>
    <w:rsid w:val="005C6467"/>
    <w:pPr>
      <w:spacing w:before="120" w:after="120"/>
    </w:pPr>
    <w:rPr>
      <w:rFonts w:asciiTheme="minorHAnsi" w:hAnsiTheme="minorHAnsi" w:cstheme="minorHAnsi"/>
      <w:sz w:val="20"/>
      <w:szCs w:val="20"/>
      <w:u w:val="single"/>
    </w:rPr>
  </w:style>
  <w:style w:type="paragraph" w:styleId="afb">
    <w:name w:val="caption"/>
    <w:basedOn w:val="a"/>
    <w:next w:val="a"/>
    <w:link w:val="afc"/>
    <w:uiPriority w:val="35"/>
    <w:unhideWhenUsed/>
    <w:qFormat/>
    <w:rsid w:val="0067065E"/>
    <w:pPr>
      <w:spacing w:after="200" w:line="240" w:lineRule="auto"/>
    </w:pPr>
    <w:rPr>
      <w:i/>
      <w:iCs/>
      <w:color w:val="44546A" w:themeColor="text2"/>
      <w:sz w:val="18"/>
      <w:szCs w:val="18"/>
    </w:rPr>
  </w:style>
  <w:style w:type="paragraph" w:customStyle="1" w:styleId="afd">
    <w:name w:val="Рисунки"/>
    <w:basedOn w:val="afb"/>
    <w:link w:val="afe"/>
    <w:qFormat/>
    <w:rsid w:val="00CC67E7"/>
    <w:pPr>
      <w:spacing w:after="0"/>
      <w:ind w:firstLine="709"/>
      <w:jc w:val="both"/>
    </w:pPr>
    <w:rPr>
      <w:i w:val="0"/>
      <w:color w:val="auto"/>
      <w:sz w:val="28"/>
    </w:rPr>
  </w:style>
  <w:style w:type="character" w:customStyle="1" w:styleId="afc">
    <w:name w:val="Название объекта Знак"/>
    <w:basedOn w:val="a1"/>
    <w:link w:val="afb"/>
    <w:uiPriority w:val="35"/>
    <w:rsid w:val="00CC67E7"/>
    <w:rPr>
      <w:rFonts w:ascii="Times New Roman" w:hAnsi="Times New Roman"/>
      <w:i/>
      <w:iCs/>
      <w:color w:val="44546A" w:themeColor="text2"/>
      <w:sz w:val="18"/>
      <w:szCs w:val="18"/>
    </w:rPr>
  </w:style>
  <w:style w:type="character" w:customStyle="1" w:styleId="afe">
    <w:name w:val="Рисунки Знак"/>
    <w:basedOn w:val="afc"/>
    <w:link w:val="afd"/>
    <w:rsid w:val="00CC67E7"/>
    <w:rPr>
      <w:rFonts w:ascii="Times New Roman" w:hAnsi="Times New Roman"/>
      <w:i w:val="0"/>
      <w:iCs/>
      <w:color w:val="44546A" w:themeColor="text2"/>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chat.deepseek.com"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rosgosts.ru/file/gost/35/240/gost_r_59793-2021.pdf"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habr.com/ru/articles/8721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meganorm.ru/Index/76/76009.htm"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urait.ru/viewer/programmirovanie-bazovyy-kurs-s-598935" TargetMode="External"/><Relationship Id="rId28" Type="http://schemas.openxmlformats.org/officeDocument/2006/relationships/hyperlink" Target="https://www.cleverence.ru/articles/it-i-razrabotka/-klassifikatsiya-informatsionnyh-tehnologiy-po-tipu-polzovatelskogo-interfeysa/"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libeldoc.bsuir.by/handle/123456789/52396"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alice.yandex.ru/" TargetMode="External"/><Relationship Id="rId30" Type="http://schemas.openxmlformats.org/officeDocument/2006/relationships/hyperlink" Target="https://javarush.com/quests/lectures/ru.javarush.csharp.core.lecture.level05.lecture01" TargetMode="External"/><Relationship Id="rId35" Type="http://schemas.openxmlformats.org/officeDocument/2006/relationships/theme" Target="theme/theme1.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O:\&#1057;%20&#1089;&#1077;&#1088;&#1074;&#1077;&#1088;&#1072;\_&#1048;&#1057;&#1055;\4&#1089;&#1077;&#1084;_&#1058;&#1077;&#1093;&#1085;&#1086;&#1083;&#1086;&#1075;&#1080;&#1103;%20&#1088;&#1072;&#1079;&#1088;&#1072;&#1073;&#1086;&#1090;&#1082;&#1080;%20&#1055;&#1054;\&#1050;&#1091;&#1088;&#1089;&#1086;&#1074;&#1072;&#1103;%20&#1088;&#1072;&#1073;&#1086;&#1090;&#1072;\&#1064;&#1072;&#1073;&#1083;&#1086;&#1085;%20&#1086;&#1092;&#1086;&#1088;&#1084;&#1083;&#1077;&#1085;&#1080;&#1103;%20&#1050;&#1056;%20&#1058;&#1056;&#1055;&#105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chemeClr val="dk1"/>
          </a:solidFill>
        </a:ln>
      </a:spPr>
      <a:bodyPr/>
      <a:lstStyle/>
      <a:style>
        <a:lnRef idx="0">
          <a:scrgbClr r="0" g="0" b="0"/>
        </a:lnRef>
        <a:fillRef idx="0">
          <a:scrgbClr r="0" g="0" b="0"/>
        </a:fillRef>
        <a:effectRef idx="0">
          <a:scrgbClr r="0" g="0" b="0"/>
        </a:effectRef>
        <a:fontRef idx="minor">
          <a:schemeClr val="dk1"/>
        </a:fontRef>
      </a:style>
    </a:spDef>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EB9C9-D03E-4C57-951B-A28B2D6FF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оформления КР ТРПО.dotx</Template>
  <TotalTime>2066</TotalTime>
  <Pages>32</Pages>
  <Words>6600</Words>
  <Characters>37621</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Михайличенко Жанна Владимировна</dc:creator>
  <cp:lastModifiedBy>Manjiro Sano</cp:lastModifiedBy>
  <cp:revision>44</cp:revision>
  <cp:lastPrinted>2020-11-23T21:13:00Z</cp:lastPrinted>
  <dcterms:created xsi:type="dcterms:W3CDTF">2026-02-10T04:55:00Z</dcterms:created>
  <dcterms:modified xsi:type="dcterms:W3CDTF">2026-05-30T08:30:00Z</dcterms:modified>
</cp:coreProperties>
</file>